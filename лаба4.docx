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03294" w14:textId="77777777" w:rsidR="00F51842" w:rsidRPr="004A5CE7" w:rsidRDefault="00F51842" w:rsidP="00F51842">
      <w:pPr>
        <w:widowControl w:val="0"/>
        <w:suppressAutoHyphens/>
        <w:spacing w:line="276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bookmarkStart w:id="0" w:name="_Hlk124275808"/>
      <w:r w:rsidRPr="004A5CE7">
        <w:rPr>
          <w:rFonts w:eastAsia="Times New Roman" w:cs="Times New Roman"/>
          <w:color w:val="000000"/>
          <w:szCs w:val="28"/>
          <w:lang w:val="ru-RU" w:eastAsia="ru-RU"/>
        </w:rPr>
        <w:t>Министерство науки и высшего образования Российской Федерации</w:t>
      </w:r>
    </w:p>
    <w:p w14:paraId="7C415724" w14:textId="77777777" w:rsidR="00F51842" w:rsidRPr="004A5CE7" w:rsidRDefault="00F51842" w:rsidP="00F51842">
      <w:pPr>
        <w:widowControl w:val="0"/>
        <w:suppressAutoHyphens/>
        <w:spacing w:line="276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A5CE7">
        <w:rPr>
          <w:rFonts w:eastAsia="Times New Roman" w:cs="Times New Roman"/>
          <w:color w:val="000000"/>
          <w:szCs w:val="28"/>
          <w:lang w:val="ru-RU" w:eastAsia="ru-RU"/>
        </w:rPr>
        <w:t>Санкт-Петербургский политехнический университет Петра Великого</w:t>
      </w:r>
    </w:p>
    <w:p w14:paraId="71B8F82F" w14:textId="77777777" w:rsidR="00F51842" w:rsidRDefault="00F51842" w:rsidP="00F51842">
      <w:pPr>
        <w:widowControl w:val="0"/>
        <w:suppressAutoHyphens/>
        <w:spacing w:line="276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686960">
        <w:rPr>
          <w:rFonts w:eastAsia="Times New Roman" w:cs="Times New Roman"/>
          <w:color w:val="000000"/>
          <w:szCs w:val="28"/>
          <w:lang w:val="ru-RU" w:eastAsia="ru-RU"/>
        </w:rPr>
        <w:t>Институт компьютерных наук и кибербезопасности</w:t>
      </w:r>
    </w:p>
    <w:p w14:paraId="601629DE" w14:textId="77777777" w:rsidR="00F51842" w:rsidRPr="004A5CE7" w:rsidRDefault="00F51842" w:rsidP="00F51842">
      <w:pPr>
        <w:widowControl w:val="0"/>
        <w:suppressAutoHyphens/>
        <w:spacing w:line="276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Высшая школа</w:t>
      </w:r>
      <w:r w:rsidRPr="004A5CE7">
        <w:rPr>
          <w:rFonts w:eastAsia="Times New Roman" w:cs="Times New Roman"/>
          <w:color w:val="000000"/>
          <w:szCs w:val="28"/>
          <w:lang w:val="ru-RU" w:eastAsia="ru-RU"/>
        </w:rPr>
        <w:t xml:space="preserve"> кибербезопасности </w:t>
      </w:r>
    </w:p>
    <w:p w14:paraId="4D512129" w14:textId="77777777" w:rsidR="00F51842" w:rsidRPr="004A5CE7" w:rsidRDefault="00F51842" w:rsidP="00F51842">
      <w:pPr>
        <w:widowControl w:val="0"/>
        <w:suppressAutoHyphens/>
        <w:jc w:val="right"/>
        <w:rPr>
          <w:rFonts w:eastAsia="Times New Roman" w:cs="Times New Roman"/>
          <w:color w:val="000000"/>
          <w:szCs w:val="28"/>
          <w:lang w:val="ru-RU" w:eastAsia="ru-RU"/>
        </w:rPr>
      </w:pPr>
    </w:p>
    <w:p w14:paraId="5B9F0C90" w14:textId="5A2227EB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 w:rsidRPr="004A5CE7">
        <w:rPr>
          <w:rFonts w:eastAsia="Times New Roman" w:cs="Times New Roman"/>
          <w:color w:val="000000"/>
          <w:szCs w:val="28"/>
          <w:lang w:val="ru-RU" w:eastAsia="ru-RU"/>
        </w:rPr>
        <w:tab/>
      </w:r>
    </w:p>
    <w:p w14:paraId="36390C6C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68DD5878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30C91D6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2B9C16C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D5DF528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5952CDA9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5D6D8A62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3D8B1ADD" w14:textId="77777777" w:rsidR="00F51842" w:rsidRDefault="00F51842" w:rsidP="00F51842">
      <w:pPr>
        <w:widowControl w:val="0"/>
        <w:tabs>
          <w:tab w:val="left" w:pos="5812"/>
        </w:tabs>
        <w:suppressAutoHyphens/>
        <w:spacing w:line="276" w:lineRule="auto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FB1D0F7" w14:textId="77777777" w:rsidR="00F51842" w:rsidRPr="004A5CE7" w:rsidRDefault="00F51842" w:rsidP="00F51842">
      <w:pPr>
        <w:widowControl w:val="0"/>
        <w:suppressAutoHyphens/>
        <w:jc w:val="right"/>
        <w:rPr>
          <w:rFonts w:eastAsia="Times New Roman" w:cs="Times New Roman"/>
          <w:color w:val="000000"/>
          <w:szCs w:val="28"/>
          <w:lang w:val="ru-RU" w:eastAsia="ru-RU"/>
        </w:rPr>
      </w:pPr>
    </w:p>
    <w:p w14:paraId="63AAA012" w14:textId="499BB5B7" w:rsidR="00F51842" w:rsidRPr="00846F79" w:rsidRDefault="00F51842" w:rsidP="00F51842">
      <w:pPr>
        <w:widowControl w:val="0"/>
        <w:suppressAutoHyphens/>
        <w:ind w:firstLine="0"/>
        <w:jc w:val="center"/>
        <w:rPr>
          <w:rFonts w:eastAsia="Times New Roman" w:cs="Times New Roman"/>
          <w:b/>
          <w:color w:val="000000"/>
          <w:sz w:val="32"/>
          <w:szCs w:val="32"/>
          <w:lang w:val="ru-RU" w:eastAsia="ru-RU"/>
        </w:rPr>
      </w:pPr>
      <w:r w:rsidRPr="00F51842">
        <w:rPr>
          <w:rFonts w:eastAsia="Times New Roman" w:cs="Times New Roman"/>
          <w:b/>
          <w:color w:val="000000"/>
          <w:sz w:val="32"/>
          <w:szCs w:val="32"/>
          <w:lang w:val="ru-RU" w:eastAsia="ru-RU"/>
        </w:rPr>
        <w:t>ЛАБОРАТОРНАЯ РАБОТА</w:t>
      </w:r>
      <w:r w:rsidR="00846F79" w:rsidRPr="00846F79">
        <w:rPr>
          <w:rFonts w:eastAsia="Times New Roman" w:cs="Times New Roman"/>
          <w:b/>
          <w:color w:val="000000"/>
          <w:sz w:val="32"/>
          <w:szCs w:val="32"/>
          <w:lang w:val="ru-RU" w:eastAsia="ru-RU"/>
        </w:rPr>
        <w:t xml:space="preserve"> </w:t>
      </w:r>
      <w:r w:rsidR="00846F79">
        <w:rPr>
          <w:rFonts w:eastAsia="Times New Roman" w:cs="Times New Roman"/>
          <w:b/>
          <w:color w:val="000000"/>
          <w:sz w:val="32"/>
          <w:szCs w:val="32"/>
          <w:lang w:val="ru-RU" w:eastAsia="ru-RU"/>
        </w:rPr>
        <w:t>№</w:t>
      </w:r>
      <w:r w:rsidR="002561EF">
        <w:rPr>
          <w:rFonts w:eastAsia="Times New Roman" w:cs="Times New Roman"/>
          <w:b/>
          <w:color w:val="000000"/>
          <w:sz w:val="32"/>
          <w:szCs w:val="32"/>
          <w:lang w:val="ru-RU" w:eastAsia="ru-RU"/>
        </w:rPr>
        <w:t>4</w:t>
      </w:r>
    </w:p>
    <w:p w14:paraId="400F8ACB" w14:textId="5774C508" w:rsidR="00F51842" w:rsidRPr="00F51842" w:rsidRDefault="002561EF" w:rsidP="00F51842">
      <w:pPr>
        <w:suppressAutoHyphens/>
        <w:spacing w:line="276" w:lineRule="auto"/>
        <w:ind w:firstLine="0"/>
        <w:jc w:val="center"/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2561EF">
        <w:rPr>
          <w:rFonts w:cs="Times New Roman"/>
          <w:b/>
          <w:bCs/>
          <w:szCs w:val="28"/>
          <w:lang w:val="ru-RU"/>
        </w:rPr>
        <w:t xml:space="preserve">Реализация </w:t>
      </w:r>
      <w:r>
        <w:rPr>
          <w:rFonts w:cs="Times New Roman"/>
          <w:b/>
          <w:bCs/>
          <w:szCs w:val="28"/>
        </w:rPr>
        <w:t>Telegram</w:t>
      </w:r>
      <w:r w:rsidRPr="002561EF">
        <w:rPr>
          <w:rFonts w:cs="Times New Roman"/>
          <w:b/>
          <w:bCs/>
          <w:szCs w:val="28"/>
          <w:lang w:val="ru-RU"/>
        </w:rPr>
        <w:t xml:space="preserve">-бота на языке программирования </w:t>
      </w:r>
      <w:r>
        <w:rPr>
          <w:rFonts w:cs="Times New Roman"/>
          <w:b/>
          <w:bCs/>
          <w:szCs w:val="28"/>
        </w:rPr>
        <w:t>Python</w:t>
      </w:r>
    </w:p>
    <w:p w14:paraId="17A2989B" w14:textId="77777777" w:rsidR="00F51842" w:rsidRDefault="00F51842" w:rsidP="00F51842">
      <w:pPr>
        <w:suppressAutoHyphens/>
        <w:spacing w:line="276" w:lineRule="auto"/>
        <w:ind w:firstLine="0"/>
        <w:jc w:val="center"/>
        <w:rPr>
          <w:rFonts w:eastAsia="Times New Roman" w:cs="Times New Roman"/>
          <w:bCs/>
          <w:color w:val="000000"/>
          <w:szCs w:val="28"/>
          <w:lang w:val="ru-RU" w:eastAsia="ru-RU"/>
        </w:rPr>
      </w:pPr>
      <w:r>
        <w:rPr>
          <w:rFonts w:eastAsia="Times New Roman" w:cs="Times New Roman"/>
          <w:bCs/>
          <w:color w:val="000000"/>
          <w:szCs w:val="28"/>
          <w:lang w:val="ru-RU" w:eastAsia="ru-RU"/>
        </w:rPr>
        <w:t xml:space="preserve">по дисциплине </w:t>
      </w:r>
    </w:p>
    <w:p w14:paraId="4F32F902" w14:textId="583DB145" w:rsidR="00F51842" w:rsidRPr="00F51842" w:rsidRDefault="00F51842" w:rsidP="00F51842">
      <w:pPr>
        <w:suppressAutoHyphens/>
        <w:spacing w:line="276" w:lineRule="auto"/>
        <w:ind w:firstLine="0"/>
        <w:jc w:val="center"/>
        <w:rPr>
          <w:rFonts w:eastAsia="Times New Roman" w:cs="Times New Roman"/>
          <w:bCs/>
          <w:color w:val="000000"/>
          <w:szCs w:val="28"/>
          <w:lang w:val="ru-RU" w:eastAsia="ru-RU"/>
        </w:rPr>
      </w:pPr>
      <w:r>
        <w:rPr>
          <w:rFonts w:eastAsia="Times New Roman" w:cs="Times New Roman"/>
          <w:bCs/>
          <w:color w:val="000000"/>
          <w:szCs w:val="28"/>
          <w:lang w:val="ru-RU" w:eastAsia="ru-RU"/>
        </w:rPr>
        <w:t>«</w:t>
      </w:r>
      <w:r w:rsidR="002561EF">
        <w:rPr>
          <w:rFonts w:eastAsia="Times New Roman" w:cs="Times New Roman"/>
          <w:bCs/>
          <w:color w:val="000000"/>
          <w:szCs w:val="28"/>
          <w:lang w:val="ru-RU" w:eastAsia="ru-RU"/>
        </w:rPr>
        <w:t>Цифровая культура</w:t>
      </w:r>
      <w:r>
        <w:rPr>
          <w:rFonts w:eastAsia="Times New Roman" w:cs="Times New Roman"/>
          <w:bCs/>
          <w:color w:val="000000"/>
          <w:szCs w:val="28"/>
          <w:lang w:val="ru-RU" w:eastAsia="ru-RU"/>
        </w:rPr>
        <w:t>»</w:t>
      </w:r>
    </w:p>
    <w:p w14:paraId="3290D7CD" w14:textId="77777777" w:rsidR="00F51842" w:rsidRPr="004A5CE7" w:rsidRDefault="00F51842" w:rsidP="00F51842">
      <w:pPr>
        <w:widowControl w:val="0"/>
        <w:suppressAutoHyphens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378E5E3A" w14:textId="77777777" w:rsidR="00F51842" w:rsidRDefault="00F51842" w:rsidP="00F51842">
      <w:pPr>
        <w:widowControl w:val="0"/>
        <w:suppressAutoHyphens/>
        <w:ind w:firstLine="0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6DE1594F" w14:textId="77777777" w:rsidR="00F51842" w:rsidRPr="00342E6B" w:rsidRDefault="00F51842" w:rsidP="00F51842">
      <w:pPr>
        <w:widowControl w:val="0"/>
        <w:suppressAutoHyphens/>
        <w:ind w:firstLine="0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6BC1A093" w14:textId="51C697E8" w:rsidR="00F51842" w:rsidRPr="00F51842" w:rsidRDefault="00F51842" w:rsidP="00F51842">
      <w:pPr>
        <w:widowControl w:val="0"/>
        <w:suppressAutoHyphens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 w:rsidRPr="00F51842">
        <w:rPr>
          <w:rFonts w:eastAsia="Times New Roman" w:cs="Times New Roman"/>
          <w:color w:val="000000"/>
          <w:szCs w:val="28"/>
          <w:lang w:val="ru-RU" w:eastAsia="ru-RU"/>
        </w:rPr>
        <w:t>Выполнил</w:t>
      </w:r>
      <w:r w:rsidR="002561EF">
        <w:rPr>
          <w:rFonts w:eastAsia="Times New Roman" w:cs="Times New Roman"/>
          <w:color w:val="000000"/>
          <w:szCs w:val="28"/>
          <w:lang w:val="ru-RU" w:eastAsia="ru-RU"/>
        </w:rPr>
        <w:t>и</w:t>
      </w:r>
    </w:p>
    <w:p w14:paraId="7E3A0882" w14:textId="02ED1D0E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 w:rsidRPr="00F51842">
        <w:rPr>
          <w:rFonts w:eastAsia="Times New Roman" w:cs="Times New Roman"/>
          <w:color w:val="000000"/>
          <w:szCs w:val="28"/>
          <w:lang w:val="ru-RU" w:eastAsia="ru-RU"/>
        </w:rPr>
        <w:t>студент</w:t>
      </w:r>
      <w:r w:rsidR="002561EF">
        <w:rPr>
          <w:rFonts w:eastAsia="Times New Roman" w:cs="Times New Roman"/>
          <w:color w:val="000000"/>
          <w:szCs w:val="28"/>
          <w:lang w:val="ru-RU" w:eastAsia="ru-RU"/>
        </w:rPr>
        <w:t>ы</w:t>
      </w:r>
      <w:r w:rsidRPr="00F51842">
        <w:rPr>
          <w:rFonts w:eastAsia="Times New Roman" w:cs="Times New Roman"/>
          <w:color w:val="000000"/>
          <w:szCs w:val="28"/>
          <w:lang w:val="ru-RU" w:eastAsia="ru-RU"/>
        </w:rPr>
        <w:t xml:space="preserve"> гр. </w:t>
      </w:r>
      <w:r w:rsidR="002561EF">
        <w:rPr>
          <w:rFonts w:eastAsia="Times New Roman" w:cs="Times New Roman"/>
          <w:color w:val="000000"/>
          <w:szCs w:val="28"/>
          <w:lang w:val="ru-RU" w:eastAsia="ru-RU"/>
        </w:rPr>
        <w:t>5131001/3000</w:t>
      </w:r>
      <w:r w:rsidR="00FD29EB">
        <w:rPr>
          <w:rFonts w:eastAsia="Times New Roman" w:cs="Times New Roman"/>
          <w:color w:val="000000"/>
          <w:szCs w:val="28"/>
          <w:lang w:val="ru-RU" w:eastAsia="ru-RU"/>
        </w:rPr>
        <w:t>2</w:t>
      </w:r>
      <w:r w:rsidRPr="00F51842">
        <w:rPr>
          <w:rFonts w:eastAsia="Times New Roman" w:cs="Times New Roman"/>
          <w:color w:val="000000"/>
          <w:szCs w:val="28"/>
          <w:lang w:val="ru-RU" w:eastAsia="ru-RU"/>
        </w:rPr>
        <w:tab/>
      </w:r>
      <w:r w:rsidRPr="00F51842">
        <w:rPr>
          <w:rFonts w:eastAsia="Times New Roman" w:cs="Times New Roman"/>
          <w:color w:val="000000"/>
          <w:szCs w:val="28"/>
          <w:lang w:val="ru-RU" w:eastAsia="ru-RU"/>
        </w:rPr>
        <w:tab/>
      </w:r>
      <w:r w:rsidR="002561EF">
        <w:rPr>
          <w:rFonts w:eastAsia="Times New Roman" w:cs="Times New Roman"/>
          <w:color w:val="000000"/>
          <w:szCs w:val="28"/>
          <w:lang w:val="ru-RU" w:eastAsia="ru-RU"/>
        </w:rPr>
        <w:t>Н.</w:t>
      </w:r>
      <w:r w:rsidR="00FD29EB">
        <w:rPr>
          <w:rFonts w:eastAsia="Times New Roman" w:cs="Times New Roman"/>
          <w:color w:val="000000"/>
          <w:szCs w:val="28"/>
          <w:lang w:val="ru-RU" w:eastAsia="ru-RU"/>
        </w:rPr>
        <w:t>К</w:t>
      </w:r>
      <w:r w:rsidR="002561EF">
        <w:rPr>
          <w:rFonts w:eastAsia="Times New Roman" w:cs="Times New Roman"/>
          <w:color w:val="000000"/>
          <w:szCs w:val="28"/>
          <w:lang w:val="ru-RU" w:eastAsia="ru-RU"/>
        </w:rPr>
        <w:t xml:space="preserve">. </w:t>
      </w:r>
      <w:r w:rsidR="00D26882">
        <w:rPr>
          <w:rFonts w:eastAsia="Times New Roman" w:cs="Times New Roman"/>
          <w:color w:val="000000"/>
          <w:szCs w:val="28"/>
          <w:lang w:val="ru-RU" w:eastAsia="ru-RU"/>
        </w:rPr>
        <w:t>Красин</w:t>
      </w:r>
    </w:p>
    <w:p w14:paraId="1A6C2A51" w14:textId="63A61B8C" w:rsidR="002561EF" w:rsidRPr="00F51842" w:rsidRDefault="002561EF" w:rsidP="00F51842">
      <w:pPr>
        <w:widowControl w:val="0"/>
        <w:tabs>
          <w:tab w:val="left" w:pos="3960"/>
          <w:tab w:val="left" w:pos="6840"/>
        </w:tabs>
        <w:suppressAutoHyphens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 xml:space="preserve">                                                                                                  </w:t>
      </w:r>
      <w:r w:rsidR="00FD29EB">
        <w:rPr>
          <w:rFonts w:eastAsia="Times New Roman" w:cs="Times New Roman"/>
          <w:color w:val="000000"/>
          <w:szCs w:val="28"/>
          <w:lang w:val="ru-RU" w:eastAsia="ru-RU"/>
        </w:rPr>
        <w:t>А</w:t>
      </w:r>
      <w:r>
        <w:rPr>
          <w:rFonts w:eastAsia="Times New Roman" w:cs="Times New Roman"/>
          <w:color w:val="000000"/>
          <w:szCs w:val="28"/>
          <w:lang w:val="ru-RU" w:eastAsia="ru-RU"/>
        </w:rPr>
        <w:t>.</w:t>
      </w:r>
      <w:r w:rsidR="00FD29EB">
        <w:rPr>
          <w:rFonts w:eastAsia="Times New Roman" w:cs="Times New Roman"/>
          <w:color w:val="000000"/>
          <w:szCs w:val="28"/>
          <w:lang w:val="ru-RU" w:eastAsia="ru-RU"/>
        </w:rPr>
        <w:t>Д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. </w:t>
      </w:r>
      <w:r w:rsidR="00FD29EB">
        <w:rPr>
          <w:rFonts w:eastAsia="Times New Roman" w:cs="Times New Roman"/>
          <w:color w:val="000000"/>
          <w:szCs w:val="28"/>
          <w:lang w:val="ru-RU" w:eastAsia="ru-RU"/>
        </w:rPr>
        <w:t>Турченко</w:t>
      </w:r>
    </w:p>
    <w:p w14:paraId="13654CA7" w14:textId="646FF6FD" w:rsidR="00F51842" w:rsidRPr="00F51842" w:rsidRDefault="00F51842" w:rsidP="00F51842">
      <w:pPr>
        <w:widowControl w:val="0"/>
        <w:suppressAutoHyphens/>
        <w:spacing w:before="240"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 w:rsidRPr="00F51842">
        <w:rPr>
          <w:rFonts w:eastAsia="Times New Roman" w:cs="Times New Roman"/>
          <w:color w:val="000000"/>
          <w:szCs w:val="28"/>
          <w:lang w:val="ru-RU" w:eastAsia="ru-RU"/>
        </w:rPr>
        <w:t>Руководитель</w:t>
      </w:r>
    </w:p>
    <w:p w14:paraId="4C4EF55A" w14:textId="7B84AD2A" w:rsidR="00F51842" w:rsidRP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 w:rsidRPr="00F51842">
        <w:rPr>
          <w:rFonts w:eastAsia="Times New Roman" w:cs="Times New Roman"/>
          <w:color w:val="000000"/>
          <w:szCs w:val="28"/>
          <w:lang w:val="ru-RU" w:eastAsia="ru-RU"/>
        </w:rPr>
        <w:t>ассистент ВШК ИКНК</w:t>
      </w:r>
      <w:r w:rsidRPr="00F51842">
        <w:rPr>
          <w:rFonts w:eastAsia="Times New Roman" w:cs="Times New Roman"/>
          <w:color w:val="000000"/>
          <w:szCs w:val="28"/>
          <w:lang w:val="ru-RU" w:eastAsia="ru-RU"/>
        </w:rPr>
        <w:tab/>
      </w:r>
      <w:r w:rsidRPr="00F51842">
        <w:rPr>
          <w:rFonts w:eastAsia="Times New Roman" w:cs="Times New Roman"/>
          <w:color w:val="000000"/>
          <w:szCs w:val="28"/>
          <w:lang w:val="ru-RU" w:eastAsia="ru-RU"/>
        </w:rPr>
        <w:tab/>
      </w:r>
      <w:r w:rsidR="002561EF">
        <w:rPr>
          <w:rFonts w:eastAsia="Times New Roman" w:cs="Times New Roman"/>
          <w:color w:val="000000"/>
          <w:szCs w:val="28"/>
          <w:lang w:val="ru-RU" w:eastAsia="ru-RU"/>
        </w:rPr>
        <w:t>М.С. Иванов</w:t>
      </w:r>
    </w:p>
    <w:p w14:paraId="6867AEF5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41A059B5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3795EAC1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228E527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6E7117BA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2D2C134A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740DAF3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6CAFE6FC" w14:textId="77777777" w:rsidR="00F51842" w:rsidRDefault="00F51842" w:rsidP="00F51842">
      <w:pPr>
        <w:widowControl w:val="0"/>
        <w:tabs>
          <w:tab w:val="left" w:pos="3960"/>
          <w:tab w:val="left" w:pos="6840"/>
        </w:tabs>
        <w:suppressAutoHyphens/>
        <w:spacing w:line="276" w:lineRule="auto"/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719809FF" w14:textId="4C28A506" w:rsidR="00523174" w:rsidRDefault="00F51842" w:rsidP="00F51842">
      <w:pPr>
        <w:widowControl w:val="0"/>
        <w:suppressAutoHyphens/>
        <w:spacing w:before="120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A5CE7">
        <w:rPr>
          <w:rFonts w:eastAsia="Times New Roman" w:cs="Times New Roman"/>
          <w:color w:val="000000"/>
          <w:szCs w:val="28"/>
          <w:lang w:val="ru-RU" w:eastAsia="ru-RU"/>
        </w:rPr>
        <w:t>Санкт-Петербург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376C9F">
        <w:rPr>
          <w:lang w:val="ru-RU"/>
        </w:rPr>
        <w:t>–</w:t>
      </w:r>
      <w:r>
        <w:rPr>
          <w:lang w:val="ru-RU"/>
        </w:rPr>
        <w:t xml:space="preserve"> </w:t>
      </w:r>
      <w:r w:rsidRPr="004A5CE7">
        <w:rPr>
          <w:rFonts w:eastAsia="Times New Roman" w:cs="Times New Roman"/>
          <w:color w:val="000000"/>
          <w:szCs w:val="28"/>
          <w:lang w:val="ru-RU" w:eastAsia="ru-RU"/>
        </w:rPr>
        <w:t>202</w:t>
      </w:r>
      <w:r w:rsidRPr="002E233F">
        <w:rPr>
          <w:rFonts w:eastAsia="Times New Roman" w:cs="Times New Roman"/>
          <w:color w:val="000000"/>
          <w:szCs w:val="28"/>
          <w:lang w:val="ru-RU" w:eastAsia="ru-RU"/>
        </w:rPr>
        <w:t>5</w:t>
      </w:r>
      <w:bookmarkEnd w:id="0"/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en-US" w:eastAsia="en-US"/>
        </w:rPr>
        <w:id w:val="1599593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74A628" w14:textId="00765A69" w:rsidR="00C41F35" w:rsidRPr="00C41F35" w:rsidRDefault="00C41F35" w:rsidP="00C41F35">
          <w:pPr>
            <w:pStyle w:val="afff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41F3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9999907" w14:textId="05D5C300" w:rsidR="00D26882" w:rsidRDefault="00C41F35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47472" w:history="1">
            <w:r w:rsidR="00D26882" w:rsidRPr="00A6778E">
              <w:rPr>
                <w:rStyle w:val="aff3"/>
              </w:rPr>
              <w:t>1</w:t>
            </w:r>
            <w:r w:rsidR="00D26882">
              <w:rPr>
                <w:rFonts w:asciiTheme="minorHAnsi" w:hAnsiTheme="minorHAns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="00D26882" w:rsidRPr="00A6778E">
              <w:rPr>
                <w:rStyle w:val="aff3"/>
              </w:rPr>
              <w:t>Цель</w:t>
            </w:r>
            <w:r w:rsidR="00D26882">
              <w:rPr>
                <w:webHidden/>
              </w:rPr>
              <w:tab/>
            </w:r>
            <w:r w:rsidR="00D26882">
              <w:rPr>
                <w:webHidden/>
              </w:rPr>
              <w:fldChar w:fldCharType="begin"/>
            </w:r>
            <w:r w:rsidR="00D26882">
              <w:rPr>
                <w:webHidden/>
              </w:rPr>
              <w:instrText xml:space="preserve"> PAGEREF _Toc199347472 \h </w:instrText>
            </w:r>
            <w:r w:rsidR="00D26882">
              <w:rPr>
                <w:webHidden/>
              </w:rPr>
            </w:r>
            <w:r w:rsidR="00D26882">
              <w:rPr>
                <w:webHidden/>
              </w:rPr>
              <w:fldChar w:fldCharType="separate"/>
            </w:r>
            <w:r w:rsidR="00D26882">
              <w:rPr>
                <w:webHidden/>
              </w:rPr>
              <w:t>3</w:t>
            </w:r>
            <w:r w:rsidR="00D26882">
              <w:rPr>
                <w:webHidden/>
              </w:rPr>
              <w:fldChar w:fldCharType="end"/>
            </w:r>
          </w:hyperlink>
        </w:p>
        <w:p w14:paraId="0490620F" w14:textId="550B050F" w:rsidR="00D26882" w:rsidRDefault="00D26882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hyperlink w:anchor="_Toc199347473" w:history="1">
            <w:r w:rsidRPr="00A6778E">
              <w:rPr>
                <w:rStyle w:val="aff3"/>
              </w:rPr>
              <w:t>2</w:t>
            </w:r>
            <w:r>
              <w:rPr>
                <w:rFonts w:asciiTheme="minorHAnsi" w:hAnsiTheme="minorHAns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0E9BFD" w14:textId="1C031AD6" w:rsidR="00D26882" w:rsidRDefault="00D2688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74" w:history="1">
            <w:r w:rsidRPr="00A6778E">
              <w:rPr>
                <w:rStyle w:val="aff3"/>
                <w:noProof/>
              </w:rPr>
              <w:t>2.1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 xml:space="preserve">Усовершенствование </w:t>
            </w:r>
            <w:r w:rsidRPr="00A6778E">
              <w:rPr>
                <w:rStyle w:val="aff3"/>
                <w:noProof/>
                <w:lang w:val="en-US"/>
              </w:rPr>
              <w:t>Telegram-</w:t>
            </w:r>
            <w:r w:rsidRPr="00A6778E">
              <w:rPr>
                <w:rStyle w:val="aff3"/>
                <w:noProof/>
              </w:rPr>
              <w:t>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2F7C6" w14:textId="078DC21B" w:rsidR="00D26882" w:rsidRDefault="00D2688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75" w:history="1">
            <w:r w:rsidRPr="00A6778E">
              <w:rPr>
                <w:rStyle w:val="aff3"/>
                <w:noProof/>
                <w:lang w:val="en-US"/>
              </w:rPr>
              <w:t>2.2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 xml:space="preserve">Перенос на </w:t>
            </w:r>
            <w:r w:rsidRPr="00A6778E">
              <w:rPr>
                <w:rStyle w:val="aff3"/>
                <w:noProof/>
                <w:lang w:val="en-US"/>
              </w:rPr>
              <w:t>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4FFB" w14:textId="5AC84A66" w:rsidR="00D26882" w:rsidRDefault="00D2688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76" w:history="1">
            <w:r w:rsidRPr="00A6778E">
              <w:rPr>
                <w:rStyle w:val="aff3"/>
                <w:noProof/>
              </w:rPr>
              <w:t>2.3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1D23" w14:textId="29B9E7A7" w:rsidR="00D26882" w:rsidRDefault="00D26882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hyperlink w:anchor="_Toc199347477" w:history="1">
            <w:r w:rsidRPr="00A6778E">
              <w:rPr>
                <w:rStyle w:val="aff3"/>
              </w:rPr>
              <w:t>3</w:t>
            </w:r>
            <w:r>
              <w:rPr>
                <w:rFonts w:asciiTheme="minorHAnsi" w:hAnsiTheme="minorHAns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579018" w14:textId="598234D8" w:rsidR="00D26882" w:rsidRDefault="00D2688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78" w:history="1">
            <w:r w:rsidRPr="00A6778E">
              <w:rPr>
                <w:rStyle w:val="aff3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>Недостатки хранения пользовательских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D465" w14:textId="0AB697BD" w:rsidR="00D26882" w:rsidRDefault="00D26882">
          <w:pPr>
            <w:pStyle w:val="31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79" w:history="1">
            <w:r w:rsidRPr="00A6778E">
              <w:rPr>
                <w:rStyle w:val="aff3"/>
                <w:noProof/>
              </w:rPr>
              <w:t>3.1.1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>Усовершенствование метода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DAD8" w14:textId="6E0F3769" w:rsidR="00D26882" w:rsidRDefault="00D26882">
          <w:pPr>
            <w:pStyle w:val="31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80" w:history="1">
            <w:r w:rsidRPr="00A6778E">
              <w:rPr>
                <w:rStyle w:val="aff3"/>
                <w:noProof/>
              </w:rPr>
              <w:t>3.1.2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>Выбранные способы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5421" w14:textId="1435ECCE" w:rsidR="00D26882" w:rsidRDefault="00D26882">
          <w:pPr>
            <w:pStyle w:val="31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81" w:history="1">
            <w:r w:rsidRPr="00A6778E">
              <w:rPr>
                <w:rStyle w:val="aff3"/>
                <w:noProof/>
              </w:rPr>
              <w:t>3.1.3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>Добавление роли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50A8" w14:textId="5652C397" w:rsidR="00D26882" w:rsidRDefault="00D26882">
          <w:pPr>
            <w:pStyle w:val="24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82" w:history="1">
            <w:r w:rsidRPr="00A6778E">
              <w:rPr>
                <w:rStyle w:val="aff3"/>
                <w:noProof/>
              </w:rPr>
              <w:t>3.2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 xml:space="preserve">Перенос на </w:t>
            </w:r>
            <w:r w:rsidRPr="00A6778E">
              <w:rPr>
                <w:rStyle w:val="aff3"/>
                <w:noProof/>
                <w:lang w:val="en-US"/>
              </w:rPr>
              <w:t>webhook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E843" w14:textId="65F7181E" w:rsidR="00D26882" w:rsidRDefault="00D26882">
          <w:pPr>
            <w:pStyle w:val="31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83" w:history="1">
            <w:r w:rsidRPr="00A6778E">
              <w:rPr>
                <w:rStyle w:val="aff3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 xml:space="preserve">Изучение функционала </w:t>
            </w:r>
            <w:r w:rsidRPr="00A6778E">
              <w:rPr>
                <w:rStyle w:val="aff3"/>
                <w:noProof/>
                <w:lang w:val="en-US"/>
              </w:rPr>
              <w:t>webhook</w:t>
            </w:r>
            <w:r w:rsidRPr="00A6778E">
              <w:rPr>
                <w:rStyle w:val="aff3"/>
                <w:noProof/>
              </w:rPr>
              <w:t xml:space="preserve"> из </w:t>
            </w:r>
            <w:r w:rsidRPr="00A6778E">
              <w:rPr>
                <w:rStyle w:val="aff3"/>
                <w:noProof/>
                <w:lang w:val="en-US"/>
              </w:rPr>
              <w:t>telegram</w:t>
            </w:r>
            <w:r w:rsidRPr="00A6778E">
              <w:rPr>
                <w:rStyle w:val="aff3"/>
                <w:noProof/>
              </w:rPr>
              <w:t xml:space="preserve"> </w:t>
            </w:r>
            <w:r w:rsidRPr="00A6778E">
              <w:rPr>
                <w:rStyle w:val="aff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4B20" w14:textId="38910BA8" w:rsidR="00D26882" w:rsidRDefault="00D26882">
          <w:pPr>
            <w:pStyle w:val="31"/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9347484" w:history="1">
            <w:r w:rsidRPr="00A6778E">
              <w:rPr>
                <w:rStyle w:val="aff3"/>
                <w:noProof/>
                <w:lang w:val="en-US"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  <w:noProof/>
              </w:rPr>
              <w:t>Сервис</w:t>
            </w:r>
            <w:r w:rsidRPr="00A6778E">
              <w:rPr>
                <w:rStyle w:val="aff3"/>
                <w:noProof/>
                <w:lang w:val="en-US"/>
              </w:rPr>
              <w:t xml:space="preserve"> pythonanywhere </w:t>
            </w:r>
            <w:r w:rsidRPr="00A6778E">
              <w:rPr>
                <w:rStyle w:val="aff3"/>
                <w:noProof/>
              </w:rPr>
              <w:t>и</w:t>
            </w:r>
            <w:r w:rsidRPr="00A6778E">
              <w:rPr>
                <w:rStyle w:val="aff3"/>
                <w:noProof/>
                <w:lang w:val="en-US"/>
              </w:rPr>
              <w:t xml:space="preserve"> </w:t>
            </w:r>
            <w:r w:rsidRPr="00A6778E">
              <w:rPr>
                <w:rStyle w:val="aff3"/>
                <w:noProof/>
              </w:rPr>
              <w:t>фреймворк</w:t>
            </w:r>
            <w:r w:rsidRPr="00A6778E">
              <w:rPr>
                <w:rStyle w:val="aff3"/>
                <w:noProof/>
                <w:lang w:val="en-US"/>
              </w:rPr>
              <w:t xml:space="preserve">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6DCF8" w14:textId="57866DC8" w:rsidR="00D26882" w:rsidRDefault="00D26882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hyperlink w:anchor="_Toc199347485" w:history="1">
            <w:r w:rsidRPr="00A6778E">
              <w:rPr>
                <w:rStyle w:val="aff3"/>
              </w:rPr>
              <w:t>4</w:t>
            </w:r>
            <w:r>
              <w:rPr>
                <w:rFonts w:asciiTheme="minorHAnsi" w:hAnsiTheme="minorHAns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</w:rPr>
              <w:t>Ответы на контрольные вопросы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E4807D6" w14:textId="010A1AAF" w:rsidR="00D26882" w:rsidRDefault="00D26882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hyperlink w:anchor="_Toc199347486" w:history="1">
            <w:r w:rsidRPr="00A6778E">
              <w:rPr>
                <w:rStyle w:val="aff3"/>
              </w:rPr>
              <w:t>5</w:t>
            </w:r>
            <w:r>
              <w:rPr>
                <w:rFonts w:asciiTheme="minorHAnsi" w:hAnsiTheme="minorHAns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A6778E">
              <w:rPr>
                <w:rStyle w:val="aff3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C616C63" w14:textId="4009721E" w:rsidR="00D26882" w:rsidRDefault="00D26882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hyperlink w:anchor="_Toc199347487" w:history="1">
            <w:r w:rsidRPr="00A6778E">
              <w:rPr>
                <w:rStyle w:val="aff3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0881563" w14:textId="13B71394" w:rsidR="00D26882" w:rsidRDefault="00D26882">
          <w:pPr>
            <w:pStyle w:val="11"/>
            <w:rPr>
              <w:rFonts w:asciiTheme="minorHAnsi" w:hAnsiTheme="minorHAnsi"/>
              <w:b w:val="0"/>
              <w:kern w:val="2"/>
              <w:sz w:val="24"/>
              <w:szCs w:val="24"/>
              <w14:ligatures w14:val="standardContextual"/>
            </w:rPr>
          </w:pPr>
          <w:hyperlink w:anchor="_Toc199347488" w:history="1">
            <w:r w:rsidRPr="00A6778E">
              <w:rPr>
                <w:rStyle w:val="aff3"/>
              </w:rPr>
              <w:t>Приложение</w:t>
            </w:r>
            <w:r w:rsidRPr="00A6778E">
              <w:rPr>
                <w:rStyle w:val="aff3"/>
                <w:lang w:val="en-US"/>
              </w:rPr>
              <w:t xml:space="preserve"> </w:t>
            </w:r>
            <w:r w:rsidRPr="00A6778E">
              <w:rPr>
                <w:rStyle w:val="aff3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_Toc199347488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116F84B" w14:textId="2FA967E2" w:rsidR="00C41F35" w:rsidRDefault="00C41F35">
          <w:r>
            <w:rPr>
              <w:b/>
              <w:bCs/>
            </w:rPr>
            <w:fldChar w:fldCharType="end"/>
          </w:r>
        </w:p>
      </w:sdtContent>
    </w:sdt>
    <w:p w14:paraId="4E4FA34E" w14:textId="77777777" w:rsidR="00C41F35" w:rsidRDefault="00C41F35" w:rsidP="00F51842">
      <w:pPr>
        <w:widowControl w:val="0"/>
        <w:suppressAutoHyphens/>
        <w:spacing w:before="120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</w:p>
    <w:p w14:paraId="4311AFD8" w14:textId="0946F7C0" w:rsidR="003C0C94" w:rsidRDefault="002561EF" w:rsidP="003C0C94">
      <w:pPr>
        <w:pStyle w:val="1"/>
      </w:pPr>
      <w:bookmarkStart w:id="1" w:name="_Toc199347472"/>
      <w:r>
        <w:lastRenderedPageBreak/>
        <w:t>Цель</w:t>
      </w:r>
      <w:bookmarkEnd w:id="1"/>
    </w:p>
    <w:p w14:paraId="5EC7BAEB" w14:textId="0C7F71AE" w:rsidR="00187A63" w:rsidRDefault="002561EF" w:rsidP="00187A63">
      <w:pPr>
        <w:rPr>
          <w:lang w:val="ru-RU" w:eastAsia="ru-RU"/>
        </w:rPr>
      </w:pPr>
      <w:r>
        <w:rPr>
          <w:lang w:val="ru-RU" w:eastAsia="ru-RU"/>
        </w:rPr>
        <w:t>Получить навыки</w:t>
      </w:r>
      <w:r w:rsidRPr="002561EF">
        <w:rPr>
          <w:lang w:val="ru-RU" w:eastAsia="ru-RU"/>
        </w:rPr>
        <w:t xml:space="preserve"> создания Telegram-ботов на языке программирования Python</w:t>
      </w:r>
      <w:r>
        <w:rPr>
          <w:lang w:val="ru-RU" w:eastAsia="ru-RU"/>
        </w:rPr>
        <w:t>.</w:t>
      </w:r>
    </w:p>
    <w:p w14:paraId="1038E54C" w14:textId="68EB9826" w:rsidR="002561EF" w:rsidRDefault="002561EF" w:rsidP="002561EF">
      <w:pPr>
        <w:pStyle w:val="1"/>
      </w:pPr>
      <w:bookmarkStart w:id="2" w:name="_Toc199347473"/>
      <w:r>
        <w:lastRenderedPageBreak/>
        <w:t>Задачи</w:t>
      </w:r>
      <w:bookmarkEnd w:id="2"/>
    </w:p>
    <w:p w14:paraId="3138D7BA" w14:textId="555FA523" w:rsidR="002561EF" w:rsidRDefault="002561EF" w:rsidP="002561EF">
      <w:pPr>
        <w:pStyle w:val="21"/>
      </w:pPr>
      <w:bookmarkStart w:id="3" w:name="_Toc199347474"/>
      <w:r>
        <w:t xml:space="preserve">Усовершенствование </w:t>
      </w:r>
      <w:r>
        <w:rPr>
          <w:lang w:val="en-US"/>
        </w:rPr>
        <w:t>Telegram-</w:t>
      </w:r>
      <w:r>
        <w:t>бота</w:t>
      </w:r>
      <w:bookmarkEnd w:id="3"/>
    </w:p>
    <w:p w14:paraId="6EE27DE9" w14:textId="77777777" w:rsidR="002561EF" w:rsidRDefault="002561EF" w:rsidP="00022825">
      <w:pPr>
        <w:pStyle w:val="af3"/>
        <w:numPr>
          <w:ilvl w:val="0"/>
          <w:numId w:val="11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Выделить в текущей реализации </w:t>
      </w:r>
      <w:r>
        <w:rPr>
          <w:rFonts w:cs="Times New Roman"/>
          <w:lang w:val="en-US"/>
        </w:rPr>
        <w:t>Telegram</w:t>
      </w:r>
      <w:r w:rsidRPr="00FD3221">
        <w:rPr>
          <w:rFonts w:cs="Times New Roman"/>
        </w:rPr>
        <w:t>-</w:t>
      </w:r>
      <w:r>
        <w:rPr>
          <w:rFonts w:cs="Times New Roman"/>
        </w:rPr>
        <w:t>бота из л.р. 3 недостатки хранения пользовательских данных. Описать их в отчёте, описать к чему они могут привести, предложить способы противодействовать выделенным недостаткам.</w:t>
      </w:r>
    </w:p>
    <w:p w14:paraId="020558A5" w14:textId="77777777" w:rsidR="002561EF" w:rsidRDefault="002561EF" w:rsidP="00022825">
      <w:pPr>
        <w:pStyle w:val="af3"/>
        <w:numPr>
          <w:ilvl w:val="0"/>
          <w:numId w:val="11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>Усовершенствовать метод хранения данных в соответствии с выделенными недостатками.</w:t>
      </w:r>
    </w:p>
    <w:p w14:paraId="2226754E" w14:textId="77777777" w:rsidR="002561EF" w:rsidRDefault="002561EF" w:rsidP="00022825">
      <w:pPr>
        <w:pStyle w:val="af3"/>
        <w:numPr>
          <w:ilvl w:val="0"/>
          <w:numId w:val="11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Добавить роль администратора в </w:t>
      </w:r>
      <w:r>
        <w:rPr>
          <w:rFonts w:cs="Times New Roman"/>
          <w:lang w:val="en-US"/>
        </w:rPr>
        <w:t>Telegram</w:t>
      </w:r>
      <w:r w:rsidRPr="00FD3221">
        <w:rPr>
          <w:rFonts w:cs="Times New Roman"/>
        </w:rPr>
        <w:t>-</w:t>
      </w:r>
      <w:r>
        <w:rPr>
          <w:rFonts w:cs="Times New Roman"/>
        </w:rPr>
        <w:t xml:space="preserve">бота. Администратор через </w:t>
      </w:r>
      <w:r>
        <w:rPr>
          <w:rFonts w:cs="Times New Roman"/>
          <w:lang w:val="en-US"/>
        </w:rPr>
        <w:t>Telegram</w:t>
      </w:r>
      <w:r w:rsidRPr="00FD3221">
        <w:rPr>
          <w:rFonts w:cs="Times New Roman"/>
        </w:rPr>
        <w:t>-</w:t>
      </w:r>
      <w:r>
        <w:rPr>
          <w:rFonts w:cs="Times New Roman"/>
        </w:rPr>
        <w:t>бота способен:</w:t>
      </w:r>
    </w:p>
    <w:p w14:paraId="386EF021" w14:textId="77777777" w:rsidR="002561EF" w:rsidRDefault="002561EF" w:rsidP="00022825">
      <w:pPr>
        <w:pStyle w:val="af3"/>
        <w:numPr>
          <w:ilvl w:val="0"/>
          <w:numId w:val="12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>просмотреть список пользователей и количество выполненных для него предсказаний;</w:t>
      </w:r>
    </w:p>
    <w:p w14:paraId="12FEF4B6" w14:textId="77777777" w:rsidR="002561EF" w:rsidRDefault="002561EF" w:rsidP="00022825">
      <w:pPr>
        <w:pStyle w:val="af3"/>
        <w:numPr>
          <w:ilvl w:val="0"/>
          <w:numId w:val="12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>удалить пользователя;</w:t>
      </w:r>
    </w:p>
    <w:p w14:paraId="59FEB1F9" w14:textId="77777777" w:rsidR="002561EF" w:rsidRDefault="002561EF" w:rsidP="00022825">
      <w:pPr>
        <w:pStyle w:val="af3"/>
        <w:numPr>
          <w:ilvl w:val="0"/>
          <w:numId w:val="12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>добавить нового администратора.</w:t>
      </w:r>
    </w:p>
    <w:p w14:paraId="1AFE7EB7" w14:textId="77777777" w:rsidR="002561EF" w:rsidRPr="002561EF" w:rsidRDefault="002561EF" w:rsidP="002561EF">
      <w:pPr>
        <w:ind w:firstLine="851"/>
        <w:rPr>
          <w:rFonts w:cs="Times New Roman"/>
          <w:szCs w:val="28"/>
          <w:lang w:val="ru-RU"/>
        </w:rPr>
      </w:pPr>
      <w:r w:rsidRPr="002561EF">
        <w:rPr>
          <w:rFonts w:cs="Times New Roman"/>
          <w:szCs w:val="28"/>
          <w:lang w:val="ru-RU"/>
        </w:rPr>
        <w:t>Способ добавления первого администратора, отображение пользователей и выполнение действий остаётся на усмотрение студента (например, первым администратором становиться первый написавший боту или тот, кто введёт сгенерированное значение, отображение просто сообщением и для выбора действий отсылать номер пользователя или сообщение с кнопками для выбора действия).</w:t>
      </w:r>
    </w:p>
    <w:p w14:paraId="3050037B" w14:textId="6F8D5D5F" w:rsidR="002561EF" w:rsidRDefault="002561EF" w:rsidP="00022825">
      <w:pPr>
        <w:pStyle w:val="af3"/>
        <w:numPr>
          <w:ilvl w:val="0"/>
          <w:numId w:val="11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>В отчете описать выбранные способы реализации, их преимущества и недостатки. Привести примеры работы, описать ключевые моменты реализации.</w:t>
      </w:r>
    </w:p>
    <w:p w14:paraId="1D43EF9D" w14:textId="09DCE45D" w:rsidR="005E0494" w:rsidRDefault="005E0494" w:rsidP="005E0494">
      <w:pPr>
        <w:pStyle w:val="af3"/>
        <w:spacing w:line="360" w:lineRule="auto"/>
        <w:ind w:left="851" w:firstLine="0"/>
        <w:rPr>
          <w:rFonts w:cs="Times New Roman"/>
        </w:rPr>
      </w:pPr>
    </w:p>
    <w:p w14:paraId="514F1F35" w14:textId="0E08C89B" w:rsidR="002561EF" w:rsidRDefault="002561EF" w:rsidP="002561EF">
      <w:pPr>
        <w:pStyle w:val="21"/>
        <w:rPr>
          <w:lang w:val="en-US"/>
        </w:rPr>
      </w:pPr>
      <w:bookmarkStart w:id="4" w:name="_Toc199347475"/>
      <w:r>
        <w:t xml:space="preserve">Перенос на </w:t>
      </w:r>
      <w:r>
        <w:rPr>
          <w:lang w:val="en-US"/>
        </w:rPr>
        <w:t>webhook</w:t>
      </w:r>
      <w:bookmarkEnd w:id="4"/>
    </w:p>
    <w:p w14:paraId="074EAF1E" w14:textId="77777777" w:rsidR="002561EF" w:rsidRDefault="002561EF" w:rsidP="00022825">
      <w:pPr>
        <w:pStyle w:val="af3"/>
        <w:numPr>
          <w:ilvl w:val="0"/>
          <w:numId w:val="13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Изучить функционал </w:t>
      </w:r>
      <w:r>
        <w:rPr>
          <w:rFonts w:cs="Times New Roman"/>
          <w:lang w:val="en-US"/>
        </w:rPr>
        <w:t>webhook</w:t>
      </w:r>
      <w:r w:rsidRPr="0076144C">
        <w:rPr>
          <w:rFonts w:cs="Times New Roman"/>
        </w:rPr>
        <w:t xml:space="preserve"> </w:t>
      </w:r>
      <w:r>
        <w:rPr>
          <w:rFonts w:cs="Times New Roman"/>
        </w:rPr>
        <w:t xml:space="preserve">из </w:t>
      </w:r>
      <w:r>
        <w:rPr>
          <w:rFonts w:cs="Times New Roman"/>
          <w:lang w:val="en-US"/>
        </w:rPr>
        <w:t>Telegram</w:t>
      </w:r>
      <w:r w:rsidRPr="0076144C">
        <w:rPr>
          <w:rFonts w:cs="Times New Roman"/>
        </w:rPr>
        <w:t xml:space="preserve"> </w:t>
      </w:r>
      <w:r>
        <w:rPr>
          <w:rFonts w:cs="Times New Roman"/>
          <w:lang w:val="en-US"/>
        </w:rPr>
        <w:t>API</w:t>
      </w:r>
      <w:r w:rsidRPr="0076144C">
        <w:rPr>
          <w:rFonts w:cs="Times New Roman"/>
        </w:rPr>
        <w:t xml:space="preserve"> (</w:t>
      </w:r>
      <w:hyperlink r:id="rId8" w:anchor="setwebhook" w:history="1">
        <w:r w:rsidRPr="00CD7DA8">
          <w:rPr>
            <w:rStyle w:val="aff3"/>
            <w:rFonts w:cs="Times New Roman"/>
          </w:rPr>
          <w:t>https://core.telegram.org/bots/api#setwebhook</w:t>
        </w:r>
      </w:hyperlink>
      <w:r w:rsidRPr="0076144C">
        <w:rPr>
          <w:rFonts w:cs="Times New Roman"/>
        </w:rPr>
        <w:t>,</w:t>
      </w:r>
      <w:r w:rsidRPr="0076144C">
        <w:t xml:space="preserve"> </w:t>
      </w:r>
      <w:hyperlink r:id="rId9" w:history="1">
        <w:r w:rsidRPr="00413C07">
          <w:rPr>
            <w:rStyle w:val="aff3"/>
            <w:rFonts w:cs="Times New Roman"/>
            <w:lang w:val="en-US"/>
          </w:rPr>
          <w:t>https</w:t>
        </w:r>
        <w:r w:rsidRPr="00413C07">
          <w:rPr>
            <w:rStyle w:val="aff3"/>
            <w:rFonts w:cs="Times New Roman"/>
          </w:rPr>
          <w:t>://</w:t>
        </w:r>
        <w:r w:rsidRPr="00413C07">
          <w:rPr>
            <w:rStyle w:val="aff3"/>
            <w:rFonts w:cs="Times New Roman"/>
            <w:lang w:val="en-US"/>
          </w:rPr>
          <w:t>core</w:t>
        </w:r>
        <w:r w:rsidRPr="00413C07">
          <w:rPr>
            <w:rStyle w:val="aff3"/>
            <w:rFonts w:cs="Times New Roman"/>
          </w:rPr>
          <w:t>.</w:t>
        </w:r>
        <w:r w:rsidRPr="00413C07">
          <w:rPr>
            <w:rStyle w:val="aff3"/>
            <w:rFonts w:cs="Times New Roman"/>
            <w:lang w:val="en-US"/>
          </w:rPr>
          <w:t>telegram</w:t>
        </w:r>
        <w:r w:rsidRPr="00413C07">
          <w:rPr>
            <w:rStyle w:val="aff3"/>
            <w:rFonts w:cs="Times New Roman"/>
          </w:rPr>
          <w:t>.</w:t>
        </w:r>
        <w:r w:rsidRPr="00413C07">
          <w:rPr>
            <w:rStyle w:val="aff3"/>
            <w:rFonts w:cs="Times New Roman"/>
            <w:lang w:val="en-US"/>
          </w:rPr>
          <w:t>org</w:t>
        </w:r>
        <w:r w:rsidRPr="00413C07">
          <w:rPr>
            <w:rStyle w:val="aff3"/>
            <w:rFonts w:cs="Times New Roman"/>
          </w:rPr>
          <w:t>/</w:t>
        </w:r>
        <w:r w:rsidRPr="00413C07">
          <w:rPr>
            <w:rStyle w:val="aff3"/>
            <w:rFonts w:cs="Times New Roman"/>
            <w:lang w:val="en-US"/>
          </w:rPr>
          <w:t>bots</w:t>
        </w:r>
        <w:r w:rsidRPr="00413C07">
          <w:rPr>
            <w:rStyle w:val="aff3"/>
            <w:rFonts w:cs="Times New Roman"/>
          </w:rPr>
          <w:t>/</w:t>
        </w:r>
        <w:r w:rsidRPr="00413C07">
          <w:rPr>
            <w:rStyle w:val="aff3"/>
            <w:rFonts w:cs="Times New Roman"/>
            <w:lang w:val="en-US"/>
          </w:rPr>
          <w:t>webhooks</w:t>
        </w:r>
      </w:hyperlink>
      <w:r w:rsidRPr="0076144C">
        <w:rPr>
          <w:rFonts w:cs="Times New Roman"/>
        </w:rPr>
        <w:t>).</w:t>
      </w:r>
      <w:r>
        <w:rPr>
          <w:rFonts w:cs="Times New Roman"/>
        </w:rPr>
        <w:t xml:space="preserve"> Кратко описать основные положения.</w:t>
      </w:r>
    </w:p>
    <w:p w14:paraId="70A0C2D3" w14:textId="77777777" w:rsidR="002561EF" w:rsidRDefault="002561EF" w:rsidP="00022825">
      <w:pPr>
        <w:pStyle w:val="af3"/>
        <w:numPr>
          <w:ilvl w:val="0"/>
          <w:numId w:val="13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>При помощи</w:t>
      </w:r>
      <w:r w:rsidRPr="00E76259">
        <w:rPr>
          <w:rFonts w:cs="Times New Roman"/>
        </w:rPr>
        <w:t xml:space="preserve"> </w:t>
      </w:r>
      <w:r>
        <w:rPr>
          <w:rFonts w:cs="Times New Roman"/>
        </w:rPr>
        <w:t xml:space="preserve">сервиса </w:t>
      </w:r>
      <w:r w:rsidRPr="00E76259">
        <w:rPr>
          <w:rFonts w:cs="Times New Roman"/>
        </w:rPr>
        <w:t xml:space="preserve">pythonanywhere.com </w:t>
      </w:r>
      <w:r>
        <w:rPr>
          <w:rFonts w:cs="Times New Roman"/>
        </w:rPr>
        <w:t xml:space="preserve">(либо любого другого сервиса для хостинга веб-приложений) создать веб-приложение, которое будет </w:t>
      </w:r>
      <w:r>
        <w:rPr>
          <w:rFonts w:cs="Times New Roman"/>
        </w:rPr>
        <w:lastRenderedPageBreak/>
        <w:t xml:space="preserve">содержать конечные точки, выступающие в роли </w:t>
      </w:r>
      <w:r>
        <w:rPr>
          <w:rFonts w:cs="Times New Roman"/>
          <w:lang w:val="en-US"/>
        </w:rPr>
        <w:t>webhook</w:t>
      </w:r>
      <w:r w:rsidRPr="00E76259">
        <w:rPr>
          <w:rFonts w:cs="Times New Roman"/>
        </w:rPr>
        <w:t>’</w:t>
      </w:r>
      <w:r>
        <w:rPr>
          <w:rFonts w:cs="Times New Roman"/>
        </w:rPr>
        <w:t xml:space="preserve">ов. В качестве фреймворка для веб-приложения рекомендуется использовать </w:t>
      </w:r>
      <w:r>
        <w:rPr>
          <w:rFonts w:cs="Times New Roman"/>
          <w:lang w:val="en-US"/>
        </w:rPr>
        <w:t>Flask</w:t>
      </w:r>
      <w:r w:rsidRPr="00A2395A">
        <w:rPr>
          <w:rFonts w:cs="Times New Roman"/>
        </w:rPr>
        <w:t xml:space="preserve"> (</w:t>
      </w:r>
      <w:hyperlink r:id="rId10" w:history="1">
        <w:r w:rsidRPr="00CD7DA8">
          <w:rPr>
            <w:rStyle w:val="aff3"/>
            <w:rFonts w:cs="Times New Roman"/>
            <w:lang w:val="en-US"/>
          </w:rPr>
          <w:t>https</w:t>
        </w:r>
        <w:r w:rsidRPr="00CD7DA8">
          <w:rPr>
            <w:rStyle w:val="aff3"/>
            <w:rFonts w:cs="Times New Roman"/>
          </w:rPr>
          <w:t>://</w:t>
        </w:r>
        <w:r w:rsidRPr="00CD7DA8">
          <w:rPr>
            <w:rStyle w:val="aff3"/>
            <w:rFonts w:cs="Times New Roman"/>
            <w:lang w:val="en-US"/>
          </w:rPr>
          <w:t>flask</w:t>
        </w:r>
        <w:r w:rsidRPr="00CD7DA8">
          <w:rPr>
            <w:rStyle w:val="aff3"/>
            <w:rFonts w:cs="Times New Roman"/>
          </w:rPr>
          <w:t>.</w:t>
        </w:r>
        <w:r w:rsidRPr="00CD7DA8">
          <w:rPr>
            <w:rStyle w:val="aff3"/>
            <w:rFonts w:cs="Times New Roman"/>
            <w:lang w:val="en-US"/>
          </w:rPr>
          <w:t>palletsprojects</w:t>
        </w:r>
        <w:r w:rsidRPr="00CD7DA8">
          <w:rPr>
            <w:rStyle w:val="aff3"/>
            <w:rFonts w:cs="Times New Roman"/>
          </w:rPr>
          <w:t>.</w:t>
        </w:r>
        <w:r w:rsidRPr="00CD7DA8">
          <w:rPr>
            <w:rStyle w:val="aff3"/>
            <w:rFonts w:cs="Times New Roman"/>
            <w:lang w:val="en-US"/>
          </w:rPr>
          <w:t>com</w:t>
        </w:r>
        <w:r w:rsidRPr="00CD7DA8">
          <w:rPr>
            <w:rStyle w:val="aff3"/>
            <w:rFonts w:cs="Times New Roman"/>
          </w:rPr>
          <w:t>/</w:t>
        </w:r>
        <w:r w:rsidRPr="00CD7DA8">
          <w:rPr>
            <w:rStyle w:val="aff3"/>
            <w:rFonts w:cs="Times New Roman"/>
            <w:lang w:val="en-US"/>
          </w:rPr>
          <w:t>en</w:t>
        </w:r>
        <w:r w:rsidRPr="00CD7DA8">
          <w:rPr>
            <w:rStyle w:val="aff3"/>
            <w:rFonts w:cs="Times New Roman"/>
          </w:rPr>
          <w:t>/2.3.</w:t>
        </w:r>
        <w:r w:rsidRPr="00CD7DA8">
          <w:rPr>
            <w:rStyle w:val="aff3"/>
            <w:rFonts w:cs="Times New Roman"/>
            <w:lang w:val="en-US"/>
          </w:rPr>
          <w:t>x</w:t>
        </w:r>
        <w:r w:rsidRPr="00CD7DA8">
          <w:rPr>
            <w:rStyle w:val="aff3"/>
            <w:rFonts w:cs="Times New Roman"/>
          </w:rPr>
          <w:t>/</w:t>
        </w:r>
        <w:r w:rsidRPr="00CD7DA8">
          <w:rPr>
            <w:rStyle w:val="aff3"/>
            <w:rFonts w:cs="Times New Roman"/>
            <w:lang w:val="en-US"/>
          </w:rPr>
          <w:t>quickstart</w:t>
        </w:r>
        <w:r w:rsidRPr="00CD7DA8">
          <w:rPr>
            <w:rStyle w:val="aff3"/>
            <w:rFonts w:cs="Times New Roman"/>
          </w:rPr>
          <w:t>/</w:t>
        </w:r>
      </w:hyperlink>
      <w:r w:rsidRPr="00A2395A">
        <w:rPr>
          <w:rFonts w:cs="Times New Roman"/>
        </w:rPr>
        <w:t>).</w:t>
      </w:r>
      <w:r>
        <w:rPr>
          <w:rFonts w:cs="Times New Roman"/>
        </w:rPr>
        <w:t xml:space="preserve"> Описать выбранный сервис, описать выбранный фреймворк.</w:t>
      </w:r>
    </w:p>
    <w:p w14:paraId="625F09F1" w14:textId="77777777" w:rsidR="002561EF" w:rsidRPr="00422FCB" w:rsidRDefault="002561EF" w:rsidP="00022825">
      <w:pPr>
        <w:pStyle w:val="af3"/>
        <w:numPr>
          <w:ilvl w:val="0"/>
          <w:numId w:val="13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Веб-приложение должно содержать обработчик </w:t>
      </w:r>
      <w:r>
        <w:rPr>
          <w:rFonts w:cs="Times New Roman"/>
          <w:lang w:val="en-US"/>
        </w:rPr>
        <w:t>POST</w:t>
      </w:r>
      <w:r w:rsidRPr="00A2395A">
        <w:rPr>
          <w:rFonts w:cs="Times New Roman"/>
        </w:rPr>
        <w:t>-</w:t>
      </w:r>
      <w:r>
        <w:rPr>
          <w:rFonts w:cs="Times New Roman"/>
        </w:rPr>
        <w:t xml:space="preserve">запросов. На данный обработчик в дальнейшем будут приходить запросы от </w:t>
      </w:r>
      <w:r>
        <w:rPr>
          <w:rFonts w:cs="Times New Roman"/>
          <w:lang w:val="en-US"/>
        </w:rPr>
        <w:t>Telegram</w:t>
      </w:r>
      <w:r w:rsidRPr="00A2395A">
        <w:rPr>
          <w:rFonts w:cs="Times New Roman"/>
        </w:rPr>
        <w:t xml:space="preserve"> </w:t>
      </w:r>
      <w:r>
        <w:rPr>
          <w:rFonts w:cs="Times New Roman"/>
          <w:lang w:val="en-US"/>
        </w:rPr>
        <w:t>API</w:t>
      </w:r>
      <w:r w:rsidRPr="00A2395A">
        <w:rPr>
          <w:rFonts w:cs="Times New Roman"/>
        </w:rPr>
        <w:t xml:space="preserve"> </w:t>
      </w:r>
      <w:r>
        <w:rPr>
          <w:rFonts w:cs="Times New Roman"/>
        </w:rPr>
        <w:t xml:space="preserve">в формате </w:t>
      </w:r>
      <w:r>
        <w:rPr>
          <w:rFonts w:cs="Times New Roman"/>
          <w:lang w:val="en-US"/>
        </w:rPr>
        <w:t>JSON</w:t>
      </w:r>
      <w:r w:rsidRPr="00A2395A">
        <w:rPr>
          <w:rFonts w:cs="Times New Roman"/>
        </w:rPr>
        <w:t>.</w:t>
      </w:r>
    </w:p>
    <w:p w14:paraId="730D54F7" w14:textId="77777777" w:rsidR="002561EF" w:rsidRDefault="002561EF" w:rsidP="00022825">
      <w:pPr>
        <w:pStyle w:val="af3"/>
        <w:numPr>
          <w:ilvl w:val="0"/>
          <w:numId w:val="13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Зарегистрировать созданный </w:t>
      </w:r>
      <w:r>
        <w:rPr>
          <w:rFonts w:cs="Times New Roman"/>
          <w:lang w:val="en-US"/>
        </w:rPr>
        <w:t>webhook</w:t>
      </w:r>
      <w:r>
        <w:rPr>
          <w:rFonts w:cs="Times New Roman"/>
        </w:rPr>
        <w:t xml:space="preserve"> в </w:t>
      </w:r>
      <w:r>
        <w:rPr>
          <w:rFonts w:cs="Times New Roman"/>
          <w:lang w:val="en-US"/>
        </w:rPr>
        <w:t>Telegram</w:t>
      </w:r>
      <w:r w:rsidRPr="00E76259">
        <w:rPr>
          <w:rFonts w:cs="Times New Roman"/>
        </w:rPr>
        <w:t>-</w:t>
      </w:r>
      <w:r>
        <w:rPr>
          <w:rFonts w:cs="Times New Roman"/>
        </w:rPr>
        <w:t xml:space="preserve">боте при помощи </w:t>
      </w:r>
      <w:r>
        <w:rPr>
          <w:rFonts w:cs="Times New Roman"/>
          <w:lang w:val="en-US"/>
        </w:rPr>
        <w:t>Telegram</w:t>
      </w:r>
      <w:r w:rsidRPr="00E76259">
        <w:rPr>
          <w:rFonts w:cs="Times New Roman"/>
        </w:rPr>
        <w:t xml:space="preserve"> </w:t>
      </w:r>
      <w:r>
        <w:rPr>
          <w:rFonts w:cs="Times New Roman"/>
          <w:lang w:val="en-US"/>
        </w:rPr>
        <w:t>API</w:t>
      </w:r>
      <w:r w:rsidRPr="00E76259">
        <w:rPr>
          <w:rFonts w:cs="Times New Roman"/>
        </w:rPr>
        <w:t xml:space="preserve"> (</w:t>
      </w:r>
      <w:r>
        <w:rPr>
          <w:rFonts w:cs="Times New Roman"/>
          <w:lang w:val="en-US"/>
        </w:rPr>
        <w:t>setWebhook</w:t>
      </w:r>
      <w:r w:rsidRPr="00E76259">
        <w:rPr>
          <w:rFonts w:cs="Times New Roman"/>
        </w:rPr>
        <w:t>).</w:t>
      </w:r>
      <w:r>
        <w:rPr>
          <w:rFonts w:cs="Times New Roman"/>
        </w:rPr>
        <w:t xml:space="preserve"> Описать процесс регистрации.</w:t>
      </w:r>
    </w:p>
    <w:p w14:paraId="61816F94" w14:textId="77777777" w:rsidR="002561EF" w:rsidRDefault="002561EF" w:rsidP="00022825">
      <w:pPr>
        <w:pStyle w:val="af3"/>
        <w:numPr>
          <w:ilvl w:val="0"/>
          <w:numId w:val="13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Отправить сообщение в чат бота, использующего </w:t>
      </w:r>
      <w:r>
        <w:rPr>
          <w:rFonts w:cs="Times New Roman"/>
          <w:lang w:val="en-US"/>
        </w:rPr>
        <w:t>webhook</w:t>
      </w:r>
      <w:r w:rsidRPr="00422FCB">
        <w:rPr>
          <w:rFonts w:cs="Times New Roman"/>
        </w:rPr>
        <w:t xml:space="preserve">. </w:t>
      </w:r>
      <w:r>
        <w:rPr>
          <w:rFonts w:cs="Times New Roman"/>
        </w:rPr>
        <w:t>Ознакомиться с форматом полученного</w:t>
      </w:r>
      <w:r w:rsidRPr="00422FCB">
        <w:rPr>
          <w:rFonts w:cs="Times New Roman"/>
        </w:rPr>
        <w:t xml:space="preserve"> </w:t>
      </w:r>
      <w:r>
        <w:rPr>
          <w:rFonts w:cs="Times New Roman"/>
        </w:rPr>
        <w:t>веб-приложением сообщения.</w:t>
      </w:r>
    </w:p>
    <w:p w14:paraId="3DA277AD" w14:textId="7A316C3E" w:rsidR="002561EF" w:rsidRDefault="002561EF" w:rsidP="00022825">
      <w:pPr>
        <w:pStyle w:val="af3"/>
        <w:numPr>
          <w:ilvl w:val="0"/>
          <w:numId w:val="13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Реализовать обработку получаемых сообщений и отправку ответных сообщений при помощи </w:t>
      </w:r>
      <w:r>
        <w:rPr>
          <w:rFonts w:cs="Times New Roman"/>
          <w:lang w:val="en-US"/>
        </w:rPr>
        <w:t>API</w:t>
      </w:r>
      <w:r w:rsidRPr="00422FCB">
        <w:rPr>
          <w:rFonts w:cs="Times New Roman"/>
        </w:rPr>
        <w:t xml:space="preserve"> </w:t>
      </w:r>
      <w:r>
        <w:rPr>
          <w:rFonts w:cs="Times New Roman"/>
          <w:lang w:val="en-US"/>
        </w:rPr>
        <w:t>sendMessage</w:t>
      </w:r>
      <w:r w:rsidRPr="00422FCB">
        <w:rPr>
          <w:rFonts w:cs="Times New Roman"/>
        </w:rPr>
        <w:t xml:space="preserve"> (</w:t>
      </w:r>
      <w:hyperlink r:id="rId11" w:anchor="sendmessage" w:history="1">
        <w:r w:rsidRPr="00413C07">
          <w:rPr>
            <w:rStyle w:val="aff3"/>
            <w:rFonts w:cs="Times New Roman"/>
          </w:rPr>
          <w:t>https://core.telegram.org/bots/api#sendmessage</w:t>
        </w:r>
      </w:hyperlink>
      <w:r w:rsidRPr="00422FCB">
        <w:rPr>
          <w:rFonts w:cs="Times New Roman"/>
        </w:rPr>
        <w:t>).</w:t>
      </w:r>
      <w:r>
        <w:rPr>
          <w:rFonts w:cs="Times New Roman"/>
        </w:rPr>
        <w:t xml:space="preserve"> Описать формат получаемых сообщений и как происходит отправка ответных сообщений.</w:t>
      </w:r>
    </w:p>
    <w:p w14:paraId="55128A06" w14:textId="77777777" w:rsidR="005E0494" w:rsidRDefault="005E0494" w:rsidP="005E0494">
      <w:pPr>
        <w:pStyle w:val="af3"/>
        <w:spacing w:line="360" w:lineRule="auto"/>
        <w:ind w:left="851" w:firstLine="0"/>
        <w:rPr>
          <w:rFonts w:cs="Times New Roman"/>
        </w:rPr>
      </w:pPr>
    </w:p>
    <w:p w14:paraId="0204A8AC" w14:textId="4C4E06B1" w:rsidR="002561EF" w:rsidRDefault="002561EF" w:rsidP="002561EF">
      <w:pPr>
        <w:pStyle w:val="21"/>
      </w:pPr>
      <w:bookmarkStart w:id="5" w:name="_Toc199347476"/>
      <w:r>
        <w:t>Внедрение</w:t>
      </w:r>
      <w:bookmarkEnd w:id="5"/>
    </w:p>
    <w:p w14:paraId="4DFA90A1" w14:textId="77777777" w:rsidR="002561EF" w:rsidRDefault="002561EF" w:rsidP="00022825">
      <w:pPr>
        <w:pStyle w:val="af3"/>
        <w:numPr>
          <w:ilvl w:val="0"/>
          <w:numId w:val="14"/>
        </w:numPr>
        <w:spacing w:line="360" w:lineRule="auto"/>
        <w:ind w:left="0" w:firstLine="851"/>
        <w:rPr>
          <w:rFonts w:cs="Times New Roman"/>
        </w:rPr>
      </w:pPr>
      <w:r>
        <w:rPr>
          <w:rFonts w:cs="Times New Roman"/>
        </w:rPr>
        <w:t xml:space="preserve">Перенести усовершенствованного </w:t>
      </w:r>
      <w:r>
        <w:rPr>
          <w:rFonts w:cs="Times New Roman"/>
          <w:lang w:val="en-US"/>
        </w:rPr>
        <w:t>Telegram</w:t>
      </w:r>
      <w:r w:rsidRPr="00E76259">
        <w:rPr>
          <w:rFonts w:cs="Times New Roman"/>
        </w:rPr>
        <w:t>-</w:t>
      </w:r>
      <w:r>
        <w:rPr>
          <w:rFonts w:cs="Times New Roman"/>
        </w:rPr>
        <w:t xml:space="preserve">бота (функционал из л.р. 3 должен сохраниться) на </w:t>
      </w:r>
      <w:r>
        <w:rPr>
          <w:rFonts w:cs="Times New Roman"/>
          <w:lang w:val="en-US"/>
        </w:rPr>
        <w:t>webhook</w:t>
      </w:r>
      <w:r w:rsidRPr="00E76259">
        <w:rPr>
          <w:rFonts w:cs="Times New Roman"/>
        </w:rPr>
        <w:t>’</w:t>
      </w:r>
      <w:r>
        <w:rPr>
          <w:rFonts w:cs="Times New Roman"/>
        </w:rPr>
        <w:t>и. Описать основные моменты переноса.</w:t>
      </w:r>
    </w:p>
    <w:p w14:paraId="208B526C" w14:textId="77777777" w:rsidR="002561EF" w:rsidRPr="002561EF" w:rsidRDefault="002561EF" w:rsidP="002561EF">
      <w:pPr>
        <w:rPr>
          <w:rFonts w:cs="Times New Roman"/>
          <w:szCs w:val="28"/>
          <w:lang w:val="ru-RU"/>
        </w:rPr>
      </w:pPr>
    </w:p>
    <w:p w14:paraId="68638BE4" w14:textId="6125E152" w:rsidR="002561EF" w:rsidRDefault="002561EF" w:rsidP="002561EF">
      <w:pPr>
        <w:pStyle w:val="1"/>
      </w:pPr>
      <w:bookmarkStart w:id="6" w:name="_Toc199347477"/>
      <w:r>
        <w:lastRenderedPageBreak/>
        <w:t>Ход работы</w:t>
      </w:r>
      <w:bookmarkEnd w:id="6"/>
    </w:p>
    <w:p w14:paraId="604EB420" w14:textId="77777777" w:rsidR="00117FCA" w:rsidRPr="00117FCA" w:rsidRDefault="00117FCA" w:rsidP="00117FCA">
      <w:pPr>
        <w:rPr>
          <w:lang w:val="ru-RU" w:eastAsia="ru-RU"/>
        </w:rPr>
      </w:pPr>
      <w:r w:rsidRPr="00117FCA">
        <w:rPr>
          <w:lang w:val="ru-RU" w:eastAsia="ru-RU"/>
        </w:rPr>
        <w:t>В предоставленном коде Telegram-бота для распознавания изображений (панд и людей) пользовательские данные хранятся в словаре users в оперативной памяти. Такой подход имеет несколько недостатков с точки зрения безопасности, масштабируемости и надежности. В данном отчёте выделены основные недостатки текущей реализации хранения данных, описаны потенциальные последствия этих недостатков и предложены способы их устранения.</w:t>
      </w:r>
    </w:p>
    <w:p w14:paraId="46610EC9" w14:textId="77777777" w:rsidR="00117FCA" w:rsidRPr="00117FCA" w:rsidRDefault="00117FCA" w:rsidP="00117FCA">
      <w:pPr>
        <w:pStyle w:val="21"/>
      </w:pPr>
      <w:bookmarkStart w:id="7" w:name="_Toc199347478"/>
      <w:r w:rsidRPr="00117FCA">
        <w:t>Недостатки хранения пользовательских данных</w:t>
      </w:r>
      <w:bookmarkEnd w:id="7"/>
    </w:p>
    <w:p w14:paraId="148102B9" w14:textId="77777777" w:rsidR="00117FCA" w:rsidRPr="00117FCA" w:rsidRDefault="00117FCA" w:rsidP="00117FCA">
      <w:pPr>
        <w:pStyle w:val="a2"/>
      </w:pPr>
      <w:r w:rsidRPr="00117FCA">
        <w:t>Хранение паролей в виде обычного текста</w:t>
      </w:r>
    </w:p>
    <w:p w14:paraId="3452348C" w14:textId="77777777" w:rsidR="00117FCA" w:rsidRPr="00117FCA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Описание:</w:t>
      </w:r>
      <w:r w:rsidRPr="00117FCA">
        <w:rPr>
          <w:lang w:val="ru-RU" w:eastAsia="ru-RU"/>
        </w:rPr>
        <w:t xml:space="preserve"> Пароли пользователей хранятся в словаре users в виде обычного текста (например, users[chat_id] = {'password': password, 'logged_in': False}). Это означает, что пароли не шифруются и не хешируются, что делает их уязвимыми для утечки.</w:t>
      </w:r>
    </w:p>
    <w:p w14:paraId="50B6A152" w14:textId="77777777" w:rsidR="00117FCA" w:rsidRPr="00D26882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Последствия:</w:t>
      </w:r>
    </w:p>
    <w:p w14:paraId="0957A50D" w14:textId="77777777" w:rsidR="00117FCA" w:rsidRPr="00117FCA" w:rsidRDefault="00117FCA" w:rsidP="005969A8">
      <w:pPr>
        <w:pStyle w:val="a0"/>
      </w:pPr>
      <w:r w:rsidRPr="00117FCA">
        <w:t>Утечка паролей при компрометации оперативной памяти сервера или дампа процесса.</w:t>
      </w:r>
    </w:p>
    <w:p w14:paraId="0263AA89" w14:textId="77777777" w:rsidR="00117FCA" w:rsidRPr="00117FCA" w:rsidRDefault="00117FCA" w:rsidP="005969A8">
      <w:pPr>
        <w:pStyle w:val="a0"/>
      </w:pPr>
      <w:r w:rsidRPr="00117FCA">
        <w:t>Возможность использования украденных паролей в других системах, если пользователи их повторно используют.</w:t>
      </w:r>
    </w:p>
    <w:p w14:paraId="4491EFD5" w14:textId="77777777" w:rsidR="00117FCA" w:rsidRPr="00117FCA" w:rsidRDefault="00117FCA" w:rsidP="005969A8">
      <w:pPr>
        <w:pStyle w:val="a0"/>
      </w:pPr>
      <w:r w:rsidRPr="00117FCA">
        <w:t>Нарушение конфиденциальности, что может привести к потере доверия и юридическим последствиям.</w:t>
      </w:r>
    </w:p>
    <w:p w14:paraId="2DAAA2B6" w14:textId="77777777" w:rsidR="00117FCA" w:rsidRPr="00D26882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Способы устранения:</w:t>
      </w:r>
    </w:p>
    <w:p w14:paraId="0630F2EB" w14:textId="77777777" w:rsidR="00117FCA" w:rsidRPr="00117FCA" w:rsidRDefault="00117FCA" w:rsidP="005969A8">
      <w:pPr>
        <w:pStyle w:val="a0"/>
      </w:pPr>
      <w:r w:rsidRPr="00117FCA">
        <w:t>Использовать криптографически стойкое хеширование паролей (например, SHA-256 с солью или bcrypt).</w:t>
      </w:r>
    </w:p>
    <w:p w14:paraId="1EE3C9D6" w14:textId="77777777" w:rsidR="00117FCA" w:rsidRPr="00117FCA" w:rsidRDefault="00117FCA" w:rsidP="005969A8">
      <w:pPr>
        <w:pStyle w:val="a0"/>
      </w:pPr>
      <w:r w:rsidRPr="00117FCA">
        <w:t>Применить библиотеку bcrypt для безопасного хранения паролей.</w:t>
      </w:r>
    </w:p>
    <w:p w14:paraId="23C2CD84" w14:textId="77777777" w:rsidR="00117FCA" w:rsidRPr="00117FCA" w:rsidRDefault="00117FCA" w:rsidP="00117FCA">
      <w:pPr>
        <w:pStyle w:val="a2"/>
      </w:pPr>
      <w:r w:rsidRPr="00117FCA">
        <w:t>Хранение данных в оперативной памяти</w:t>
      </w:r>
    </w:p>
    <w:p w14:paraId="03531254" w14:textId="77777777" w:rsidR="00117FCA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Описание:</w:t>
      </w:r>
      <w:r w:rsidRPr="00117FCA">
        <w:rPr>
          <w:lang w:val="ru-RU" w:eastAsia="ru-RU"/>
        </w:rPr>
        <w:t xml:space="preserve"> Данные пользователей (пароли, статус входа) хранятся в словаре users в оперативной памяти, который сбрасывается при перезапуске бота.</w:t>
      </w:r>
    </w:p>
    <w:p w14:paraId="270BB2C5" w14:textId="77777777" w:rsidR="00D26882" w:rsidRPr="00117FCA" w:rsidRDefault="00D26882" w:rsidP="005969A8">
      <w:pPr>
        <w:rPr>
          <w:lang w:val="ru-RU" w:eastAsia="ru-RU"/>
        </w:rPr>
      </w:pPr>
    </w:p>
    <w:p w14:paraId="24F2DE09" w14:textId="77777777" w:rsidR="00117FCA" w:rsidRPr="00D26882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lastRenderedPageBreak/>
        <w:t>Последствия:</w:t>
      </w:r>
    </w:p>
    <w:p w14:paraId="143CB79F" w14:textId="77777777" w:rsidR="00117FCA" w:rsidRPr="00117FCA" w:rsidRDefault="00117FCA" w:rsidP="005969A8">
      <w:pPr>
        <w:pStyle w:val="a0"/>
      </w:pPr>
      <w:r w:rsidRPr="00117FCA">
        <w:t>Потеря всех пользовательских данных при перезапуске бота.</w:t>
      </w:r>
    </w:p>
    <w:p w14:paraId="785D09A7" w14:textId="77777777" w:rsidR="00117FCA" w:rsidRPr="00117FCA" w:rsidRDefault="00117FCA" w:rsidP="005969A8">
      <w:pPr>
        <w:pStyle w:val="a0"/>
      </w:pPr>
      <w:r w:rsidRPr="00117FCA">
        <w:t>Ограниченная масштабируемость из-за роста потребления памяти.</w:t>
      </w:r>
    </w:p>
    <w:p w14:paraId="24484308" w14:textId="77777777" w:rsidR="00117FCA" w:rsidRPr="00117FCA" w:rsidRDefault="00117FCA" w:rsidP="005969A8">
      <w:pPr>
        <w:pStyle w:val="a0"/>
      </w:pPr>
      <w:r w:rsidRPr="00117FCA">
        <w:t>Отсутствие возможности резервного копирования или восстановления данных.</w:t>
      </w:r>
    </w:p>
    <w:p w14:paraId="03404B06" w14:textId="77777777" w:rsidR="00117FCA" w:rsidRPr="00D26882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Способы устранения:</w:t>
      </w:r>
    </w:p>
    <w:p w14:paraId="548AD2BC" w14:textId="77777777" w:rsidR="00117FCA" w:rsidRPr="00117FCA" w:rsidRDefault="00117FCA" w:rsidP="005969A8">
      <w:pPr>
        <w:pStyle w:val="a0"/>
      </w:pPr>
      <w:r w:rsidRPr="00117FCA">
        <w:t>Перейти на использование базы данных SQLite для постоянного хранения данных.</w:t>
      </w:r>
    </w:p>
    <w:p w14:paraId="6CC360EB" w14:textId="77777777" w:rsidR="00117FCA" w:rsidRPr="00117FCA" w:rsidRDefault="00117FCA" w:rsidP="005969A8">
      <w:pPr>
        <w:pStyle w:val="a0"/>
      </w:pPr>
      <w:r w:rsidRPr="00117FCA">
        <w:t>Сохранять данные в JSON-файл при каждом изменении и загружать их при запуске.</w:t>
      </w:r>
    </w:p>
    <w:p w14:paraId="1E6A1A6C" w14:textId="77777777" w:rsidR="00117FCA" w:rsidRPr="00117FCA" w:rsidRDefault="00117FCA" w:rsidP="00117FCA">
      <w:pPr>
        <w:pStyle w:val="a2"/>
      </w:pPr>
      <w:r w:rsidRPr="00117FCA">
        <w:t>Отсутствие ограничения на попытки входа</w:t>
      </w:r>
    </w:p>
    <w:p w14:paraId="67846F3C" w14:textId="59FD65EE" w:rsidR="00117FCA" w:rsidRPr="00117FCA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Описание:</w:t>
      </w:r>
      <w:r w:rsidR="00D26882">
        <w:rPr>
          <w:lang w:val="ru-RU" w:eastAsia="ru-RU"/>
        </w:rPr>
        <w:t xml:space="preserve"> </w:t>
      </w:r>
      <w:r w:rsidRPr="00117FCA">
        <w:rPr>
          <w:lang w:val="ru-RU" w:eastAsia="ru-RU"/>
        </w:rPr>
        <w:t>Нет ограничений на количество попыток ввода пароля при использовании команды /login, что делает систему уязвимой для атак brute-force.</w:t>
      </w:r>
    </w:p>
    <w:p w14:paraId="5EAC2E02" w14:textId="77777777" w:rsidR="00117FCA" w:rsidRPr="00D26882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Последствия:</w:t>
      </w:r>
    </w:p>
    <w:p w14:paraId="0E6DDB12" w14:textId="77777777" w:rsidR="00117FCA" w:rsidRPr="00117FCA" w:rsidRDefault="00117FCA" w:rsidP="005969A8">
      <w:pPr>
        <w:pStyle w:val="a0"/>
      </w:pPr>
      <w:r w:rsidRPr="00117FCA">
        <w:t>Риск компрометации учетных записей из-за перебора паролей.</w:t>
      </w:r>
    </w:p>
    <w:p w14:paraId="2779FAF0" w14:textId="77777777" w:rsidR="00117FCA" w:rsidRPr="00117FCA" w:rsidRDefault="00117FCA" w:rsidP="005969A8">
      <w:pPr>
        <w:pStyle w:val="a0"/>
      </w:pPr>
      <w:r w:rsidRPr="00117FCA">
        <w:t>Возможная перегрузка бота при автоматизированных атаках.</w:t>
      </w:r>
    </w:p>
    <w:p w14:paraId="0D9C81E9" w14:textId="77777777" w:rsidR="00117FCA" w:rsidRPr="00D26882" w:rsidRDefault="00117FCA" w:rsidP="005969A8">
      <w:pPr>
        <w:rPr>
          <w:lang w:val="ru-RU" w:eastAsia="ru-RU"/>
        </w:rPr>
      </w:pPr>
      <w:r w:rsidRPr="00D26882">
        <w:rPr>
          <w:lang w:val="ru-RU" w:eastAsia="ru-RU"/>
        </w:rPr>
        <w:t>Способы устранения:</w:t>
      </w:r>
    </w:p>
    <w:p w14:paraId="48308E60" w14:textId="77777777" w:rsidR="00117FCA" w:rsidRPr="00117FCA" w:rsidRDefault="00117FCA" w:rsidP="005969A8">
      <w:pPr>
        <w:pStyle w:val="a0"/>
      </w:pPr>
      <w:r w:rsidRPr="00117FCA">
        <w:t>Ввести ограничение на количество попыток входа с временной блокировкой.</w:t>
      </w:r>
    </w:p>
    <w:p w14:paraId="09D2E4B3" w14:textId="77777777" w:rsidR="00117FCA" w:rsidRPr="00117FCA" w:rsidRDefault="00117FCA" w:rsidP="005969A8">
      <w:pPr>
        <w:pStyle w:val="a0"/>
      </w:pPr>
      <w:r w:rsidRPr="00117FCA">
        <w:t>Добавить CAPTCHA для предотвращения автоматизированных атак.</w:t>
      </w:r>
    </w:p>
    <w:p w14:paraId="7A9C691C" w14:textId="77777777" w:rsidR="00117FCA" w:rsidRPr="00117FCA" w:rsidRDefault="00117FCA" w:rsidP="005969A8">
      <w:pPr>
        <w:pStyle w:val="a0"/>
      </w:pPr>
      <w:r w:rsidRPr="00117FCA">
        <w:t>Вести журнал попыток входа для анализа.</w:t>
      </w:r>
    </w:p>
    <w:p w14:paraId="080083CF" w14:textId="77777777" w:rsidR="007F3A07" w:rsidRPr="007F3A07" w:rsidRDefault="007F3A07" w:rsidP="007F3A07">
      <w:pPr>
        <w:rPr>
          <w:lang w:val="ru-RU" w:eastAsia="ru-RU"/>
        </w:rPr>
      </w:pPr>
    </w:p>
    <w:p w14:paraId="7DADF664" w14:textId="174E1DA9" w:rsidR="00B11DEB" w:rsidRDefault="00B11DEB" w:rsidP="00B11DEB">
      <w:pPr>
        <w:pStyle w:val="3"/>
      </w:pPr>
      <w:bookmarkStart w:id="8" w:name="_Toc199347479"/>
      <w:r>
        <w:t>Усовершенствование метода хранения данных</w:t>
      </w:r>
      <w:bookmarkEnd w:id="8"/>
    </w:p>
    <w:p w14:paraId="62E842F6" w14:textId="77777777" w:rsidR="00C4008F" w:rsidRPr="00C4008F" w:rsidRDefault="00C4008F" w:rsidP="005969A8">
      <w:pPr>
        <w:rPr>
          <w:lang w:val="ru-RU"/>
        </w:rPr>
      </w:pPr>
      <w:r w:rsidRPr="00C4008F">
        <w:rPr>
          <w:lang w:val="ru-RU"/>
        </w:rPr>
        <w:t>В обновлённой версии Telegram-бота для распознавания панд и людей реализованы улучшения в системе хранения пользовательских данных. Основные изменения включают использование базы данных SQLite, хеширование паролей с солью и ограничение попыток входа. В данном отчёте описаны выбранные способы реализации, их преимущества и недостатки, приведены примеры работы и ключевые моменты реализации.</w:t>
      </w:r>
    </w:p>
    <w:p w14:paraId="035DC597" w14:textId="77777777" w:rsidR="00C4008F" w:rsidRPr="00C4008F" w:rsidRDefault="00C4008F" w:rsidP="00C4008F">
      <w:pPr>
        <w:pStyle w:val="3"/>
      </w:pPr>
      <w:bookmarkStart w:id="9" w:name="_Toc199347480"/>
      <w:r w:rsidRPr="00C4008F">
        <w:lastRenderedPageBreak/>
        <w:t>Выбранные способы реализации</w:t>
      </w:r>
      <w:bookmarkEnd w:id="9"/>
    </w:p>
    <w:p w14:paraId="3F71ECC0" w14:textId="77777777" w:rsidR="00C4008F" w:rsidRPr="00C4008F" w:rsidRDefault="00C4008F" w:rsidP="00C4008F">
      <w:pPr>
        <w:pStyle w:val="a2"/>
        <w:numPr>
          <w:ilvl w:val="0"/>
          <w:numId w:val="43"/>
        </w:numPr>
      </w:pPr>
      <w:r w:rsidRPr="00C4008F">
        <w:t>Хранение пользовательских данных в SQLite</w:t>
      </w:r>
    </w:p>
    <w:p w14:paraId="109452C0" w14:textId="69EF241A" w:rsidR="00C4008F" w:rsidRDefault="00C4008F" w:rsidP="005969A8">
      <w:pPr>
        <w:rPr>
          <w:lang w:val="ru-RU"/>
        </w:rPr>
      </w:pPr>
      <w:r w:rsidRPr="00D26882">
        <w:rPr>
          <w:lang w:val="ru-RU"/>
        </w:rPr>
        <w:t>Описание реализации</w:t>
      </w:r>
      <w:r w:rsidRPr="00C4008F">
        <w:rPr>
          <w:lang w:val="ru-RU"/>
        </w:rPr>
        <w:t>: Данные пользователей (chat_id, пароль, статус входа, количество предсказаний) и администраторов хранятся в базе данных SQLite (users.db). Используются таблицы users и admins с SQL-запросами для управления данными.</w:t>
      </w:r>
      <w:r>
        <w:rPr>
          <w:lang w:val="ru-RU"/>
        </w:rPr>
        <w:t xml:space="preserve"> Пример программы представлен в листинге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_Ref199344044 \h </w:instrText>
      </w:r>
      <w:r>
        <w:rPr>
          <w:lang w:val="ru-RU"/>
        </w:rPr>
      </w:r>
      <w:r>
        <w:rPr>
          <w:lang w:val="ru-RU"/>
        </w:rPr>
        <w:instrText xml:space="preserve"> \* MERGEFORMAT </w:instrText>
      </w:r>
      <w:r>
        <w:rPr>
          <w:lang w:val="ru-RU"/>
        </w:rPr>
        <w:fldChar w:fldCharType="separate"/>
      </w:r>
      <w:r w:rsidRPr="00C4008F">
        <w:rPr>
          <w:vanish/>
        </w:rPr>
        <w:t xml:space="preserve">Листинг </w:t>
      </w:r>
      <w:r>
        <w:rPr>
          <w:noProof/>
        </w:rPr>
        <w:t>1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14:paraId="5FE51971" w14:textId="0F4492DB" w:rsidR="00C4008F" w:rsidRDefault="00C4008F" w:rsidP="00C4008F">
      <w:pPr>
        <w:pStyle w:val="ab"/>
      </w:pPr>
    </w:p>
    <w:p w14:paraId="2814E118" w14:textId="06E0F3B9" w:rsidR="00C4008F" w:rsidRPr="00C4008F" w:rsidRDefault="00C4008F" w:rsidP="005969A8">
      <w:pPr>
        <w:pStyle w:val="ab"/>
        <w:ind w:firstLine="708"/>
      </w:pPr>
      <w:bookmarkStart w:id="10" w:name="_Ref199344044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D26882">
        <w:rPr>
          <w:noProof/>
        </w:rPr>
        <w:t>1</w:t>
      </w:r>
      <w:r>
        <w:fldChar w:fldCharType="end"/>
      </w:r>
      <w:bookmarkEnd w:id="10"/>
      <w:r>
        <w:t xml:space="preserve"> - Хранение пользовательских данных в </w:t>
      </w:r>
      <w:r>
        <w:rPr>
          <w:lang w:val="en-US"/>
        </w:rPr>
        <w:t>SQLite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841F37" w14:paraId="132CDE0C" w14:textId="77777777" w:rsidTr="00841F37">
        <w:tc>
          <w:tcPr>
            <w:tcW w:w="9622" w:type="dxa"/>
          </w:tcPr>
          <w:p w14:paraId="04744B04" w14:textId="77777777" w:rsidR="00841F37" w:rsidRPr="00C4008F" w:rsidRDefault="00841F37" w:rsidP="00841F37">
            <w:pPr>
              <w:pStyle w:val="ac"/>
            </w:pPr>
            <w:r w:rsidRPr="00C4008F">
              <w:t>conn = sqlite3.connect('users.db', check_same_thread=False)</w:t>
            </w:r>
          </w:p>
          <w:p w14:paraId="7C6E803D" w14:textId="77777777" w:rsidR="00841F37" w:rsidRPr="00C4008F" w:rsidRDefault="00841F37" w:rsidP="00841F37">
            <w:pPr>
              <w:pStyle w:val="ac"/>
            </w:pPr>
            <w:r w:rsidRPr="00C4008F">
              <w:t>cursor = conn.cursor()</w:t>
            </w:r>
          </w:p>
          <w:p w14:paraId="363A8F4F" w14:textId="77777777" w:rsidR="00841F37" w:rsidRPr="00C4008F" w:rsidRDefault="00841F37" w:rsidP="00841F37">
            <w:pPr>
              <w:pStyle w:val="ac"/>
            </w:pPr>
            <w:r w:rsidRPr="00C4008F">
              <w:t>cursor.execute('''CREATE TABLE IF NOT EXISTS users</w:t>
            </w:r>
          </w:p>
          <w:p w14:paraId="7F9899F2" w14:textId="77777777" w:rsidR="00841F37" w:rsidRPr="00C4008F" w:rsidRDefault="00841F37" w:rsidP="00841F37">
            <w:pPr>
              <w:pStyle w:val="ac"/>
            </w:pPr>
            <w:r w:rsidRPr="00C4008F">
              <w:t xml:space="preserve">                 (chat_id INTEGER PRIMARY KEY,</w:t>
            </w:r>
          </w:p>
          <w:p w14:paraId="1C56C75C" w14:textId="77777777" w:rsidR="00841F37" w:rsidRPr="00C4008F" w:rsidRDefault="00841F37" w:rsidP="00841F37">
            <w:pPr>
              <w:pStyle w:val="ac"/>
            </w:pPr>
            <w:r w:rsidRPr="00C4008F">
              <w:t xml:space="preserve">                  password TEXT,</w:t>
            </w:r>
          </w:p>
          <w:p w14:paraId="482AE45F" w14:textId="77777777" w:rsidR="00841F37" w:rsidRPr="00C4008F" w:rsidRDefault="00841F37" w:rsidP="00841F37">
            <w:pPr>
              <w:pStyle w:val="ac"/>
            </w:pPr>
            <w:r w:rsidRPr="00C4008F">
              <w:t xml:space="preserve">                  logged_in BOOLEAN,</w:t>
            </w:r>
          </w:p>
          <w:p w14:paraId="3087E315" w14:textId="77777777" w:rsidR="00841F37" w:rsidRPr="00C4008F" w:rsidRDefault="00841F37" w:rsidP="00841F37">
            <w:pPr>
              <w:pStyle w:val="ac"/>
            </w:pPr>
            <w:r w:rsidRPr="00C4008F">
              <w:t xml:space="preserve">                  predictions_count INTEGER DEFAULT 0)''')</w:t>
            </w:r>
          </w:p>
          <w:p w14:paraId="681F7CE9" w14:textId="77777777" w:rsidR="00841F37" w:rsidRPr="00C4008F" w:rsidRDefault="00841F37" w:rsidP="00841F37">
            <w:pPr>
              <w:pStyle w:val="ac"/>
            </w:pPr>
            <w:r w:rsidRPr="00C4008F">
              <w:t>cursor.execute('''CREATE TABLE IF NOT EXISTS admins</w:t>
            </w:r>
          </w:p>
          <w:p w14:paraId="1B07E025" w14:textId="77777777" w:rsidR="00841F37" w:rsidRPr="00C4008F" w:rsidRDefault="00841F37" w:rsidP="00841F37">
            <w:pPr>
              <w:pStyle w:val="ac"/>
            </w:pPr>
            <w:r w:rsidRPr="00C4008F">
              <w:t xml:space="preserve">                 (chat_id INTEGER PRIMARY KEY,</w:t>
            </w:r>
          </w:p>
          <w:p w14:paraId="182EBBB1" w14:textId="77777777" w:rsidR="00841F37" w:rsidRPr="00C4008F" w:rsidRDefault="00841F37" w:rsidP="00841F37">
            <w:pPr>
              <w:pStyle w:val="ac"/>
            </w:pPr>
            <w:r w:rsidRPr="00C4008F">
              <w:t xml:space="preserve">                  username TEXT)''')</w:t>
            </w:r>
          </w:p>
          <w:p w14:paraId="08DFF7AA" w14:textId="53E33D62" w:rsidR="00841F37" w:rsidRDefault="00841F37" w:rsidP="00841F37">
            <w:pPr>
              <w:pStyle w:val="ac"/>
            </w:pPr>
            <w:r w:rsidRPr="00C4008F">
              <w:t>conn.commit()</w:t>
            </w:r>
          </w:p>
        </w:tc>
      </w:tr>
    </w:tbl>
    <w:p w14:paraId="6EA9919D" w14:textId="77777777" w:rsidR="00C4008F" w:rsidRPr="00C4008F" w:rsidRDefault="00C4008F" w:rsidP="00841F37"/>
    <w:p w14:paraId="253750CA" w14:textId="77777777" w:rsidR="00C4008F" w:rsidRPr="00C4008F" w:rsidRDefault="00C4008F" w:rsidP="005969A8">
      <w:pPr>
        <w:rPr>
          <w:lang w:val="ru-RU"/>
        </w:rPr>
      </w:pPr>
      <w:r w:rsidRPr="00C4008F">
        <w:rPr>
          <w:lang w:val="ru-RU"/>
        </w:rPr>
        <w:t>Преимущества:</w:t>
      </w:r>
    </w:p>
    <w:p w14:paraId="56232255" w14:textId="77777777" w:rsidR="00C4008F" w:rsidRPr="00C4008F" w:rsidRDefault="00C4008F" w:rsidP="005969A8">
      <w:pPr>
        <w:pStyle w:val="a0"/>
      </w:pPr>
      <w:r w:rsidRPr="00C4008F">
        <w:t>Постоянное хранение данных на диске.</w:t>
      </w:r>
    </w:p>
    <w:p w14:paraId="1CE905A0" w14:textId="77777777" w:rsidR="00C4008F" w:rsidRPr="00C4008F" w:rsidRDefault="00C4008F" w:rsidP="005969A8">
      <w:pPr>
        <w:pStyle w:val="a0"/>
      </w:pPr>
      <w:r w:rsidRPr="00C4008F">
        <w:t>Поддержка масштабируемости для умеренного числа пользователей.</w:t>
      </w:r>
    </w:p>
    <w:p w14:paraId="3289906F" w14:textId="77777777" w:rsidR="00C4008F" w:rsidRPr="00C4008F" w:rsidRDefault="00C4008F" w:rsidP="005969A8">
      <w:pPr>
        <w:pStyle w:val="a0"/>
      </w:pPr>
      <w:r w:rsidRPr="00C4008F">
        <w:t>Простота интеграции без необходимости внешнего сервера.</w:t>
      </w:r>
    </w:p>
    <w:p w14:paraId="6276CCD6" w14:textId="77777777" w:rsidR="00C4008F" w:rsidRPr="00C4008F" w:rsidRDefault="00C4008F" w:rsidP="005969A8">
      <w:pPr>
        <w:pStyle w:val="a0"/>
      </w:pPr>
      <w:r w:rsidRPr="00C4008F">
        <w:t>Гибкость при добавлении новых столбцов.</w:t>
      </w:r>
    </w:p>
    <w:p w14:paraId="029D17C5" w14:textId="77777777" w:rsidR="00C4008F" w:rsidRPr="00C4008F" w:rsidRDefault="00C4008F" w:rsidP="005969A8">
      <w:pPr>
        <w:rPr>
          <w:lang w:val="ru-RU"/>
        </w:rPr>
      </w:pPr>
      <w:r w:rsidRPr="00C4008F">
        <w:rPr>
          <w:lang w:val="ru-RU"/>
        </w:rPr>
        <w:t>Недостатки:</w:t>
      </w:r>
    </w:p>
    <w:p w14:paraId="5FA594DD" w14:textId="77777777" w:rsidR="00C4008F" w:rsidRPr="00C4008F" w:rsidRDefault="00C4008F" w:rsidP="005969A8">
      <w:pPr>
        <w:pStyle w:val="a0"/>
      </w:pPr>
      <w:r w:rsidRPr="00C4008F">
        <w:t>Ограниченная производительность при больших объёмах данных.</w:t>
      </w:r>
    </w:p>
    <w:p w14:paraId="6E4CDA3F" w14:textId="77777777" w:rsidR="00C4008F" w:rsidRPr="00C4008F" w:rsidRDefault="00C4008F" w:rsidP="005969A8">
      <w:pPr>
        <w:pStyle w:val="a0"/>
      </w:pPr>
      <w:r w:rsidRPr="00C4008F">
        <w:t>Отсутствие транзакций в текущей реализации.</w:t>
      </w:r>
    </w:p>
    <w:p w14:paraId="155D8C50" w14:textId="77777777" w:rsidR="00C4008F" w:rsidRPr="00C4008F" w:rsidRDefault="00C4008F" w:rsidP="005969A8">
      <w:pPr>
        <w:pStyle w:val="a0"/>
      </w:pPr>
      <w:r w:rsidRPr="00C4008F">
        <w:t>Локальное хранение данных.</w:t>
      </w:r>
    </w:p>
    <w:p w14:paraId="79114593" w14:textId="77777777" w:rsidR="00C4008F" w:rsidRPr="00C4008F" w:rsidRDefault="00C4008F" w:rsidP="00C4008F">
      <w:pPr>
        <w:pStyle w:val="a2"/>
      </w:pPr>
      <w:r w:rsidRPr="00C4008F">
        <w:t>Хеширование паролей с использованием соли</w:t>
      </w:r>
    </w:p>
    <w:p w14:paraId="26A7190E" w14:textId="5824A078" w:rsidR="00C4008F" w:rsidRDefault="00C4008F" w:rsidP="005969A8">
      <w:pPr>
        <w:rPr>
          <w:lang w:val="ru-RU"/>
        </w:rPr>
      </w:pPr>
      <w:r w:rsidRPr="00D26882">
        <w:rPr>
          <w:lang w:val="ru-RU"/>
        </w:rPr>
        <w:t>Описание реализации</w:t>
      </w:r>
      <w:r w:rsidRPr="00C4008F">
        <w:rPr>
          <w:lang w:val="ru-RU"/>
        </w:rPr>
        <w:t>: Пароли хешируются с помощью SHA-256 и случайной соли, генерируемой secrets.token_hex. Хеш и соль сохраняются в формате salt:hashed.</w:t>
      </w:r>
      <w:r w:rsidR="00841F37">
        <w:rPr>
          <w:lang w:val="ru-RU"/>
        </w:rPr>
        <w:t xml:space="preserve"> </w:t>
      </w:r>
      <w:r w:rsidR="00841F37">
        <w:rPr>
          <w:lang w:val="ru-RU"/>
        </w:rPr>
        <w:t xml:space="preserve">Пример программы представлен в </w:t>
      </w:r>
      <w:r w:rsidR="00841F37">
        <w:rPr>
          <w:lang w:val="ru-RU"/>
        </w:rPr>
        <w:t xml:space="preserve">листинге </w:t>
      </w:r>
      <w:r w:rsidR="00841F37">
        <w:rPr>
          <w:lang w:val="ru-RU"/>
        </w:rPr>
        <w:fldChar w:fldCharType="begin"/>
      </w:r>
      <w:r w:rsidR="00841F37">
        <w:rPr>
          <w:lang w:val="ru-RU"/>
        </w:rPr>
        <w:instrText xml:space="preserve"> REF _Ref199346499 \h </w:instrText>
      </w:r>
      <w:r w:rsidR="00841F37">
        <w:rPr>
          <w:lang w:val="ru-RU"/>
        </w:rPr>
      </w:r>
      <w:r w:rsidR="00841F37">
        <w:rPr>
          <w:lang w:val="ru-RU"/>
        </w:rPr>
        <w:instrText xml:space="preserve"> \* MERGEFORMAT </w:instrText>
      </w:r>
      <w:r w:rsidR="00841F37">
        <w:rPr>
          <w:lang w:val="ru-RU"/>
        </w:rPr>
        <w:fldChar w:fldCharType="separate"/>
      </w:r>
      <w:r w:rsidR="00841F37" w:rsidRPr="00841F37">
        <w:rPr>
          <w:vanish/>
          <w:lang w:val="ru-RU"/>
        </w:rPr>
        <w:t xml:space="preserve">Листинг </w:t>
      </w:r>
      <w:r w:rsidR="00841F37" w:rsidRPr="00841F37">
        <w:rPr>
          <w:noProof/>
          <w:lang w:val="ru-RU"/>
        </w:rPr>
        <w:t>2</w:t>
      </w:r>
      <w:r w:rsidR="00841F37">
        <w:rPr>
          <w:lang w:val="ru-RU"/>
        </w:rPr>
        <w:fldChar w:fldCharType="end"/>
      </w:r>
      <w:r w:rsidR="00841F37">
        <w:rPr>
          <w:lang w:val="ru-RU"/>
        </w:rPr>
        <w:t>.</w:t>
      </w:r>
    </w:p>
    <w:p w14:paraId="497C8469" w14:textId="77777777" w:rsidR="00841F37" w:rsidRDefault="00841F37" w:rsidP="005969A8">
      <w:pPr>
        <w:rPr>
          <w:lang w:val="ru-RU"/>
        </w:rPr>
      </w:pPr>
    </w:p>
    <w:p w14:paraId="3C93FD05" w14:textId="601337EF" w:rsidR="00841F37" w:rsidRDefault="00841F37" w:rsidP="00841F37">
      <w:pPr>
        <w:pStyle w:val="ab"/>
      </w:pPr>
      <w:bookmarkStart w:id="11" w:name="_Ref199346499"/>
      <w:r>
        <w:lastRenderedPageBreak/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D26882">
        <w:rPr>
          <w:noProof/>
        </w:rPr>
        <w:t>2</w:t>
      </w:r>
      <w:r>
        <w:fldChar w:fldCharType="end"/>
      </w:r>
      <w:bookmarkEnd w:id="11"/>
      <w:r>
        <w:t xml:space="preserve"> - Хранение паролей с использованием соли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841F37" w14:paraId="01419C8C" w14:textId="77777777" w:rsidTr="00841F37">
        <w:tc>
          <w:tcPr>
            <w:tcW w:w="9622" w:type="dxa"/>
          </w:tcPr>
          <w:p w14:paraId="20A702D9" w14:textId="77777777" w:rsidR="00841F37" w:rsidRPr="002730F6" w:rsidRDefault="00841F37" w:rsidP="00841F37">
            <w:pPr>
              <w:pStyle w:val="ac"/>
            </w:pPr>
            <w:r>
              <w:rPr>
                <w:lang w:val="ru-RU"/>
              </w:rPr>
              <w:tab/>
            </w:r>
            <w:r w:rsidRPr="002730F6">
              <w:t>def hash_password(password):</w:t>
            </w:r>
          </w:p>
          <w:p w14:paraId="42250E08" w14:textId="77777777" w:rsidR="00841F37" w:rsidRPr="002730F6" w:rsidRDefault="00841F37" w:rsidP="00841F37">
            <w:pPr>
              <w:pStyle w:val="ac"/>
            </w:pPr>
            <w:r w:rsidRPr="002730F6">
              <w:t xml:space="preserve">    salt = secrets.token_hex(8)</w:t>
            </w:r>
          </w:p>
          <w:p w14:paraId="22982286" w14:textId="77777777" w:rsidR="00841F37" w:rsidRPr="002730F6" w:rsidRDefault="00841F37" w:rsidP="00841F37">
            <w:pPr>
              <w:pStyle w:val="ac"/>
            </w:pPr>
            <w:r w:rsidRPr="002730F6">
              <w:t xml:space="preserve">    hashed = hashlib.sha256((password + salt).encode()).hexdigest()</w:t>
            </w:r>
          </w:p>
          <w:p w14:paraId="41712B72" w14:textId="77777777" w:rsidR="00841F37" w:rsidRPr="002730F6" w:rsidRDefault="00841F37" w:rsidP="00841F37">
            <w:pPr>
              <w:pStyle w:val="ac"/>
            </w:pPr>
            <w:r w:rsidRPr="002730F6">
              <w:t xml:space="preserve">    return f"{salt}:{hashed}"</w:t>
            </w:r>
          </w:p>
          <w:p w14:paraId="2D9C9A2B" w14:textId="77777777" w:rsidR="00841F37" w:rsidRPr="002730F6" w:rsidRDefault="00841F37" w:rsidP="00841F37">
            <w:pPr>
              <w:pStyle w:val="ac"/>
            </w:pPr>
          </w:p>
          <w:p w14:paraId="6BD330B8" w14:textId="77777777" w:rsidR="00841F37" w:rsidRPr="002730F6" w:rsidRDefault="00841F37" w:rsidP="00841F37">
            <w:pPr>
              <w:pStyle w:val="ac"/>
            </w:pPr>
            <w:r w:rsidRPr="002730F6">
              <w:t>def check_password(hashed_password, user_password):</w:t>
            </w:r>
          </w:p>
          <w:p w14:paraId="2000FF87" w14:textId="77777777" w:rsidR="00841F37" w:rsidRPr="002730F6" w:rsidRDefault="00841F37" w:rsidP="00841F37">
            <w:pPr>
              <w:pStyle w:val="ac"/>
            </w:pPr>
            <w:r w:rsidRPr="002730F6">
              <w:t xml:space="preserve">    salt, hashed = hashed_password.split(':')</w:t>
            </w:r>
          </w:p>
          <w:p w14:paraId="1245224D" w14:textId="61579B1C" w:rsidR="00841F37" w:rsidRDefault="00841F37" w:rsidP="00841F37">
            <w:pPr>
              <w:pStyle w:val="ac"/>
            </w:pPr>
            <w:r w:rsidRPr="002730F6">
              <w:t xml:space="preserve">    return hashed == hashlib.sha256((user_password + salt).encode()).hexdigest()</w:t>
            </w:r>
          </w:p>
        </w:tc>
      </w:tr>
    </w:tbl>
    <w:p w14:paraId="0003850B" w14:textId="77777777" w:rsidR="002730F6" w:rsidRPr="00C4008F" w:rsidRDefault="002730F6" w:rsidP="005969A8"/>
    <w:p w14:paraId="73790347" w14:textId="77777777" w:rsidR="00C4008F" w:rsidRPr="00C4008F" w:rsidRDefault="00C4008F" w:rsidP="005969A8">
      <w:pPr>
        <w:rPr>
          <w:lang w:val="ru-RU"/>
        </w:rPr>
      </w:pPr>
      <w:r w:rsidRPr="00D26882">
        <w:rPr>
          <w:lang w:val="ru-RU"/>
        </w:rPr>
        <w:t>Преимущества</w:t>
      </w:r>
      <w:r w:rsidRPr="00C4008F">
        <w:rPr>
          <w:lang w:val="ru-RU"/>
        </w:rPr>
        <w:t>:</w:t>
      </w:r>
    </w:p>
    <w:p w14:paraId="047FA8CB" w14:textId="77777777" w:rsidR="00C4008F" w:rsidRPr="00C4008F" w:rsidRDefault="00C4008F" w:rsidP="00841F37">
      <w:pPr>
        <w:pStyle w:val="a0"/>
      </w:pPr>
      <w:r w:rsidRPr="00C4008F">
        <w:t>Защита от атак с использованием радужных таблиц.</w:t>
      </w:r>
    </w:p>
    <w:p w14:paraId="307B19BC" w14:textId="77777777" w:rsidR="00C4008F" w:rsidRPr="00C4008F" w:rsidRDefault="00C4008F" w:rsidP="00841F37">
      <w:pPr>
        <w:pStyle w:val="a0"/>
      </w:pPr>
      <w:r w:rsidRPr="00C4008F">
        <w:t>Простота реализации с использованием стандартных библиотек.</w:t>
      </w:r>
    </w:p>
    <w:p w14:paraId="7D971EA7" w14:textId="77777777" w:rsidR="00C4008F" w:rsidRPr="00C4008F" w:rsidRDefault="00C4008F" w:rsidP="00841F37">
      <w:pPr>
        <w:pStyle w:val="a0"/>
      </w:pPr>
      <w:r w:rsidRPr="00C4008F">
        <w:t>Уникальность хешей благодаря соли.</w:t>
      </w:r>
    </w:p>
    <w:p w14:paraId="297FF94F" w14:textId="77777777" w:rsidR="00C4008F" w:rsidRPr="00C4008F" w:rsidRDefault="00C4008F" w:rsidP="005969A8">
      <w:pPr>
        <w:rPr>
          <w:lang w:val="ru-RU"/>
        </w:rPr>
      </w:pPr>
      <w:r w:rsidRPr="00D26882">
        <w:rPr>
          <w:lang w:val="ru-RU"/>
        </w:rPr>
        <w:t>Недостатки</w:t>
      </w:r>
      <w:r w:rsidRPr="00C4008F">
        <w:rPr>
          <w:lang w:val="ru-RU"/>
        </w:rPr>
        <w:t>:</w:t>
      </w:r>
    </w:p>
    <w:p w14:paraId="2D8C234B" w14:textId="77777777" w:rsidR="00C4008F" w:rsidRPr="00C4008F" w:rsidRDefault="00C4008F" w:rsidP="00841F37">
      <w:pPr>
        <w:pStyle w:val="a0"/>
      </w:pPr>
      <w:r w:rsidRPr="00C4008F">
        <w:t>SHA-256 менее устойчив к brute-force, чем bcrypt.</w:t>
      </w:r>
    </w:p>
    <w:p w14:paraId="7432B4AE" w14:textId="77777777" w:rsidR="00C4008F" w:rsidRPr="00C4008F" w:rsidRDefault="00C4008F" w:rsidP="00841F37">
      <w:pPr>
        <w:pStyle w:val="a0"/>
      </w:pPr>
      <w:r w:rsidRPr="00C4008F">
        <w:t>Отсутствие адаптивной сложности вычислений.</w:t>
      </w:r>
    </w:p>
    <w:p w14:paraId="73C2A075" w14:textId="77777777" w:rsidR="00C4008F" w:rsidRPr="00C4008F" w:rsidRDefault="00C4008F" w:rsidP="00C4008F">
      <w:pPr>
        <w:pStyle w:val="a2"/>
      </w:pPr>
      <w:r w:rsidRPr="00C4008F">
        <w:t>Ограничение попыток входа</w:t>
      </w:r>
    </w:p>
    <w:p w14:paraId="6B682B6D" w14:textId="3B959816" w:rsidR="00841F37" w:rsidRDefault="00C4008F" w:rsidP="00841F37">
      <w:pPr>
        <w:rPr>
          <w:lang w:val="ru-RU"/>
        </w:rPr>
      </w:pPr>
      <w:r w:rsidRPr="00D26882">
        <w:rPr>
          <w:lang w:val="ru-RU"/>
        </w:rPr>
        <w:t>Описание реализации</w:t>
      </w:r>
      <w:r w:rsidRPr="00C4008F">
        <w:rPr>
          <w:lang w:val="ru-RU"/>
        </w:rPr>
        <w:t>: После 3 неудачных попыток входа пользователь блокируется на 5 минут. Данные хранятся в словаре login_attempts.</w:t>
      </w:r>
      <w:r w:rsidR="00841F37">
        <w:rPr>
          <w:lang w:val="ru-RU"/>
        </w:rPr>
        <w:t xml:space="preserve"> </w:t>
      </w:r>
      <w:r w:rsidR="00841F37">
        <w:rPr>
          <w:lang w:val="ru-RU"/>
        </w:rPr>
        <w:t xml:space="preserve">Пример программы представлен в </w:t>
      </w:r>
      <w:r w:rsidR="00841F37">
        <w:rPr>
          <w:lang w:val="ru-RU"/>
        </w:rPr>
        <w:t xml:space="preserve">листинге </w:t>
      </w:r>
      <w:r w:rsidR="00841F37">
        <w:rPr>
          <w:lang w:val="ru-RU"/>
        </w:rPr>
        <w:fldChar w:fldCharType="begin"/>
      </w:r>
      <w:r w:rsidR="00841F37">
        <w:rPr>
          <w:lang w:val="ru-RU"/>
        </w:rPr>
        <w:instrText xml:space="preserve"> REF _Ref199346570 \h </w:instrText>
      </w:r>
      <w:r w:rsidR="00841F37">
        <w:rPr>
          <w:lang w:val="ru-RU"/>
        </w:rPr>
      </w:r>
      <w:r w:rsidR="00841F37">
        <w:rPr>
          <w:lang w:val="ru-RU"/>
        </w:rPr>
        <w:instrText xml:space="preserve"> \* MERGEFORMAT </w:instrText>
      </w:r>
      <w:r w:rsidR="00841F37">
        <w:rPr>
          <w:lang w:val="ru-RU"/>
        </w:rPr>
        <w:fldChar w:fldCharType="separate"/>
      </w:r>
      <w:r w:rsidR="00841F37" w:rsidRPr="00841F37">
        <w:rPr>
          <w:vanish/>
        </w:rPr>
        <w:t xml:space="preserve">Листинг </w:t>
      </w:r>
      <w:r w:rsidR="00841F37">
        <w:rPr>
          <w:noProof/>
        </w:rPr>
        <w:t>3</w:t>
      </w:r>
      <w:r w:rsidR="00841F37">
        <w:rPr>
          <w:lang w:val="ru-RU"/>
        </w:rPr>
        <w:fldChar w:fldCharType="end"/>
      </w:r>
      <w:r w:rsidR="00841F37">
        <w:rPr>
          <w:lang w:val="ru-RU"/>
        </w:rPr>
        <w:t>.</w:t>
      </w:r>
    </w:p>
    <w:p w14:paraId="7377511D" w14:textId="77777777" w:rsidR="00841F37" w:rsidRDefault="00841F37" w:rsidP="00841F37">
      <w:pPr>
        <w:rPr>
          <w:lang w:val="ru-RU"/>
        </w:rPr>
      </w:pPr>
    </w:p>
    <w:p w14:paraId="418121E0" w14:textId="27164942" w:rsidR="00841F37" w:rsidRDefault="00841F37" w:rsidP="00841F37">
      <w:pPr>
        <w:pStyle w:val="ab"/>
      </w:pPr>
      <w:bookmarkStart w:id="12" w:name="_Ref199346570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D26882">
        <w:rPr>
          <w:noProof/>
        </w:rPr>
        <w:t>3</w:t>
      </w:r>
      <w:r>
        <w:fldChar w:fldCharType="end"/>
      </w:r>
      <w:bookmarkEnd w:id="12"/>
      <w:r>
        <w:t xml:space="preserve"> - Ограничение попыток входа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841F37" w:rsidRPr="00841F37" w14:paraId="16155086" w14:textId="77777777" w:rsidTr="00841F37">
        <w:tc>
          <w:tcPr>
            <w:tcW w:w="9622" w:type="dxa"/>
          </w:tcPr>
          <w:p w14:paraId="4B7EF034" w14:textId="77777777" w:rsidR="00841F37" w:rsidRPr="002730F6" w:rsidRDefault="00841F37" w:rsidP="00841F37">
            <w:pPr>
              <w:pStyle w:val="ac"/>
            </w:pPr>
            <w:r w:rsidRPr="002730F6">
              <w:t>login_attempts = {}</w:t>
            </w:r>
          </w:p>
          <w:p w14:paraId="5FD1D4F4" w14:textId="77777777" w:rsidR="00841F37" w:rsidRPr="002730F6" w:rsidRDefault="00841F37" w:rsidP="00841F37">
            <w:pPr>
              <w:pStyle w:val="ac"/>
            </w:pPr>
          </w:p>
          <w:p w14:paraId="0FE37B39" w14:textId="77777777" w:rsidR="00841F37" w:rsidRPr="002730F6" w:rsidRDefault="00841F37" w:rsidP="00841F37">
            <w:pPr>
              <w:pStyle w:val="ac"/>
            </w:pPr>
            <w:r w:rsidRPr="002730F6">
              <w:t>def login(message):</w:t>
            </w:r>
          </w:p>
          <w:p w14:paraId="24FAE05F" w14:textId="77777777" w:rsidR="00841F37" w:rsidRPr="002730F6" w:rsidRDefault="00841F37" w:rsidP="00841F37">
            <w:pPr>
              <w:pStyle w:val="ac"/>
            </w:pPr>
            <w:r w:rsidRPr="002730F6">
              <w:t xml:space="preserve">    chat_id = message.chat.id</w:t>
            </w:r>
          </w:p>
          <w:p w14:paraId="477E6BDC" w14:textId="77777777" w:rsidR="00841F37" w:rsidRPr="002730F6" w:rsidRDefault="00841F37" w:rsidP="00841F37">
            <w:pPr>
              <w:pStyle w:val="ac"/>
            </w:pPr>
            <w:r w:rsidRPr="002730F6">
              <w:t xml:space="preserve">    if chat_id in login_attempts and login_attempts[chat_id]['attempts'] &gt;= 3:</w:t>
            </w:r>
          </w:p>
          <w:p w14:paraId="57FCBE79" w14:textId="77777777" w:rsidR="00841F37" w:rsidRPr="002730F6" w:rsidRDefault="00841F37" w:rsidP="00841F37">
            <w:pPr>
              <w:pStyle w:val="ac"/>
            </w:pPr>
            <w:r w:rsidRPr="002730F6">
              <w:t xml:space="preserve">        if datetime.now() &lt; login_attempts[chat_id]['block_time']:</w:t>
            </w:r>
          </w:p>
          <w:p w14:paraId="162402D9" w14:textId="77777777" w:rsidR="00841F37" w:rsidRPr="002730F6" w:rsidRDefault="00841F37" w:rsidP="00841F37">
            <w:pPr>
              <w:pStyle w:val="ac"/>
            </w:pPr>
            <w:r w:rsidRPr="002730F6">
              <w:t xml:space="preserve">            remaining = (login_attempts[chat_id]['block_time'] - datetime.now()).seconds // 60</w:t>
            </w:r>
          </w:p>
          <w:p w14:paraId="7E8DFEF8" w14:textId="77777777" w:rsidR="00841F37" w:rsidRPr="002730F6" w:rsidRDefault="00841F37" w:rsidP="00841F37">
            <w:pPr>
              <w:pStyle w:val="ac"/>
            </w:pPr>
            <w:r w:rsidRPr="002730F6">
              <w:t xml:space="preserve">            bot.send_message(chat_id, f"</w:t>
            </w:r>
            <w:r w:rsidRPr="002730F6">
              <w:rPr>
                <w:rFonts w:ascii="Segoe UI Emoji" w:hAnsi="Segoe UI Emoji" w:cs="Segoe UI Emoji"/>
                <w:lang w:val="ru-RU"/>
              </w:rPr>
              <w:t>🔒</w:t>
            </w:r>
            <w:r w:rsidRPr="002730F6">
              <w:t xml:space="preserve"> </w:t>
            </w:r>
            <w:r w:rsidRPr="002730F6">
              <w:rPr>
                <w:lang w:val="ru-RU"/>
              </w:rPr>
              <w:t>Слишком</w:t>
            </w:r>
            <w:r w:rsidRPr="002730F6">
              <w:t xml:space="preserve"> </w:t>
            </w:r>
            <w:r w:rsidRPr="002730F6">
              <w:rPr>
                <w:lang w:val="ru-RU"/>
              </w:rPr>
              <w:t>много</w:t>
            </w:r>
            <w:r w:rsidRPr="002730F6">
              <w:t xml:space="preserve"> </w:t>
            </w:r>
            <w:r w:rsidRPr="002730F6">
              <w:rPr>
                <w:lang w:val="ru-RU"/>
              </w:rPr>
              <w:t>попыток</w:t>
            </w:r>
            <w:r w:rsidRPr="002730F6">
              <w:t xml:space="preserve">. </w:t>
            </w:r>
            <w:r w:rsidRPr="002730F6">
              <w:rPr>
                <w:lang w:val="ru-RU"/>
              </w:rPr>
              <w:t>Подождите</w:t>
            </w:r>
            <w:r w:rsidRPr="002730F6">
              <w:t xml:space="preserve"> {remaining} </w:t>
            </w:r>
            <w:r w:rsidRPr="002730F6">
              <w:rPr>
                <w:lang w:val="ru-RU"/>
              </w:rPr>
              <w:t>минут</w:t>
            </w:r>
            <w:r w:rsidRPr="002730F6">
              <w:t>.")</w:t>
            </w:r>
          </w:p>
          <w:p w14:paraId="287B5C84" w14:textId="77777777" w:rsidR="00841F37" w:rsidRPr="002730F6" w:rsidRDefault="00841F37" w:rsidP="00841F37">
            <w:pPr>
              <w:pStyle w:val="ac"/>
            </w:pPr>
            <w:r w:rsidRPr="002730F6">
              <w:t xml:space="preserve">            return</w:t>
            </w:r>
          </w:p>
          <w:p w14:paraId="1F990780" w14:textId="77777777" w:rsidR="00841F37" w:rsidRPr="002730F6" w:rsidRDefault="00841F37" w:rsidP="00841F37">
            <w:pPr>
              <w:pStyle w:val="ac"/>
            </w:pPr>
            <w:r w:rsidRPr="002730F6">
              <w:t xml:space="preserve">    user_states[chat_id] = 'logging_in'</w:t>
            </w:r>
          </w:p>
          <w:p w14:paraId="4CC18148" w14:textId="77777777" w:rsidR="00841F37" w:rsidRPr="002730F6" w:rsidRDefault="00841F37" w:rsidP="00841F37">
            <w:pPr>
              <w:pStyle w:val="ac"/>
            </w:pPr>
            <w:r w:rsidRPr="002730F6">
              <w:lastRenderedPageBreak/>
              <w:t xml:space="preserve">    bot.send_message(chat_id, "</w:t>
            </w:r>
            <w:r w:rsidRPr="002730F6">
              <w:rPr>
                <w:lang w:val="ru-RU"/>
              </w:rPr>
              <w:t>Введите</w:t>
            </w:r>
            <w:r w:rsidRPr="002730F6">
              <w:t xml:space="preserve"> </w:t>
            </w:r>
            <w:r w:rsidRPr="002730F6">
              <w:rPr>
                <w:lang w:val="ru-RU"/>
              </w:rPr>
              <w:t>пароль</w:t>
            </w:r>
            <w:r w:rsidRPr="002730F6">
              <w:t xml:space="preserve"> </w:t>
            </w:r>
            <w:r w:rsidRPr="002730F6">
              <w:rPr>
                <w:lang w:val="ru-RU"/>
              </w:rPr>
              <w:t>для</w:t>
            </w:r>
            <w:r w:rsidRPr="002730F6">
              <w:t xml:space="preserve"> </w:t>
            </w:r>
            <w:r w:rsidRPr="002730F6">
              <w:rPr>
                <w:lang w:val="ru-RU"/>
              </w:rPr>
              <w:t>входа</w:t>
            </w:r>
            <w:r w:rsidRPr="002730F6">
              <w:t>:")</w:t>
            </w:r>
          </w:p>
          <w:p w14:paraId="36898172" w14:textId="77777777" w:rsidR="00841F37" w:rsidRPr="002730F6" w:rsidRDefault="00841F37" w:rsidP="00841F37">
            <w:pPr>
              <w:pStyle w:val="ac"/>
            </w:pPr>
          </w:p>
          <w:p w14:paraId="5437C788" w14:textId="77777777" w:rsidR="00841F37" w:rsidRPr="002730F6" w:rsidRDefault="00841F37" w:rsidP="00841F37">
            <w:pPr>
              <w:pStyle w:val="ac"/>
              <w:rPr>
                <w:lang w:val="ru-RU"/>
              </w:rPr>
            </w:pPr>
            <w:r w:rsidRPr="002730F6">
              <w:rPr>
                <w:lang w:val="ru-RU"/>
              </w:rPr>
              <w:t># В обработчике текстовых сообщений</w:t>
            </w:r>
          </w:p>
          <w:p w14:paraId="7AEE936E" w14:textId="77777777" w:rsidR="00841F37" w:rsidRPr="002730F6" w:rsidRDefault="00841F37" w:rsidP="00841F37">
            <w:pPr>
              <w:pStyle w:val="ac"/>
              <w:rPr>
                <w:lang w:val="ru-RU"/>
              </w:rPr>
            </w:pPr>
            <w:r w:rsidRPr="002730F6">
              <w:rPr>
                <w:lang w:val="ru-RU"/>
              </w:rPr>
              <w:t>if state == 'logging_in':</w:t>
            </w:r>
          </w:p>
          <w:p w14:paraId="2D9AD9CC" w14:textId="77777777" w:rsidR="00841F37" w:rsidRPr="002730F6" w:rsidRDefault="00841F37" w:rsidP="00841F37">
            <w:pPr>
              <w:pStyle w:val="ac"/>
            </w:pPr>
            <w:r w:rsidRPr="002730F6">
              <w:rPr>
                <w:lang w:val="ru-RU"/>
              </w:rPr>
              <w:t xml:space="preserve">    </w:t>
            </w:r>
            <w:r w:rsidRPr="002730F6">
              <w:t>cursor.execute("SELECT password FROM users WHERE chat_id=?", (chat_id,))</w:t>
            </w:r>
          </w:p>
          <w:p w14:paraId="28A2443F" w14:textId="77777777" w:rsidR="00841F37" w:rsidRPr="002730F6" w:rsidRDefault="00841F37" w:rsidP="00841F37">
            <w:pPr>
              <w:pStyle w:val="ac"/>
            </w:pPr>
            <w:r w:rsidRPr="002730F6">
              <w:t xml:space="preserve">    result = cursor.fetchone()</w:t>
            </w:r>
          </w:p>
          <w:p w14:paraId="7420F642" w14:textId="77777777" w:rsidR="00841F37" w:rsidRPr="002730F6" w:rsidRDefault="00841F37" w:rsidP="00841F37">
            <w:pPr>
              <w:pStyle w:val="ac"/>
            </w:pPr>
            <w:r w:rsidRPr="002730F6">
              <w:t xml:space="preserve">    if result and check_password(result[0], text):</w:t>
            </w:r>
          </w:p>
          <w:p w14:paraId="2F9425DB" w14:textId="77777777" w:rsidR="00841F37" w:rsidRPr="002730F6" w:rsidRDefault="00841F37" w:rsidP="00841F37">
            <w:pPr>
              <w:pStyle w:val="ac"/>
            </w:pPr>
            <w:r w:rsidRPr="002730F6">
              <w:t xml:space="preserve">        cursor.execute("UPDATE users SET logged_in=1 WHERE chat_id=?", (chat_id,))</w:t>
            </w:r>
          </w:p>
          <w:p w14:paraId="617D2157" w14:textId="77777777" w:rsidR="00841F37" w:rsidRPr="002730F6" w:rsidRDefault="00841F37" w:rsidP="00841F37">
            <w:pPr>
              <w:pStyle w:val="ac"/>
            </w:pPr>
            <w:r w:rsidRPr="002730F6">
              <w:t xml:space="preserve">        conn.commit()</w:t>
            </w:r>
          </w:p>
          <w:p w14:paraId="1874FE32" w14:textId="77777777" w:rsidR="00841F37" w:rsidRPr="002730F6" w:rsidRDefault="00841F37" w:rsidP="00841F37">
            <w:pPr>
              <w:pStyle w:val="ac"/>
            </w:pPr>
            <w:r w:rsidRPr="002730F6">
              <w:t xml:space="preserve">        login_attempts.pop(chat_id, None)</w:t>
            </w:r>
          </w:p>
          <w:p w14:paraId="5B4873BE" w14:textId="77777777" w:rsidR="00841F37" w:rsidRPr="002730F6" w:rsidRDefault="00841F37" w:rsidP="00841F37">
            <w:pPr>
              <w:pStyle w:val="ac"/>
            </w:pPr>
            <w:r w:rsidRPr="002730F6">
              <w:t xml:space="preserve">        bot.send_message(chat_id, "</w:t>
            </w:r>
            <w:r w:rsidRPr="002730F6">
              <w:rPr>
                <w:rFonts w:ascii="Segoe UI Emoji" w:hAnsi="Segoe UI Emoji" w:cs="Segoe UI Emoji"/>
                <w:lang w:val="ru-RU"/>
              </w:rPr>
              <w:t>🔓</w:t>
            </w:r>
            <w:r w:rsidRPr="002730F6">
              <w:t xml:space="preserve"> </w:t>
            </w:r>
            <w:r w:rsidRPr="002730F6">
              <w:rPr>
                <w:lang w:val="ru-RU"/>
              </w:rPr>
              <w:t>Вход</w:t>
            </w:r>
            <w:r w:rsidRPr="002730F6">
              <w:t xml:space="preserve"> </w:t>
            </w:r>
            <w:r w:rsidRPr="002730F6">
              <w:rPr>
                <w:lang w:val="ru-RU"/>
              </w:rPr>
              <w:t>выполнен</w:t>
            </w:r>
            <w:r w:rsidRPr="002730F6">
              <w:t xml:space="preserve"> </w:t>
            </w:r>
            <w:r w:rsidRPr="002730F6">
              <w:rPr>
                <w:lang w:val="ru-RU"/>
              </w:rPr>
              <w:t>успешно</w:t>
            </w:r>
            <w:r w:rsidRPr="002730F6">
              <w:t xml:space="preserve">! </w:t>
            </w:r>
            <w:r w:rsidRPr="002730F6">
              <w:rPr>
                <w:lang w:val="ru-RU"/>
              </w:rPr>
              <w:t>Используйте</w:t>
            </w:r>
            <w:r w:rsidRPr="002730F6">
              <w:t xml:space="preserve"> /predict.")</w:t>
            </w:r>
          </w:p>
          <w:p w14:paraId="058D26FB" w14:textId="77777777" w:rsidR="00841F37" w:rsidRPr="002730F6" w:rsidRDefault="00841F37" w:rsidP="00841F37">
            <w:pPr>
              <w:pStyle w:val="ac"/>
            </w:pPr>
            <w:r w:rsidRPr="002730F6">
              <w:t xml:space="preserve">    else:</w:t>
            </w:r>
          </w:p>
          <w:p w14:paraId="131D0E54" w14:textId="77777777" w:rsidR="00841F37" w:rsidRPr="002730F6" w:rsidRDefault="00841F37" w:rsidP="00841F37">
            <w:pPr>
              <w:pStyle w:val="ac"/>
            </w:pPr>
            <w:r w:rsidRPr="002730F6">
              <w:t xml:space="preserve">        login_attempts.setdefault(chat_id, {'attempts': 0, 'block_time': datetime.now()})</w:t>
            </w:r>
          </w:p>
          <w:p w14:paraId="5CBB6742" w14:textId="77777777" w:rsidR="00841F37" w:rsidRPr="002730F6" w:rsidRDefault="00841F37" w:rsidP="00841F37">
            <w:pPr>
              <w:pStyle w:val="ac"/>
            </w:pPr>
            <w:r w:rsidRPr="002730F6">
              <w:t xml:space="preserve">        login_attempts[chat_id]['attempts'] += 1</w:t>
            </w:r>
          </w:p>
          <w:p w14:paraId="1C753867" w14:textId="77777777" w:rsidR="00841F37" w:rsidRPr="002730F6" w:rsidRDefault="00841F37" w:rsidP="00841F37">
            <w:pPr>
              <w:pStyle w:val="ac"/>
            </w:pPr>
            <w:r w:rsidRPr="002730F6">
              <w:t xml:space="preserve">        if login_attempts[chat_id]['attempts'] &gt;= 3:</w:t>
            </w:r>
          </w:p>
          <w:p w14:paraId="580190B2" w14:textId="77777777" w:rsidR="00841F37" w:rsidRPr="002730F6" w:rsidRDefault="00841F37" w:rsidP="00841F37">
            <w:pPr>
              <w:pStyle w:val="ac"/>
            </w:pPr>
            <w:r w:rsidRPr="002730F6">
              <w:t xml:space="preserve">            login_attempts[chat_id]['block_time'] = datetime.now() + timedelta(minutes=5)</w:t>
            </w:r>
          </w:p>
          <w:p w14:paraId="4F18EF3B" w14:textId="77777777" w:rsidR="00841F37" w:rsidRPr="002730F6" w:rsidRDefault="00841F37" w:rsidP="00841F37">
            <w:pPr>
              <w:pStyle w:val="ac"/>
            </w:pPr>
            <w:r w:rsidRPr="002730F6">
              <w:t xml:space="preserve">        remaining_attempts = 3 - login_attempts[chat_id]['attempts']</w:t>
            </w:r>
          </w:p>
          <w:p w14:paraId="0A9E79DC" w14:textId="77777777" w:rsidR="00841F37" w:rsidRPr="002730F6" w:rsidRDefault="00841F37" w:rsidP="00841F37">
            <w:pPr>
              <w:pStyle w:val="ac"/>
            </w:pPr>
            <w:r w:rsidRPr="002730F6">
              <w:t xml:space="preserve">        bot.send_message(chat_id, f"</w:t>
            </w:r>
            <w:r w:rsidRPr="002730F6">
              <w:rPr>
                <w:rFonts w:ascii="Segoe UI Emoji" w:hAnsi="Segoe UI Emoji" w:cs="Segoe UI Emoji"/>
              </w:rPr>
              <w:t>❌</w:t>
            </w:r>
            <w:r w:rsidRPr="002730F6">
              <w:t xml:space="preserve"> </w:t>
            </w:r>
            <w:r w:rsidRPr="002730F6">
              <w:rPr>
                <w:rFonts w:ascii="Times New Roman" w:hAnsi="Times New Roman"/>
                <w:lang w:val="ru-RU"/>
              </w:rPr>
              <w:t>Неверный</w:t>
            </w:r>
            <w:r w:rsidRPr="002730F6">
              <w:t xml:space="preserve"> </w:t>
            </w:r>
            <w:r w:rsidRPr="002730F6">
              <w:rPr>
                <w:rFonts w:ascii="Times New Roman" w:hAnsi="Times New Roman"/>
                <w:lang w:val="ru-RU"/>
              </w:rPr>
              <w:t>пароль</w:t>
            </w:r>
            <w:r w:rsidRPr="002730F6">
              <w:t xml:space="preserve">. </w:t>
            </w:r>
            <w:r w:rsidRPr="002730F6">
              <w:rPr>
                <w:rFonts w:ascii="Times New Roman" w:hAnsi="Times New Roman"/>
                <w:lang w:val="ru-RU"/>
              </w:rPr>
              <w:t>Осталось</w:t>
            </w:r>
            <w:r w:rsidRPr="002730F6">
              <w:t xml:space="preserve"> </w:t>
            </w:r>
            <w:r w:rsidRPr="002730F6">
              <w:rPr>
                <w:rFonts w:ascii="Times New Roman" w:hAnsi="Times New Roman"/>
                <w:lang w:val="ru-RU"/>
              </w:rPr>
              <w:t>попыток</w:t>
            </w:r>
            <w:r w:rsidRPr="002730F6">
              <w:t>: {remaining_attempts}")</w:t>
            </w:r>
          </w:p>
          <w:p w14:paraId="5FFA0817" w14:textId="7CB5B513" w:rsidR="00841F37" w:rsidRPr="00841F37" w:rsidRDefault="00841F37" w:rsidP="00841F37">
            <w:pPr>
              <w:pStyle w:val="ac"/>
            </w:pPr>
            <w:r w:rsidRPr="002730F6">
              <w:t xml:space="preserve">    user_states.pop(chat_id, None)</w:t>
            </w:r>
          </w:p>
        </w:tc>
      </w:tr>
    </w:tbl>
    <w:p w14:paraId="69FFF69C" w14:textId="77777777" w:rsidR="002730F6" w:rsidRPr="00C4008F" w:rsidRDefault="002730F6" w:rsidP="002730F6">
      <w:pPr>
        <w:ind w:left="1440" w:firstLine="0"/>
        <w:rPr>
          <w:lang w:val="ru-RU"/>
        </w:rPr>
      </w:pPr>
    </w:p>
    <w:p w14:paraId="6FCF6B66" w14:textId="77777777" w:rsidR="00C4008F" w:rsidRPr="00C4008F" w:rsidRDefault="00C4008F" w:rsidP="00841F37">
      <w:pPr>
        <w:rPr>
          <w:lang w:val="ru-RU"/>
        </w:rPr>
      </w:pPr>
      <w:r w:rsidRPr="00C4008F">
        <w:rPr>
          <w:lang w:val="ru-RU"/>
        </w:rPr>
        <w:t>Преимущества:</w:t>
      </w:r>
    </w:p>
    <w:p w14:paraId="03582530" w14:textId="77777777" w:rsidR="00C4008F" w:rsidRPr="00C4008F" w:rsidRDefault="00C4008F" w:rsidP="00841F37">
      <w:pPr>
        <w:pStyle w:val="a0"/>
      </w:pPr>
      <w:r w:rsidRPr="00C4008F">
        <w:t>Защита от brute-force атак.</w:t>
      </w:r>
    </w:p>
    <w:p w14:paraId="67976319" w14:textId="77777777" w:rsidR="00C4008F" w:rsidRPr="00C4008F" w:rsidRDefault="00C4008F" w:rsidP="00841F37">
      <w:pPr>
        <w:pStyle w:val="a0"/>
      </w:pPr>
      <w:r w:rsidRPr="00C4008F">
        <w:t>Динамическая блокировка с таймером.</w:t>
      </w:r>
    </w:p>
    <w:p w14:paraId="35C1ACEB" w14:textId="77777777" w:rsidR="00C4008F" w:rsidRPr="00C4008F" w:rsidRDefault="00C4008F" w:rsidP="00841F37">
      <w:pPr>
        <w:pStyle w:val="a0"/>
      </w:pPr>
      <w:r w:rsidRPr="00C4008F">
        <w:t>Простота реализации.</w:t>
      </w:r>
    </w:p>
    <w:p w14:paraId="6213905B" w14:textId="77777777" w:rsidR="00C4008F" w:rsidRPr="00C4008F" w:rsidRDefault="00C4008F" w:rsidP="00841F37">
      <w:pPr>
        <w:rPr>
          <w:lang w:val="ru-RU"/>
        </w:rPr>
      </w:pPr>
      <w:r w:rsidRPr="00C4008F">
        <w:rPr>
          <w:lang w:val="ru-RU"/>
        </w:rPr>
        <w:t>Недостатки:</w:t>
      </w:r>
    </w:p>
    <w:p w14:paraId="2395DCDC" w14:textId="77777777" w:rsidR="00C4008F" w:rsidRPr="00C4008F" w:rsidRDefault="00C4008F" w:rsidP="00841F37">
      <w:pPr>
        <w:pStyle w:val="a0"/>
      </w:pPr>
      <w:r w:rsidRPr="00C4008F">
        <w:t>Хранение данных в оперативной памяти.</w:t>
      </w:r>
    </w:p>
    <w:p w14:paraId="4746A9AE" w14:textId="77777777" w:rsidR="00C4008F" w:rsidRPr="00C4008F" w:rsidRDefault="00C4008F" w:rsidP="00841F37">
      <w:pPr>
        <w:pStyle w:val="a0"/>
      </w:pPr>
      <w:r w:rsidRPr="00C4008F">
        <w:t>Отсутствие логирования попыток.</w:t>
      </w:r>
    </w:p>
    <w:p w14:paraId="7CE8562B" w14:textId="77777777" w:rsidR="00C4008F" w:rsidRPr="00C4008F" w:rsidRDefault="00C4008F" w:rsidP="00841F37">
      <w:pPr>
        <w:pStyle w:val="a0"/>
      </w:pPr>
      <w:r w:rsidRPr="00C4008F">
        <w:t>Фиксированное время блокировки.</w:t>
      </w:r>
    </w:p>
    <w:p w14:paraId="38F018F4" w14:textId="77777777" w:rsidR="00C4008F" w:rsidRPr="00C4008F" w:rsidRDefault="00C4008F" w:rsidP="00C4008F">
      <w:pPr>
        <w:pStyle w:val="a2"/>
      </w:pPr>
      <w:r w:rsidRPr="00C4008F">
        <w:t>Ключевые моменты реализации</w:t>
      </w:r>
    </w:p>
    <w:p w14:paraId="6DFA155D" w14:textId="77777777" w:rsidR="00C4008F" w:rsidRPr="00C4008F" w:rsidRDefault="00C4008F" w:rsidP="00C4008F">
      <w:pPr>
        <w:pStyle w:val="20"/>
      </w:pPr>
      <w:r w:rsidRPr="00C4008F">
        <w:t>Инициализация SQLite: Использование check_same_thread=False для многопоточной среды и проверка структуры таблицы для обратной совместимости.</w:t>
      </w:r>
    </w:p>
    <w:p w14:paraId="2E1290FD" w14:textId="77777777" w:rsidR="00C4008F" w:rsidRPr="00C4008F" w:rsidRDefault="00C4008F" w:rsidP="00C4008F">
      <w:pPr>
        <w:pStyle w:val="20"/>
      </w:pPr>
      <w:r w:rsidRPr="00C4008F">
        <w:lastRenderedPageBreak/>
        <w:t>Хеширование паролей: Применение SHA-256 с солью для безопасности.</w:t>
      </w:r>
    </w:p>
    <w:p w14:paraId="19510BA9" w14:textId="77777777" w:rsidR="00C4008F" w:rsidRPr="00C4008F" w:rsidRDefault="00C4008F" w:rsidP="00C4008F">
      <w:pPr>
        <w:pStyle w:val="20"/>
      </w:pPr>
      <w:r w:rsidRPr="00C4008F">
        <w:t>Ограничение попыток: Реализация счётчика и таймера блокировки в словаре login_attempts.</w:t>
      </w:r>
    </w:p>
    <w:p w14:paraId="55390C63" w14:textId="77777777" w:rsidR="00C4008F" w:rsidRPr="00C4008F" w:rsidRDefault="00C4008F" w:rsidP="00C4008F">
      <w:pPr>
        <w:pStyle w:val="20"/>
      </w:pPr>
      <w:r w:rsidRPr="00C4008F">
        <w:t>Администрирование: Управление пользователями и администраторами через SQL-запросы.</w:t>
      </w:r>
    </w:p>
    <w:p w14:paraId="089D2270" w14:textId="77777777" w:rsidR="00C4008F" w:rsidRPr="00C4008F" w:rsidRDefault="00C4008F" w:rsidP="00C4008F">
      <w:pPr>
        <w:pStyle w:val="20"/>
      </w:pPr>
      <w:r w:rsidRPr="00C4008F">
        <w:t>Обработка ошибок: Проверка корректности ввода ID для предотвращения сбоев.</w:t>
      </w:r>
    </w:p>
    <w:p w14:paraId="6020F386" w14:textId="7EAF50F5" w:rsidR="000F0EC5" w:rsidRPr="00F020A5" w:rsidRDefault="000F0EC5" w:rsidP="004A0CB9">
      <w:pPr>
        <w:ind w:firstLine="0"/>
        <w:rPr>
          <w:lang w:val="ru-RU"/>
        </w:rPr>
      </w:pPr>
    </w:p>
    <w:p w14:paraId="5DF5F5A3" w14:textId="277B2193" w:rsidR="00B11DEB" w:rsidRPr="006B3381" w:rsidRDefault="00B11DEB" w:rsidP="006B3381">
      <w:pPr>
        <w:pStyle w:val="3"/>
      </w:pPr>
      <w:bookmarkStart w:id="13" w:name="_Toc199347481"/>
      <w:r>
        <w:t>Добавление роли администратора</w:t>
      </w:r>
      <w:bookmarkEnd w:id="13"/>
    </w:p>
    <w:p w14:paraId="517B506D" w14:textId="77777777" w:rsidR="002730F6" w:rsidRPr="002730F6" w:rsidRDefault="002730F6" w:rsidP="00841F37">
      <w:pPr>
        <w:rPr>
          <w:lang w:val="ru-RU"/>
        </w:rPr>
      </w:pPr>
      <w:r w:rsidRPr="002730F6">
        <w:rPr>
          <w:lang w:val="ru-RU"/>
        </w:rPr>
        <w:t>В Telegram-боте реализован функционал управления администраторами через команду /add_admin, а также функции is_admin, has_admins, add_admin и delete_user. Список пользователей отправляется с указанием chat_id и predictions_count. В отчёте описаны эти реализации, их преимущества и недостатки, примеры работы и ключевые моменты.</w:t>
      </w:r>
    </w:p>
    <w:p w14:paraId="02C93FF7" w14:textId="77777777" w:rsidR="002730F6" w:rsidRPr="002730F6" w:rsidRDefault="002730F6" w:rsidP="002730F6">
      <w:pPr>
        <w:pStyle w:val="4"/>
      </w:pPr>
      <w:r w:rsidRPr="002730F6">
        <w:t>Реализация в коде</w:t>
      </w:r>
    </w:p>
    <w:p w14:paraId="7DA79C73" w14:textId="77777777" w:rsidR="002730F6" w:rsidRPr="002730F6" w:rsidRDefault="002730F6" w:rsidP="002730F6">
      <w:pPr>
        <w:pStyle w:val="a2"/>
        <w:numPr>
          <w:ilvl w:val="0"/>
          <w:numId w:val="45"/>
        </w:numPr>
      </w:pPr>
      <w:r w:rsidRPr="00841F37">
        <w:t>Команда</w:t>
      </w:r>
      <w:r w:rsidRPr="002730F6">
        <w:rPr>
          <w:b/>
          <w:bCs/>
        </w:rPr>
        <w:t xml:space="preserve"> </w:t>
      </w:r>
      <w:r w:rsidRPr="002730F6">
        <w:t>/add_admin:</w:t>
      </w:r>
    </w:p>
    <w:p w14:paraId="2229F10D" w14:textId="77777777" w:rsidR="002730F6" w:rsidRPr="002730F6" w:rsidRDefault="002730F6" w:rsidP="002730F6">
      <w:pPr>
        <w:pStyle w:val="a0"/>
      </w:pPr>
      <w:r w:rsidRPr="002730F6">
        <w:t>Доступна администраторам, запрашивает chat_id нового администратора.</w:t>
      </w:r>
    </w:p>
    <w:p w14:paraId="3E114149" w14:textId="77777777" w:rsidR="002730F6" w:rsidRDefault="002730F6" w:rsidP="002730F6">
      <w:pPr>
        <w:pStyle w:val="a0"/>
      </w:pPr>
      <w:r w:rsidRPr="002730F6">
        <w:t>Проверяет регистрацию пользователя и добавляет его в таблицу admins.</w:t>
      </w:r>
    </w:p>
    <w:p w14:paraId="409C106E" w14:textId="77777777" w:rsidR="002730F6" w:rsidRPr="002730F6" w:rsidRDefault="002730F6" w:rsidP="002730F6">
      <w:pPr>
        <w:pStyle w:val="a0"/>
        <w:numPr>
          <w:ilvl w:val="0"/>
          <w:numId w:val="0"/>
        </w:numPr>
        <w:ind w:left="709"/>
      </w:pPr>
    </w:p>
    <w:p w14:paraId="370264E3" w14:textId="77777777" w:rsidR="002730F6" w:rsidRPr="002730F6" w:rsidRDefault="002730F6" w:rsidP="002730F6">
      <w:pPr>
        <w:pStyle w:val="a2"/>
      </w:pPr>
      <w:r w:rsidRPr="002730F6">
        <w:t>Список пользователей:</w:t>
      </w:r>
    </w:p>
    <w:p w14:paraId="71E52A5C" w14:textId="77777777" w:rsidR="002730F6" w:rsidRPr="002730F6" w:rsidRDefault="002730F6" w:rsidP="002730F6">
      <w:pPr>
        <w:pStyle w:val="a0"/>
      </w:pPr>
      <w:r w:rsidRPr="002730F6">
        <w:t>Команда /list_users возвращает текстовое сообщение с chat_id, predictions_count, статусом и ролью.</w:t>
      </w:r>
    </w:p>
    <w:p w14:paraId="7F96F9B6" w14:textId="77777777" w:rsidR="002730F6" w:rsidRPr="002730F6" w:rsidRDefault="002730F6" w:rsidP="002730F6">
      <w:pPr>
        <w:pStyle w:val="a2"/>
      </w:pPr>
      <w:r w:rsidRPr="002730F6">
        <w:t>Функции администрирования:</w:t>
      </w:r>
    </w:p>
    <w:p w14:paraId="5DF6C9B4" w14:textId="77777777" w:rsidR="002730F6" w:rsidRPr="002730F6" w:rsidRDefault="002730F6" w:rsidP="002730F6">
      <w:pPr>
        <w:pStyle w:val="a0"/>
      </w:pPr>
      <w:r w:rsidRPr="002730F6">
        <w:t>is_admin(chat_id): Проверяет наличие пользователя в таблице admins.</w:t>
      </w:r>
    </w:p>
    <w:p w14:paraId="5FA4F1B4" w14:textId="77777777" w:rsidR="002730F6" w:rsidRPr="002730F6" w:rsidRDefault="002730F6" w:rsidP="002730F6">
      <w:pPr>
        <w:pStyle w:val="a0"/>
      </w:pPr>
      <w:r w:rsidRPr="002730F6">
        <w:t>has_admins(): Проверяет наличие администраторов.</w:t>
      </w:r>
    </w:p>
    <w:p w14:paraId="55D97522" w14:textId="77777777" w:rsidR="002730F6" w:rsidRPr="002730F6" w:rsidRDefault="002730F6" w:rsidP="002730F6">
      <w:pPr>
        <w:pStyle w:val="a0"/>
      </w:pPr>
      <w:r w:rsidRPr="002730F6">
        <w:t>add_admin(chat_id, username): Добавляет администратора в таблицу admins.</w:t>
      </w:r>
    </w:p>
    <w:p w14:paraId="126F8507" w14:textId="77777777" w:rsidR="002730F6" w:rsidRPr="002730F6" w:rsidRDefault="002730F6" w:rsidP="002730F6">
      <w:pPr>
        <w:pStyle w:val="a0"/>
      </w:pPr>
      <w:r w:rsidRPr="002730F6">
        <w:lastRenderedPageBreak/>
        <w:t>delete_user(user_id): Удаляет пользователя из таблиц users и admins.</w:t>
      </w:r>
    </w:p>
    <w:p w14:paraId="57AC3599" w14:textId="51DED6A0" w:rsidR="006B3381" w:rsidRDefault="00C1183F" w:rsidP="006B3381">
      <w:pPr>
        <w:rPr>
          <w:lang w:val="ru-RU" w:eastAsia="ru-RU"/>
        </w:rPr>
      </w:pPr>
      <w:r w:rsidRPr="00C1183F">
        <w:rPr>
          <w:lang w:val="ru-RU"/>
        </w:rPr>
        <w:t xml:space="preserve">На </w:t>
      </w:r>
      <w:r w:rsidR="00D26882">
        <w:rPr>
          <w:lang w:val="ru-RU"/>
        </w:rPr>
        <w:t xml:space="preserve">Рисунке </w:t>
      </w:r>
      <w:r w:rsidR="00D26882">
        <w:rPr>
          <w:lang w:val="ru-RU"/>
        </w:rPr>
        <w:fldChar w:fldCharType="begin"/>
      </w:r>
      <w:r w:rsidR="00D26882">
        <w:rPr>
          <w:lang w:val="ru-RU"/>
        </w:rPr>
        <w:instrText xml:space="preserve"> REF _Ref199346981 \h </w:instrText>
      </w:r>
      <w:r w:rsidR="00D26882">
        <w:rPr>
          <w:lang w:val="ru-RU"/>
        </w:rPr>
      </w:r>
      <w:r w:rsidR="00D26882">
        <w:rPr>
          <w:lang w:val="ru-RU"/>
        </w:rPr>
        <w:instrText xml:space="preserve"> \* MERGEFORMAT </w:instrText>
      </w:r>
      <w:r w:rsidR="00D26882">
        <w:rPr>
          <w:lang w:val="ru-RU"/>
        </w:rPr>
        <w:fldChar w:fldCharType="separate"/>
      </w:r>
      <w:r w:rsidR="00D26882" w:rsidRPr="00D26882">
        <w:rPr>
          <w:vanish/>
          <w:lang w:val="ru-RU"/>
        </w:rPr>
        <w:t xml:space="preserve">Рисунок </w:t>
      </w:r>
      <w:r w:rsidR="00D26882" w:rsidRPr="00D26882">
        <w:rPr>
          <w:noProof/>
          <w:lang w:val="ru-RU"/>
        </w:rPr>
        <w:t>1</w:t>
      </w:r>
      <w:r w:rsidR="00D26882">
        <w:rPr>
          <w:lang w:val="ru-RU"/>
        </w:rPr>
        <w:fldChar w:fldCharType="end"/>
      </w:r>
      <w:r>
        <w:rPr>
          <w:lang w:val="ru-RU"/>
        </w:rPr>
        <w:t xml:space="preserve"> представлен</w:t>
      </w:r>
      <w:r w:rsidR="005969A8">
        <w:rPr>
          <w:lang w:val="ru-RU"/>
        </w:rPr>
        <w:t xml:space="preserve"> запуск бота</w:t>
      </w:r>
      <w:r w:rsidR="006B3381">
        <w:rPr>
          <w:lang w:val="ru-RU"/>
        </w:rPr>
        <w:t>.</w:t>
      </w:r>
      <w:r w:rsidR="006B3381" w:rsidRPr="006B3381">
        <w:rPr>
          <w:lang w:val="ru-RU" w:eastAsia="ru-RU"/>
        </w:rPr>
        <w:t xml:space="preserve"> </w:t>
      </w:r>
      <w:r w:rsidR="006B3381">
        <w:rPr>
          <w:lang w:val="ru-RU" w:eastAsia="ru-RU"/>
        </w:rPr>
        <w:t xml:space="preserve">На рисунке </w:t>
      </w:r>
      <w:r w:rsidR="006B3381" w:rsidRPr="00C1183F">
        <w:rPr>
          <w:lang w:val="ru-RU" w:eastAsia="ru-RU"/>
        </w:rPr>
        <w:t>2</w:t>
      </w:r>
      <w:r w:rsidR="006B3381">
        <w:rPr>
          <w:lang w:val="ru-RU" w:eastAsia="ru-RU"/>
        </w:rPr>
        <w:t xml:space="preserve"> представлен пример работы администратора</w:t>
      </w:r>
      <w:r w:rsidR="006B3381" w:rsidRPr="00A510E9">
        <w:rPr>
          <w:lang w:val="ru-RU" w:eastAsia="ru-RU"/>
        </w:rPr>
        <w:t>.</w:t>
      </w:r>
    </w:p>
    <w:p w14:paraId="4DB142DE" w14:textId="27DA3B43" w:rsidR="006B3381" w:rsidRDefault="006B3381" w:rsidP="006B3381">
      <w:pPr>
        <w:ind w:firstLine="0"/>
        <w:rPr>
          <w:lang w:val="ru-RU"/>
        </w:rPr>
      </w:pPr>
    </w:p>
    <w:p w14:paraId="191EBC3F" w14:textId="77777777" w:rsidR="00D26882" w:rsidRDefault="005969A8" w:rsidP="00D26882">
      <w:pPr>
        <w:keepNext/>
        <w:jc w:val="center"/>
      </w:pPr>
      <w:r>
        <w:rPr>
          <w:noProof/>
        </w:rPr>
        <w:drawing>
          <wp:inline distT="0" distB="0" distL="0" distR="0" wp14:anchorId="1BE01FC4" wp14:editId="7ABC8F10">
            <wp:extent cx="3039165" cy="4223657"/>
            <wp:effectExtent l="0" t="0" r="8890" b="5715"/>
            <wp:docPr id="37167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70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5880" cy="42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1466" w14:textId="4706AD24" w:rsidR="00C1183F" w:rsidRDefault="00D26882" w:rsidP="00D26882">
      <w:pPr>
        <w:pStyle w:val="aa"/>
      </w:pPr>
      <w:bookmarkStart w:id="14" w:name="_Ref1993469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4"/>
      <w:r>
        <w:t xml:space="preserve"> - З</w:t>
      </w:r>
      <w:r w:rsidRPr="003D0908">
        <w:t>апуск бота</w:t>
      </w:r>
    </w:p>
    <w:p w14:paraId="6F6E9F0C" w14:textId="6A4A3D4D" w:rsidR="00C1183F" w:rsidRPr="005969A8" w:rsidRDefault="00C1183F" w:rsidP="005969A8">
      <w:pPr>
        <w:pStyle w:val="aa"/>
      </w:pPr>
    </w:p>
    <w:p w14:paraId="37214857" w14:textId="77777777" w:rsidR="006B3381" w:rsidRPr="006B3381" w:rsidRDefault="006B3381" w:rsidP="006B3381">
      <w:pPr>
        <w:rPr>
          <w:lang w:val="ru-RU" w:eastAsia="ru-RU"/>
        </w:rPr>
      </w:pPr>
    </w:p>
    <w:p w14:paraId="4310A546" w14:textId="17DD7248" w:rsidR="00A510E9" w:rsidRDefault="005969A8" w:rsidP="00A510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7603BB" wp14:editId="5D7B407F">
            <wp:extent cx="2816391" cy="3926924"/>
            <wp:effectExtent l="0" t="0" r="3175" b="0"/>
            <wp:docPr id="171882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2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67" cy="39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A9BB" w14:textId="255C6877" w:rsidR="00A510E9" w:rsidRDefault="00A510E9" w:rsidP="005969A8">
      <w:pPr>
        <w:pStyle w:val="aa"/>
        <w:rPr>
          <w:b/>
        </w:rPr>
      </w:pPr>
      <w:r w:rsidRPr="00A510E9">
        <w:t xml:space="preserve">Рисунок </w:t>
      </w:r>
      <w:r w:rsidRPr="00A510E9">
        <w:rPr>
          <w:b/>
        </w:rPr>
        <w:fldChar w:fldCharType="begin"/>
      </w:r>
      <w:r w:rsidRPr="00A510E9">
        <w:instrText xml:space="preserve"> SEQ Рисунок \* ARABIC </w:instrText>
      </w:r>
      <w:r w:rsidRPr="00A510E9">
        <w:rPr>
          <w:b/>
        </w:rPr>
        <w:fldChar w:fldCharType="separate"/>
      </w:r>
      <w:r w:rsidR="00D26882">
        <w:rPr>
          <w:noProof/>
        </w:rPr>
        <w:t>2</w:t>
      </w:r>
      <w:r w:rsidRPr="00A510E9">
        <w:rPr>
          <w:b/>
        </w:rPr>
        <w:fldChar w:fldCharType="end"/>
      </w:r>
      <w:r w:rsidRPr="00A510E9">
        <w:t xml:space="preserve"> - Пример работы администратора</w:t>
      </w:r>
    </w:p>
    <w:p w14:paraId="0764ECE9" w14:textId="77777777" w:rsidR="00B85A3A" w:rsidRPr="00B85A3A" w:rsidRDefault="00B85A3A" w:rsidP="00B85A3A">
      <w:pPr>
        <w:rPr>
          <w:lang w:val="ru-RU" w:eastAsia="ru-RU"/>
        </w:rPr>
      </w:pPr>
    </w:p>
    <w:p w14:paraId="512F1F69" w14:textId="3B7D600C" w:rsidR="004077B9" w:rsidRDefault="00A510E9" w:rsidP="004077B9">
      <w:pPr>
        <w:ind w:firstLine="0"/>
        <w:rPr>
          <w:lang w:val="ru-RU"/>
        </w:rPr>
      </w:pPr>
      <w:r w:rsidRPr="004077B9">
        <w:rPr>
          <w:lang w:val="ru-RU"/>
        </w:rPr>
        <w:t xml:space="preserve">Полный модифицированный код </w:t>
      </w:r>
      <w:r w:rsidRPr="004077B9">
        <w:t>Telegram</w:t>
      </w:r>
      <w:r w:rsidR="004077B9" w:rsidRPr="004077B9">
        <w:rPr>
          <w:lang w:val="ru-RU"/>
        </w:rPr>
        <w:t>-бота представлен в приложении 1.</w:t>
      </w:r>
    </w:p>
    <w:p w14:paraId="53DA76FD" w14:textId="77777777" w:rsidR="005E0494" w:rsidRDefault="005E0494" w:rsidP="004077B9">
      <w:pPr>
        <w:ind w:firstLine="0"/>
        <w:rPr>
          <w:lang w:val="ru-RU"/>
        </w:rPr>
      </w:pPr>
    </w:p>
    <w:p w14:paraId="1401638D" w14:textId="6E9FD1B3" w:rsidR="004077B9" w:rsidRDefault="004077B9" w:rsidP="004077B9">
      <w:pPr>
        <w:pStyle w:val="21"/>
      </w:pPr>
      <w:bookmarkStart w:id="15" w:name="_Toc199347482"/>
      <w:r>
        <w:t xml:space="preserve">Перенос на </w:t>
      </w:r>
      <w:r>
        <w:rPr>
          <w:lang w:val="en-US"/>
        </w:rPr>
        <w:t>webhook</w:t>
      </w:r>
      <w:bookmarkEnd w:id="15"/>
    </w:p>
    <w:p w14:paraId="5FF1D531" w14:textId="1F85FCEB" w:rsidR="00F020A5" w:rsidRPr="005E0494" w:rsidRDefault="00F020A5" w:rsidP="00F020A5">
      <w:pPr>
        <w:pStyle w:val="3"/>
      </w:pPr>
      <w:bookmarkStart w:id="16" w:name="_Toc199347483"/>
      <w:r>
        <w:t xml:space="preserve">Изучение функционала </w:t>
      </w:r>
      <w:r>
        <w:rPr>
          <w:lang w:val="en-US"/>
        </w:rPr>
        <w:t>webhook</w:t>
      </w:r>
      <w:r w:rsidRPr="00F020A5">
        <w:t xml:space="preserve"> </w:t>
      </w:r>
      <w:r>
        <w:t xml:space="preserve">из </w:t>
      </w:r>
      <w:r>
        <w:rPr>
          <w:lang w:val="en-US"/>
        </w:rPr>
        <w:t>telegram</w:t>
      </w:r>
      <w:r w:rsidRPr="00F020A5">
        <w:t xml:space="preserve"> </w:t>
      </w:r>
      <w:r>
        <w:rPr>
          <w:lang w:val="en-US"/>
        </w:rPr>
        <w:t>API</w:t>
      </w:r>
      <w:bookmarkEnd w:id="16"/>
    </w:p>
    <w:p w14:paraId="4BAC8AFB" w14:textId="28F926EA" w:rsidR="008C361A" w:rsidRPr="00B85A3A" w:rsidRDefault="008C361A" w:rsidP="008C361A">
      <w:pPr>
        <w:rPr>
          <w:lang w:val="ru-RU"/>
        </w:rPr>
      </w:pPr>
      <w:r w:rsidRPr="00B85A3A">
        <w:rPr>
          <w:bCs/>
        </w:rPr>
        <w:t>Webhook</w:t>
      </w:r>
      <w:r w:rsidRPr="00B85A3A">
        <w:rPr>
          <w:bCs/>
          <w:lang w:val="ru-RU"/>
        </w:rPr>
        <w:t xml:space="preserve"> в </w:t>
      </w:r>
      <w:r w:rsidRPr="00B85A3A">
        <w:rPr>
          <w:bCs/>
        </w:rPr>
        <w:t>Telegram</w:t>
      </w:r>
      <w:r w:rsidRPr="00B85A3A">
        <w:rPr>
          <w:bCs/>
          <w:lang w:val="ru-RU"/>
        </w:rPr>
        <w:t xml:space="preserve"> </w:t>
      </w:r>
      <w:r w:rsidRPr="00B85A3A">
        <w:rPr>
          <w:bCs/>
        </w:rPr>
        <w:t>API</w:t>
      </w:r>
      <w:r w:rsidRPr="00B85A3A">
        <w:t> </w:t>
      </w:r>
      <w:r w:rsidRPr="00B85A3A">
        <w:rPr>
          <w:lang w:val="ru-RU"/>
        </w:rPr>
        <w:t xml:space="preserve">— это механизм, при котором сервер </w:t>
      </w:r>
      <w:r w:rsidRPr="00B85A3A">
        <w:t>Telegram</w:t>
      </w:r>
      <w:r w:rsidRPr="00B85A3A">
        <w:rPr>
          <w:lang w:val="ru-RU"/>
        </w:rPr>
        <w:t xml:space="preserve"> отправляет данные боту сразу, как только появляются новые обновления. Бот при этом не должен запрашивать данные — он ожидает «входящего» запроса. </w:t>
      </w:r>
      <w:r w:rsidRPr="00B85A3A">
        <w:t> </w:t>
      </w:r>
      <w:r w:rsidRPr="00B85A3A">
        <w:rPr>
          <w:lang w:val="ru-RU"/>
        </w:rPr>
        <w:t xml:space="preserve"> </w:t>
      </w:r>
    </w:p>
    <w:p w14:paraId="355CA84F" w14:textId="77777777" w:rsidR="008C361A" w:rsidRPr="00B85A3A" w:rsidRDefault="008C361A" w:rsidP="008C361A">
      <w:r w:rsidRPr="00B85A3A">
        <w:t>Некоторые основные положения webhook:</w:t>
      </w:r>
    </w:p>
    <w:p w14:paraId="3EB1B278" w14:textId="4E2854B2" w:rsidR="008C361A" w:rsidRPr="00B85A3A" w:rsidRDefault="008C361A" w:rsidP="008C361A">
      <w:pPr>
        <w:pStyle w:val="a0"/>
      </w:pPr>
      <w:r w:rsidRPr="00B85A3A">
        <w:rPr>
          <w:bCs/>
        </w:rPr>
        <w:t>Мгновенная доставка</w:t>
      </w:r>
      <w:r w:rsidRPr="00B85A3A">
        <w:t xml:space="preserve">. Обновления отправляются моментально, что улучшает отзывчивость бота.  </w:t>
      </w:r>
    </w:p>
    <w:p w14:paraId="42188248" w14:textId="2E855CEE" w:rsidR="008C361A" w:rsidRPr="00B85A3A" w:rsidRDefault="008C361A" w:rsidP="008C361A">
      <w:pPr>
        <w:pStyle w:val="a0"/>
      </w:pPr>
      <w:r w:rsidRPr="00B85A3A">
        <w:rPr>
          <w:bCs/>
        </w:rPr>
        <w:t>Экономия ресурсов</w:t>
      </w:r>
      <w:r w:rsidRPr="00B85A3A">
        <w:t xml:space="preserve">. Так как бот получает обновления только в случае их появления, серверу бота не требуется поддерживать постоянные запросы к API Telegram.  </w:t>
      </w:r>
    </w:p>
    <w:p w14:paraId="414AD215" w14:textId="07D936E1" w:rsidR="008C361A" w:rsidRPr="008C361A" w:rsidRDefault="008C361A" w:rsidP="00605EE1">
      <w:pPr>
        <w:pStyle w:val="a0"/>
      </w:pPr>
      <w:r w:rsidRPr="00B85A3A">
        <w:rPr>
          <w:bCs/>
        </w:rPr>
        <w:lastRenderedPageBreak/>
        <w:t>Асинхронность</w:t>
      </w:r>
      <w:r w:rsidRPr="00B85A3A">
        <w:t>. Webhook</w:t>
      </w:r>
      <w:r w:rsidRPr="008C361A">
        <w:t xml:space="preserve"> подходит для приложений, работающих на асинхронных фреймворках, благодаря своей модели событийного взаимодействия.  </w:t>
      </w:r>
    </w:p>
    <w:p w14:paraId="6E6A45DE" w14:textId="77777777" w:rsidR="008C361A" w:rsidRPr="008C361A" w:rsidRDefault="008C361A" w:rsidP="00B85A3A">
      <w:pPr>
        <w:pStyle w:val="a0"/>
        <w:numPr>
          <w:ilvl w:val="0"/>
          <w:numId w:val="0"/>
        </w:numPr>
        <w:ind w:left="709"/>
      </w:pPr>
      <w:r w:rsidRPr="008C361A">
        <w:t>Работа в несколько шагов:</w:t>
      </w:r>
    </w:p>
    <w:p w14:paraId="7E075878" w14:textId="604FA307" w:rsidR="008C361A" w:rsidRPr="00B85A3A" w:rsidRDefault="008C361A" w:rsidP="00B85A3A">
      <w:pPr>
        <w:pStyle w:val="a0"/>
      </w:pPr>
      <w:r w:rsidRPr="00B85A3A">
        <w:t xml:space="preserve">Регистрация вебхука. При запуске бота он должен зарегистрировать свой вебхук на сервере Telegram, передав ему URL, по которому будут поступать обновления.  </w:t>
      </w:r>
    </w:p>
    <w:p w14:paraId="7AD9F97D" w14:textId="0C2AF64E" w:rsidR="008C361A" w:rsidRPr="00B85A3A" w:rsidRDefault="008C361A" w:rsidP="00B85A3A">
      <w:pPr>
        <w:pStyle w:val="a0"/>
      </w:pPr>
      <w:r w:rsidRPr="00B85A3A">
        <w:t xml:space="preserve">Обработка обновлений. Когда пользователь отправляет сообщение или команду боту, Telegram направляет запрос на зарегистрированный URL вебхука, содержащий все необходимые данные.  </w:t>
      </w:r>
    </w:p>
    <w:p w14:paraId="17452108" w14:textId="11EF63B4" w:rsidR="008C361A" w:rsidRPr="00B85A3A" w:rsidRDefault="008C361A" w:rsidP="00B85A3A">
      <w:pPr>
        <w:pStyle w:val="a0"/>
      </w:pPr>
      <w:r w:rsidRPr="00B85A3A">
        <w:t xml:space="preserve">Ответ на обновление. После обработки запроса бот может отправить ответ пользователю (например, сообщение с подтверждением выполнения команды), используя методы API Telegram.  </w:t>
      </w:r>
    </w:p>
    <w:p w14:paraId="5210E3AE" w14:textId="14CF1996" w:rsidR="008C361A" w:rsidRDefault="008C361A" w:rsidP="008C361A">
      <w:pPr>
        <w:rPr>
          <w:lang w:val="ru-RU"/>
        </w:rPr>
      </w:pPr>
      <w:r w:rsidRPr="005E0494">
        <w:rPr>
          <w:lang w:val="ru-RU"/>
        </w:rPr>
        <w:t xml:space="preserve">Для передачи обновлений через </w:t>
      </w:r>
      <w:r w:rsidRPr="008C361A">
        <w:t>webhook</w:t>
      </w:r>
      <w:r w:rsidRPr="005E0494">
        <w:rPr>
          <w:lang w:val="ru-RU"/>
        </w:rPr>
        <w:t xml:space="preserve"> требуется</w:t>
      </w:r>
      <w:r w:rsidRPr="008C361A">
        <w:t> </w:t>
      </w:r>
      <w:r w:rsidRPr="005E0494">
        <w:rPr>
          <w:b/>
          <w:bCs/>
          <w:lang w:val="ru-RU"/>
        </w:rPr>
        <w:t xml:space="preserve">защищённое </w:t>
      </w:r>
      <w:r w:rsidRPr="008C361A">
        <w:rPr>
          <w:b/>
          <w:bCs/>
        </w:rPr>
        <w:t>HTTPS</w:t>
      </w:r>
      <w:r w:rsidRPr="005E0494">
        <w:rPr>
          <w:b/>
          <w:bCs/>
          <w:lang w:val="ru-RU"/>
        </w:rPr>
        <w:t>-соединение</w:t>
      </w:r>
      <w:r w:rsidRPr="005E0494">
        <w:rPr>
          <w:lang w:val="ru-RU"/>
        </w:rPr>
        <w:t xml:space="preserve">. Это необходимо для предотвращения перехвата данных между сервером </w:t>
      </w:r>
      <w:r w:rsidRPr="008C361A">
        <w:t>Telegram</w:t>
      </w:r>
      <w:r w:rsidRPr="005E0494">
        <w:rPr>
          <w:lang w:val="ru-RU"/>
        </w:rPr>
        <w:t xml:space="preserve"> и ботом.</w:t>
      </w:r>
      <w:r w:rsidRPr="008C361A">
        <w:t> </w:t>
      </w:r>
      <w:r w:rsidRPr="005E0494">
        <w:rPr>
          <w:lang w:val="ru-RU"/>
        </w:rPr>
        <w:t xml:space="preserve"> </w:t>
      </w:r>
    </w:p>
    <w:p w14:paraId="68155B2B" w14:textId="77777777" w:rsidR="005E0494" w:rsidRPr="005E0494" w:rsidRDefault="005E0494" w:rsidP="008C361A">
      <w:pPr>
        <w:rPr>
          <w:lang w:val="ru-RU"/>
        </w:rPr>
      </w:pPr>
    </w:p>
    <w:p w14:paraId="473438A4" w14:textId="6993F51A" w:rsidR="00F020A5" w:rsidRDefault="008C361A" w:rsidP="008C361A">
      <w:pPr>
        <w:pStyle w:val="3"/>
        <w:rPr>
          <w:lang w:val="en-US"/>
        </w:rPr>
      </w:pPr>
      <w:bookmarkStart w:id="17" w:name="_Toc199347484"/>
      <w:r>
        <w:t>Сервис</w:t>
      </w:r>
      <w:r w:rsidRPr="008C361A">
        <w:rPr>
          <w:lang w:val="en-US"/>
        </w:rPr>
        <w:t xml:space="preserve"> </w:t>
      </w:r>
      <w:r>
        <w:rPr>
          <w:lang w:val="en-US"/>
        </w:rPr>
        <w:t xml:space="preserve">pythonanywhere </w:t>
      </w:r>
      <w:r>
        <w:t>и</w:t>
      </w:r>
      <w:r w:rsidRPr="008C361A">
        <w:rPr>
          <w:lang w:val="en-US"/>
        </w:rPr>
        <w:t xml:space="preserve"> </w:t>
      </w:r>
      <w:r>
        <w:t>фреймворк</w:t>
      </w:r>
      <w:r w:rsidRPr="008C361A">
        <w:rPr>
          <w:lang w:val="en-US"/>
        </w:rPr>
        <w:t xml:space="preserve"> </w:t>
      </w:r>
      <w:r>
        <w:rPr>
          <w:lang w:val="en-US"/>
        </w:rPr>
        <w:t>flask</w:t>
      </w:r>
      <w:bookmarkEnd w:id="17"/>
    </w:p>
    <w:p w14:paraId="18F5277A" w14:textId="362E90C8" w:rsidR="000577D8" w:rsidRPr="000577D8" w:rsidRDefault="000577D8" w:rsidP="000577D8">
      <w:pPr>
        <w:pStyle w:val="4"/>
      </w:pPr>
      <w:r>
        <w:t xml:space="preserve">Описание сервиса </w:t>
      </w:r>
      <w:r>
        <w:rPr>
          <w:lang w:val="en-US"/>
        </w:rPr>
        <w:t>pythonanywhere</w:t>
      </w:r>
    </w:p>
    <w:p w14:paraId="5F24486E" w14:textId="253C594F" w:rsidR="008C361A" w:rsidRPr="008C361A" w:rsidRDefault="008C361A" w:rsidP="008C361A">
      <w:pPr>
        <w:rPr>
          <w:lang w:val="ru-RU" w:eastAsia="ru-RU"/>
        </w:rPr>
      </w:pPr>
      <w:r w:rsidRPr="008C361A">
        <w:rPr>
          <w:lang w:eastAsia="ru-RU"/>
        </w:rPr>
        <w:t>PythonAnywhere </w:t>
      </w:r>
      <w:r w:rsidRPr="008C361A">
        <w:rPr>
          <w:lang w:val="ru-RU" w:eastAsia="ru-RU"/>
        </w:rPr>
        <w:t>— это</w:t>
      </w:r>
      <w:r w:rsidRPr="008C361A">
        <w:rPr>
          <w:lang w:eastAsia="ru-RU"/>
        </w:rPr>
        <w:t> </w:t>
      </w:r>
      <w:r w:rsidRPr="008C361A">
        <w:rPr>
          <w:lang w:val="ru-RU" w:eastAsia="ru-RU"/>
        </w:rPr>
        <w:t xml:space="preserve">онлайн-интегрированная среда разработки и служба веб-хостинга, основанная на языке программирования </w:t>
      </w:r>
      <w:r w:rsidRPr="008C361A">
        <w:rPr>
          <w:lang w:eastAsia="ru-RU"/>
        </w:rPr>
        <w:t>Python</w:t>
      </w:r>
      <w:r w:rsidRPr="008C361A">
        <w:rPr>
          <w:lang w:val="ru-RU" w:eastAsia="ru-RU"/>
        </w:rPr>
        <w:t xml:space="preserve">. Для работы нужны только доступ в интернет и браузер. Сервис подходит для работы на </w:t>
      </w:r>
      <w:r w:rsidRPr="008C361A">
        <w:rPr>
          <w:lang w:eastAsia="ru-RU"/>
        </w:rPr>
        <w:t>Mac</w:t>
      </w:r>
      <w:r w:rsidRPr="008C361A">
        <w:rPr>
          <w:lang w:val="ru-RU" w:eastAsia="ru-RU"/>
        </w:rPr>
        <w:t xml:space="preserve">, </w:t>
      </w:r>
      <w:r w:rsidRPr="008C361A">
        <w:rPr>
          <w:lang w:eastAsia="ru-RU"/>
        </w:rPr>
        <w:t>Windows</w:t>
      </w:r>
      <w:r w:rsidRPr="008C361A">
        <w:rPr>
          <w:lang w:val="ru-RU" w:eastAsia="ru-RU"/>
        </w:rPr>
        <w:t xml:space="preserve"> и </w:t>
      </w:r>
      <w:r w:rsidRPr="008C361A">
        <w:rPr>
          <w:lang w:eastAsia="ru-RU"/>
        </w:rPr>
        <w:t>Linux</w:t>
      </w:r>
      <w:r w:rsidRPr="008C361A">
        <w:rPr>
          <w:lang w:val="ru-RU" w:eastAsia="ru-RU"/>
        </w:rPr>
        <w:t>. Основные особенности:</w:t>
      </w:r>
    </w:p>
    <w:p w14:paraId="0DFB9375" w14:textId="7A20326F" w:rsidR="008C361A" w:rsidRPr="008C361A" w:rsidRDefault="008C361A" w:rsidP="008C361A">
      <w:pPr>
        <w:pStyle w:val="a0"/>
      </w:pPr>
      <w:r w:rsidRPr="008C361A">
        <w:t>Бесплатный тарифный план (с ограничениями)</w:t>
      </w:r>
      <w:r w:rsidR="006B3381">
        <w:t>.</w:t>
      </w:r>
    </w:p>
    <w:p w14:paraId="0754ADC6" w14:textId="403BB5E6" w:rsidR="008C361A" w:rsidRPr="008C361A" w:rsidRDefault="008C361A" w:rsidP="008C361A">
      <w:pPr>
        <w:pStyle w:val="a0"/>
      </w:pPr>
      <w:r w:rsidRPr="008C361A">
        <w:t>Предустановленные популярные Python-библиотеки</w:t>
      </w:r>
      <w:r w:rsidR="006B3381">
        <w:t>.</w:t>
      </w:r>
    </w:p>
    <w:p w14:paraId="569B363B" w14:textId="4DBE0FD8" w:rsidR="008C361A" w:rsidRPr="008C361A" w:rsidRDefault="008C361A" w:rsidP="008C361A">
      <w:pPr>
        <w:pStyle w:val="a0"/>
      </w:pPr>
      <w:r w:rsidRPr="008C361A">
        <w:t>Простое развертывание веб-приложений</w:t>
      </w:r>
      <w:r w:rsidR="006B3381">
        <w:t>.</w:t>
      </w:r>
    </w:p>
    <w:p w14:paraId="1B7C6335" w14:textId="0F72C2C3" w:rsidR="008C361A" w:rsidRPr="008C361A" w:rsidRDefault="008C361A" w:rsidP="008C361A">
      <w:pPr>
        <w:pStyle w:val="a0"/>
      </w:pPr>
      <w:r w:rsidRPr="008C361A">
        <w:t>Встроенный терминал и редактор кода</w:t>
      </w:r>
      <w:r w:rsidR="006B3381">
        <w:t>.</w:t>
      </w:r>
    </w:p>
    <w:p w14:paraId="0DF69FB4" w14:textId="73E645B0" w:rsidR="008C361A" w:rsidRPr="008C361A" w:rsidRDefault="008C361A" w:rsidP="008C361A">
      <w:pPr>
        <w:pStyle w:val="a0"/>
      </w:pPr>
      <w:r w:rsidRPr="008C361A">
        <w:t>Поддержка Flask, Django и других фреймворков</w:t>
      </w:r>
      <w:r w:rsidR="006B3381">
        <w:t>.</w:t>
      </w:r>
    </w:p>
    <w:p w14:paraId="49597FC0" w14:textId="640C5EDB" w:rsidR="008C361A" w:rsidRPr="008C361A" w:rsidRDefault="008C361A" w:rsidP="008C361A">
      <w:pPr>
        <w:pStyle w:val="a0"/>
      </w:pPr>
      <w:r w:rsidRPr="008C361A">
        <w:t>Возможность работы по расписанию (cron-задачи)</w:t>
      </w:r>
      <w:r w:rsidR="006B3381">
        <w:t>.</w:t>
      </w:r>
    </w:p>
    <w:p w14:paraId="0986CDE8" w14:textId="499FE361" w:rsidR="008C361A" w:rsidRPr="008C361A" w:rsidRDefault="008C361A" w:rsidP="008C361A">
      <w:pPr>
        <w:pStyle w:val="a0"/>
      </w:pPr>
      <w:r w:rsidRPr="008C361A">
        <w:t>Доступ к базе данных MySQL</w:t>
      </w:r>
      <w:r w:rsidR="006B3381">
        <w:t>.</w:t>
      </w:r>
    </w:p>
    <w:p w14:paraId="1395F901" w14:textId="769A7BEF" w:rsidR="008C361A" w:rsidRDefault="008C361A" w:rsidP="008C361A">
      <w:pPr>
        <w:rPr>
          <w:lang w:val="ru-RU" w:eastAsia="ru-RU"/>
        </w:rPr>
      </w:pPr>
      <w:r w:rsidRPr="008C361A">
        <w:rPr>
          <w:lang w:val="ru-RU" w:eastAsia="ru-RU"/>
        </w:rPr>
        <w:lastRenderedPageBreak/>
        <w:t>Идеально подходит для небольших проектов</w:t>
      </w:r>
      <w:r>
        <w:rPr>
          <w:lang w:val="ru-RU" w:eastAsia="ru-RU"/>
        </w:rPr>
        <w:t xml:space="preserve"> </w:t>
      </w:r>
      <w:r w:rsidRPr="008C361A">
        <w:rPr>
          <w:lang w:val="ru-RU" w:eastAsia="ru-RU"/>
        </w:rPr>
        <w:t>и образовательных целей.</w:t>
      </w:r>
    </w:p>
    <w:p w14:paraId="1F917F5B" w14:textId="77777777" w:rsidR="005E0494" w:rsidRPr="005E0494" w:rsidRDefault="005E0494" w:rsidP="008C361A">
      <w:pPr>
        <w:rPr>
          <w:lang w:val="ru-RU" w:eastAsia="ru-RU"/>
        </w:rPr>
      </w:pPr>
    </w:p>
    <w:p w14:paraId="2F71570B" w14:textId="1C38490B" w:rsidR="000577D8" w:rsidRPr="008C361A" w:rsidRDefault="000577D8" w:rsidP="000577D8">
      <w:pPr>
        <w:pStyle w:val="4"/>
      </w:pPr>
      <w:r>
        <w:t xml:space="preserve">Описание фреймворка </w:t>
      </w:r>
      <w:r>
        <w:rPr>
          <w:lang w:val="en-US"/>
        </w:rPr>
        <w:t>Flask</w:t>
      </w:r>
    </w:p>
    <w:p w14:paraId="364D4F2B" w14:textId="3CA6A74E" w:rsidR="008C361A" w:rsidRPr="008C361A" w:rsidRDefault="006B3381" w:rsidP="006B3381">
      <w:pPr>
        <w:rPr>
          <w:lang w:val="ru-RU" w:eastAsia="ru-RU"/>
        </w:rPr>
      </w:pPr>
      <w:r w:rsidRPr="008C361A">
        <w:rPr>
          <w:lang w:eastAsia="ru-RU"/>
        </w:rPr>
        <w:t>Flask </w:t>
      </w:r>
      <w:r>
        <w:rPr>
          <w:lang w:val="ru-RU" w:eastAsia="ru-RU"/>
        </w:rPr>
        <w:t xml:space="preserve">- </w:t>
      </w:r>
      <w:r w:rsidR="008C361A" w:rsidRPr="008C361A">
        <w:rPr>
          <w:lang w:val="ru-RU" w:eastAsia="ru-RU"/>
        </w:rPr>
        <w:t>это</w:t>
      </w:r>
      <w:r w:rsidR="008C361A" w:rsidRPr="008C361A">
        <w:rPr>
          <w:lang w:eastAsia="ru-RU"/>
        </w:rPr>
        <w:t> </w:t>
      </w:r>
      <w:r w:rsidR="008C361A" w:rsidRPr="008C361A">
        <w:rPr>
          <w:lang w:val="ru-RU" w:eastAsia="ru-RU"/>
        </w:rPr>
        <w:t xml:space="preserve">минималистичный веб-фреймворк на </w:t>
      </w:r>
      <w:r w:rsidR="008C361A" w:rsidRPr="008C361A">
        <w:rPr>
          <w:lang w:eastAsia="ru-RU"/>
        </w:rPr>
        <w:t>Python</w:t>
      </w:r>
      <w:r w:rsidR="008C361A" w:rsidRPr="008C361A">
        <w:rPr>
          <w:lang w:val="ru-RU" w:eastAsia="ru-RU"/>
        </w:rPr>
        <w:t xml:space="preserve">, предназначенный для создания веб-приложений и </w:t>
      </w:r>
      <w:r w:rsidR="008C361A" w:rsidRPr="008C361A">
        <w:rPr>
          <w:lang w:eastAsia="ru-RU"/>
        </w:rPr>
        <w:t>REST</w:t>
      </w:r>
      <w:r w:rsidR="008C361A" w:rsidRPr="008C361A">
        <w:rPr>
          <w:lang w:val="ru-RU" w:eastAsia="ru-RU"/>
        </w:rPr>
        <w:t xml:space="preserve"> </w:t>
      </w:r>
      <w:r w:rsidR="008C361A" w:rsidRPr="008C361A">
        <w:rPr>
          <w:lang w:eastAsia="ru-RU"/>
        </w:rPr>
        <w:t>API</w:t>
      </w:r>
      <w:r w:rsidR="008C361A" w:rsidRPr="008C361A">
        <w:rPr>
          <w:lang w:val="ru-RU" w:eastAsia="ru-RU"/>
        </w:rPr>
        <w:t>. Он предоставляет простую и гибкую структуру, позволяющую быстро разработать как прототип, так и полнофункциональное веб-приложение. Ключевые характеристики:</w:t>
      </w:r>
    </w:p>
    <w:p w14:paraId="4EE2F5C5" w14:textId="43A143DA" w:rsidR="008C361A" w:rsidRPr="00C1738C" w:rsidRDefault="008C361A" w:rsidP="008C361A">
      <w:pPr>
        <w:pStyle w:val="a0"/>
      </w:pPr>
      <w:r w:rsidRPr="00C1738C">
        <w:t>Минималистичный и гибкий</w:t>
      </w:r>
      <w:r w:rsidR="00C1738C" w:rsidRPr="00C1738C">
        <w:t>.</w:t>
      </w:r>
    </w:p>
    <w:p w14:paraId="73FB558A" w14:textId="52DF75D2" w:rsidR="008C361A" w:rsidRPr="00C1738C" w:rsidRDefault="008C361A" w:rsidP="008C361A">
      <w:pPr>
        <w:pStyle w:val="a0"/>
      </w:pPr>
      <w:r w:rsidRPr="00C1738C">
        <w:t>Простая настройка маршрутов (роутинга)</w:t>
      </w:r>
      <w:r w:rsidR="00C1738C" w:rsidRPr="00C1738C">
        <w:t>.</w:t>
      </w:r>
    </w:p>
    <w:p w14:paraId="0C0D7A35" w14:textId="61B7E1D0" w:rsidR="008C361A" w:rsidRPr="00C1738C" w:rsidRDefault="008C361A" w:rsidP="008C361A">
      <w:pPr>
        <w:pStyle w:val="a0"/>
      </w:pPr>
      <w:r w:rsidRPr="00C1738C">
        <w:t>Встроенный сервер для разработки</w:t>
      </w:r>
      <w:r w:rsidR="00C1738C" w:rsidRPr="00C1738C">
        <w:t>.</w:t>
      </w:r>
    </w:p>
    <w:p w14:paraId="7C160C75" w14:textId="665ED14F" w:rsidR="008C361A" w:rsidRPr="00C1738C" w:rsidRDefault="008C361A" w:rsidP="008C361A">
      <w:pPr>
        <w:pStyle w:val="a0"/>
      </w:pPr>
      <w:r w:rsidRPr="00C1738C">
        <w:t>Поддержка шаблонов Jinja2</w:t>
      </w:r>
      <w:r w:rsidR="00C1738C" w:rsidRPr="00C1738C">
        <w:t>.</w:t>
      </w:r>
    </w:p>
    <w:p w14:paraId="74E8D019" w14:textId="57F55CCD" w:rsidR="008C361A" w:rsidRPr="00C1738C" w:rsidRDefault="008C361A" w:rsidP="008C361A">
      <w:pPr>
        <w:pStyle w:val="a0"/>
      </w:pPr>
      <w:r w:rsidRPr="00C1738C">
        <w:t>Легкая интеграция с расширениями</w:t>
      </w:r>
      <w:r w:rsidR="00C1738C" w:rsidRPr="00C1738C">
        <w:t>.</w:t>
      </w:r>
    </w:p>
    <w:p w14:paraId="228448FE" w14:textId="606D3180" w:rsidR="008C361A" w:rsidRDefault="008C361A" w:rsidP="008C361A">
      <w:pPr>
        <w:pStyle w:val="a0"/>
      </w:pPr>
      <w:r w:rsidRPr="00C1738C">
        <w:t>Подходит для создания RESTful API и вебхуков</w:t>
      </w:r>
      <w:r w:rsidR="00C1738C" w:rsidRPr="00C1738C">
        <w:t>.</w:t>
      </w:r>
    </w:p>
    <w:p w14:paraId="5810F75B" w14:textId="77777777" w:rsidR="006B3381" w:rsidRPr="00C1738C" w:rsidRDefault="006B3381" w:rsidP="006B3381">
      <w:pPr>
        <w:pStyle w:val="a0"/>
        <w:numPr>
          <w:ilvl w:val="0"/>
          <w:numId w:val="0"/>
        </w:numPr>
        <w:ind w:left="709"/>
      </w:pPr>
    </w:p>
    <w:p w14:paraId="1C375B86" w14:textId="77777777" w:rsidR="005969A8" w:rsidRPr="005969A8" w:rsidRDefault="005969A8" w:rsidP="005969A8">
      <w:pPr>
        <w:pStyle w:val="a2"/>
        <w:numPr>
          <w:ilvl w:val="0"/>
          <w:numId w:val="47"/>
        </w:numPr>
      </w:pPr>
      <w:r w:rsidRPr="005969A8">
        <w:t xml:space="preserve">Настройка Flask и вебхука: </w:t>
      </w:r>
    </w:p>
    <w:p w14:paraId="12BEDE3D" w14:textId="27618D98" w:rsidR="005969A8" w:rsidRDefault="005969A8" w:rsidP="005969A8">
      <w:pPr>
        <w:rPr>
          <w:lang w:val="ru-RU"/>
        </w:rPr>
      </w:pPr>
      <w:r w:rsidRPr="00D26882">
        <w:rPr>
          <w:lang w:val="ru-RU" w:eastAsia="ru-RU"/>
        </w:rPr>
        <w:t>Описание</w:t>
      </w:r>
      <w:r w:rsidRPr="005969A8">
        <w:rPr>
          <w:lang w:val="ru-RU" w:eastAsia="ru-RU"/>
        </w:rPr>
        <w:t>: Бот использует Flask для создания веб-приложения, которое обрабатывает POST-запросы от Telegram API. Вебхук настроен на URL https://nikola.pythonanywhere.com/webhook. При запуске приложения существующий вебхук удаляется, и устанавливается новый с помощью bot.set_webhook(url=WEBHOOK_URL). Flask-сервер запускается для обработки входящих запросов.</w:t>
      </w:r>
      <w:r w:rsidR="00841F37">
        <w:rPr>
          <w:lang w:val="ru-RU" w:eastAsia="ru-RU"/>
        </w:rPr>
        <w:t xml:space="preserve"> </w:t>
      </w:r>
      <w:r w:rsidR="00841F37">
        <w:rPr>
          <w:lang w:val="ru-RU"/>
        </w:rPr>
        <w:t>Пример программы представлен в</w:t>
      </w:r>
      <w:r w:rsidR="00841F37">
        <w:rPr>
          <w:lang w:val="ru-RU"/>
        </w:rPr>
        <w:t xml:space="preserve"> листинге</w:t>
      </w:r>
      <w:r w:rsidR="00841F37">
        <w:rPr>
          <w:lang w:val="ru-RU"/>
        </w:rPr>
        <w:t xml:space="preserve"> </w:t>
      </w:r>
      <w:r w:rsidR="00841F37">
        <w:rPr>
          <w:lang w:val="ru-RU"/>
        </w:rPr>
        <w:fldChar w:fldCharType="begin"/>
      </w:r>
      <w:r w:rsidR="00841F37">
        <w:rPr>
          <w:lang w:val="ru-RU"/>
        </w:rPr>
        <w:instrText xml:space="preserve"> REF _Ref199346721 \h </w:instrText>
      </w:r>
      <w:r w:rsidR="00841F37">
        <w:rPr>
          <w:lang w:val="ru-RU"/>
        </w:rPr>
      </w:r>
      <w:r w:rsidR="00841F37">
        <w:rPr>
          <w:lang w:val="ru-RU"/>
        </w:rPr>
        <w:instrText xml:space="preserve"> \* MERGEFORMAT </w:instrText>
      </w:r>
      <w:r w:rsidR="00841F37">
        <w:rPr>
          <w:lang w:val="ru-RU"/>
        </w:rPr>
        <w:fldChar w:fldCharType="separate"/>
      </w:r>
      <w:r w:rsidR="00841F37" w:rsidRPr="00841F37">
        <w:rPr>
          <w:vanish/>
        </w:rPr>
        <w:t xml:space="preserve">Листинг </w:t>
      </w:r>
      <w:r w:rsidR="00841F37">
        <w:rPr>
          <w:noProof/>
        </w:rPr>
        <w:t>4</w:t>
      </w:r>
      <w:r w:rsidR="00841F37">
        <w:rPr>
          <w:lang w:val="ru-RU"/>
        </w:rPr>
        <w:fldChar w:fldCharType="end"/>
      </w:r>
      <w:r w:rsidR="00841F37">
        <w:rPr>
          <w:lang w:val="ru-RU"/>
        </w:rPr>
        <w:t>.</w:t>
      </w:r>
    </w:p>
    <w:p w14:paraId="257F1C25" w14:textId="77777777" w:rsidR="00841F37" w:rsidRDefault="00841F37" w:rsidP="005969A8">
      <w:pPr>
        <w:rPr>
          <w:lang w:val="ru-RU" w:eastAsia="ru-RU"/>
        </w:rPr>
      </w:pPr>
    </w:p>
    <w:p w14:paraId="67EF8640" w14:textId="611D99EC" w:rsidR="00841F37" w:rsidRDefault="00841F37" w:rsidP="00841F37">
      <w:pPr>
        <w:pStyle w:val="ab"/>
      </w:pPr>
      <w:bookmarkStart w:id="18" w:name="_Ref199346721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D26882">
        <w:rPr>
          <w:noProof/>
        </w:rPr>
        <w:t>4</w:t>
      </w:r>
      <w:r>
        <w:fldChar w:fldCharType="end"/>
      </w:r>
      <w:bookmarkEnd w:id="18"/>
      <w:r>
        <w:t xml:space="preserve"> - </w:t>
      </w:r>
      <w:r w:rsidRPr="0025793A">
        <w:t>Настройка Flask и вебхука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5969A8" w14:paraId="11957D0A" w14:textId="77777777" w:rsidTr="005969A8">
        <w:tc>
          <w:tcPr>
            <w:tcW w:w="9622" w:type="dxa"/>
          </w:tcPr>
          <w:p w14:paraId="00E6AD8D" w14:textId="77777777" w:rsidR="005969A8" w:rsidRPr="005969A8" w:rsidRDefault="005969A8" w:rsidP="005969A8">
            <w:pPr>
              <w:pStyle w:val="ac"/>
            </w:pPr>
            <w:r w:rsidRPr="005969A8">
              <w:t>from flask import Flask, request</w:t>
            </w:r>
          </w:p>
          <w:p w14:paraId="2C9CBD83" w14:textId="77777777" w:rsidR="005969A8" w:rsidRPr="005969A8" w:rsidRDefault="005969A8" w:rsidP="005969A8">
            <w:pPr>
              <w:pStyle w:val="ac"/>
            </w:pPr>
            <w:r w:rsidRPr="005969A8">
              <w:t>TOKEN = 'YOUR_NEW_TOKEN'</w:t>
            </w:r>
          </w:p>
          <w:p w14:paraId="141F026A" w14:textId="77777777" w:rsidR="005969A8" w:rsidRPr="005969A8" w:rsidRDefault="005969A8" w:rsidP="005969A8">
            <w:pPr>
              <w:pStyle w:val="ac"/>
            </w:pPr>
            <w:r w:rsidRPr="005969A8">
              <w:t>WEBHOOK_URL = 'https://nikola.pythonanywhere.com/webhook'</w:t>
            </w:r>
          </w:p>
          <w:p w14:paraId="04AC67DA" w14:textId="77777777" w:rsidR="005969A8" w:rsidRPr="005969A8" w:rsidRDefault="005969A8" w:rsidP="005969A8">
            <w:pPr>
              <w:pStyle w:val="ac"/>
            </w:pPr>
            <w:r w:rsidRPr="005969A8">
              <w:t>app = Flask(__name__)</w:t>
            </w:r>
          </w:p>
          <w:p w14:paraId="6518CF07" w14:textId="77777777" w:rsidR="005969A8" w:rsidRPr="005969A8" w:rsidRDefault="005969A8" w:rsidP="005969A8">
            <w:pPr>
              <w:pStyle w:val="ac"/>
            </w:pPr>
            <w:r w:rsidRPr="005969A8">
              <w:t>bot = telebot.TeleBot(TOKEN)</w:t>
            </w:r>
          </w:p>
          <w:p w14:paraId="03CB23EA" w14:textId="77777777" w:rsidR="005969A8" w:rsidRPr="005969A8" w:rsidRDefault="005969A8" w:rsidP="005969A8">
            <w:pPr>
              <w:pStyle w:val="ac"/>
            </w:pPr>
          </w:p>
          <w:p w14:paraId="232D7411" w14:textId="77777777" w:rsidR="005969A8" w:rsidRPr="005969A8" w:rsidRDefault="005969A8" w:rsidP="005969A8">
            <w:pPr>
              <w:pStyle w:val="ac"/>
            </w:pPr>
            <w:r w:rsidRPr="005969A8">
              <w:t>@app.route('/webhook', methods=['POST'])</w:t>
            </w:r>
          </w:p>
          <w:p w14:paraId="21CA8286" w14:textId="77777777" w:rsidR="005969A8" w:rsidRPr="005969A8" w:rsidRDefault="005969A8" w:rsidP="005969A8">
            <w:pPr>
              <w:pStyle w:val="ac"/>
            </w:pPr>
            <w:r w:rsidRPr="005969A8">
              <w:t>def webhook():</w:t>
            </w:r>
          </w:p>
          <w:p w14:paraId="70FE1A0E" w14:textId="77777777" w:rsidR="005969A8" w:rsidRPr="005969A8" w:rsidRDefault="005969A8" w:rsidP="005969A8">
            <w:pPr>
              <w:pStyle w:val="ac"/>
            </w:pPr>
            <w:r w:rsidRPr="005969A8">
              <w:t xml:space="preserve">    if request.headers.get('content-type') == 'application/json':</w:t>
            </w:r>
          </w:p>
          <w:p w14:paraId="5F3A80F2" w14:textId="77777777" w:rsidR="005969A8" w:rsidRPr="005969A8" w:rsidRDefault="005969A8" w:rsidP="005969A8">
            <w:pPr>
              <w:pStyle w:val="ac"/>
            </w:pPr>
            <w:r w:rsidRPr="005969A8">
              <w:t xml:space="preserve">        json_string = request.get_data().decode('utf-8')</w:t>
            </w:r>
          </w:p>
          <w:p w14:paraId="6271B97A" w14:textId="77777777" w:rsidR="005969A8" w:rsidRPr="005969A8" w:rsidRDefault="005969A8" w:rsidP="005969A8">
            <w:pPr>
              <w:pStyle w:val="ac"/>
            </w:pPr>
            <w:r w:rsidRPr="005969A8">
              <w:t xml:space="preserve">        update = telebot.types.Update.de_json(json_string)</w:t>
            </w:r>
          </w:p>
          <w:p w14:paraId="3FE556EF" w14:textId="77777777" w:rsidR="005969A8" w:rsidRPr="005969A8" w:rsidRDefault="005969A8" w:rsidP="005969A8">
            <w:pPr>
              <w:pStyle w:val="ac"/>
            </w:pPr>
            <w:r w:rsidRPr="005969A8">
              <w:lastRenderedPageBreak/>
              <w:t xml:space="preserve">        bot.process_new_updates([update])</w:t>
            </w:r>
          </w:p>
          <w:p w14:paraId="5C44F1F4" w14:textId="77777777" w:rsidR="005969A8" w:rsidRPr="005969A8" w:rsidRDefault="005969A8" w:rsidP="005969A8">
            <w:pPr>
              <w:pStyle w:val="ac"/>
            </w:pPr>
            <w:r w:rsidRPr="005969A8">
              <w:t xml:space="preserve">        return 'OK', 200</w:t>
            </w:r>
          </w:p>
          <w:p w14:paraId="5C030364" w14:textId="77777777" w:rsidR="005969A8" w:rsidRPr="005969A8" w:rsidRDefault="005969A8" w:rsidP="005969A8">
            <w:pPr>
              <w:pStyle w:val="ac"/>
            </w:pPr>
            <w:r w:rsidRPr="005969A8">
              <w:t xml:space="preserve">    return 'Invalid content type', 400</w:t>
            </w:r>
          </w:p>
          <w:p w14:paraId="7AA606CA" w14:textId="77777777" w:rsidR="005969A8" w:rsidRPr="005969A8" w:rsidRDefault="005969A8" w:rsidP="005969A8">
            <w:pPr>
              <w:pStyle w:val="ac"/>
            </w:pPr>
          </w:p>
          <w:p w14:paraId="4E5F7010" w14:textId="77777777" w:rsidR="005969A8" w:rsidRPr="005969A8" w:rsidRDefault="005969A8" w:rsidP="005969A8">
            <w:pPr>
              <w:pStyle w:val="ac"/>
            </w:pPr>
            <w:r w:rsidRPr="005969A8">
              <w:t>bot.delete_webhook()</w:t>
            </w:r>
          </w:p>
          <w:p w14:paraId="3E5AF93E" w14:textId="77777777" w:rsidR="005969A8" w:rsidRPr="005969A8" w:rsidRDefault="005969A8" w:rsidP="005969A8">
            <w:pPr>
              <w:pStyle w:val="ac"/>
            </w:pPr>
            <w:r w:rsidRPr="005969A8">
              <w:t>bot.set_webhook(url=WEBHOOK_URL)</w:t>
            </w:r>
          </w:p>
          <w:p w14:paraId="43189AC9" w14:textId="77777777" w:rsidR="005969A8" w:rsidRPr="005969A8" w:rsidRDefault="005969A8" w:rsidP="005969A8">
            <w:pPr>
              <w:pStyle w:val="ac"/>
            </w:pPr>
            <w:r w:rsidRPr="005969A8">
              <w:t>if __name__ == '__main__':</w:t>
            </w:r>
          </w:p>
          <w:p w14:paraId="1E1E75AF" w14:textId="21F6F401" w:rsidR="005969A8" w:rsidRDefault="005969A8" w:rsidP="005969A8">
            <w:pPr>
              <w:pStyle w:val="ac"/>
              <w:rPr>
                <w:lang w:val="ru-RU"/>
              </w:rPr>
            </w:pPr>
            <w:r w:rsidRPr="005969A8">
              <w:t xml:space="preserve">    </w:t>
            </w:r>
            <w:r w:rsidRPr="005969A8">
              <w:rPr>
                <w:lang w:val="ru-RU"/>
              </w:rPr>
              <w:t>app.run()</w:t>
            </w:r>
          </w:p>
        </w:tc>
      </w:tr>
    </w:tbl>
    <w:p w14:paraId="3E9DF7CA" w14:textId="77777777" w:rsidR="00BC0511" w:rsidRDefault="00BC0511" w:rsidP="005969A8">
      <w:pPr>
        <w:ind w:firstLine="0"/>
        <w:rPr>
          <w:lang w:val="ru-RU" w:eastAsia="ru-RU"/>
        </w:rPr>
      </w:pPr>
    </w:p>
    <w:p w14:paraId="41B7D17B" w14:textId="77777777" w:rsidR="005969A8" w:rsidRPr="005969A8" w:rsidRDefault="005969A8" w:rsidP="005969A8">
      <w:pPr>
        <w:rPr>
          <w:b/>
          <w:bCs/>
          <w:lang w:val="ru-RU" w:eastAsia="ru-RU"/>
        </w:rPr>
      </w:pPr>
      <w:r w:rsidRPr="005969A8">
        <w:rPr>
          <w:b/>
          <w:bCs/>
          <w:lang w:val="ru-RU" w:eastAsia="ru-RU"/>
        </w:rPr>
        <w:t xml:space="preserve">Обработчик POST-запросов: </w:t>
      </w:r>
    </w:p>
    <w:p w14:paraId="43EC38D2" w14:textId="77777777" w:rsidR="005969A8" w:rsidRPr="005969A8" w:rsidRDefault="005969A8" w:rsidP="005969A8">
      <w:pPr>
        <w:pStyle w:val="a0"/>
      </w:pPr>
      <w:r w:rsidRPr="005969A8">
        <w:t>Маршрут /webhook принимает только POST-запросы (methods=['POST']).</w:t>
      </w:r>
    </w:p>
    <w:p w14:paraId="584CA1A9" w14:textId="77777777" w:rsidR="005969A8" w:rsidRPr="005969A8" w:rsidRDefault="005969A8" w:rsidP="005969A8">
      <w:pPr>
        <w:pStyle w:val="a0"/>
      </w:pPr>
      <w:r w:rsidRPr="005969A8">
        <w:t>Проверяется, что заголовок content-type равен application/json, что соответствует формату запросов от Telegram API.</w:t>
      </w:r>
    </w:p>
    <w:p w14:paraId="0EE2B447" w14:textId="77777777" w:rsidR="005969A8" w:rsidRPr="005969A8" w:rsidRDefault="005969A8" w:rsidP="005969A8">
      <w:pPr>
        <w:pStyle w:val="a0"/>
      </w:pPr>
      <w:r w:rsidRPr="005969A8">
        <w:t>Тело запроса (JSON-данные) декодируется в строку (request.get_data().decode('utf-8')).</w:t>
      </w:r>
    </w:p>
    <w:p w14:paraId="2A2AC024" w14:textId="77777777" w:rsidR="005969A8" w:rsidRPr="005969A8" w:rsidRDefault="005969A8" w:rsidP="005969A8">
      <w:pPr>
        <w:pStyle w:val="a0"/>
      </w:pPr>
      <w:r w:rsidRPr="005969A8">
        <w:t>JSON преобразуется в объект Update с помощью telebot.types.Update.de_json.</w:t>
      </w:r>
    </w:p>
    <w:p w14:paraId="4519EF55" w14:textId="77777777" w:rsidR="005969A8" w:rsidRPr="005969A8" w:rsidRDefault="005969A8" w:rsidP="005969A8">
      <w:pPr>
        <w:pStyle w:val="a0"/>
      </w:pPr>
      <w:r w:rsidRPr="005969A8">
        <w:t>Обновление передаётся в bot.process_new_updates, который вызывает соответствующие обработчики (например, для команд /start или /add_admin).</w:t>
      </w:r>
    </w:p>
    <w:p w14:paraId="0EFF69F2" w14:textId="77777777" w:rsidR="005969A8" w:rsidRDefault="005969A8" w:rsidP="005969A8">
      <w:pPr>
        <w:pStyle w:val="a0"/>
      </w:pPr>
      <w:r w:rsidRPr="005969A8">
        <w:t>Возвращается ответ OK с кодом 200 для подтверждения успешной обработки. Если тип контента неверный, возвращается ошибка с кодом 400.</w:t>
      </w:r>
    </w:p>
    <w:p w14:paraId="71939193" w14:textId="77777777" w:rsidR="005969A8" w:rsidRDefault="005969A8" w:rsidP="005969A8">
      <w:pPr>
        <w:pStyle w:val="a0"/>
        <w:numPr>
          <w:ilvl w:val="0"/>
          <w:numId w:val="0"/>
        </w:numPr>
        <w:ind w:firstLine="709"/>
      </w:pPr>
    </w:p>
    <w:p w14:paraId="1A4C34CD" w14:textId="77777777" w:rsidR="005969A8" w:rsidRPr="005969A8" w:rsidRDefault="005969A8" w:rsidP="005969A8">
      <w:pPr>
        <w:pStyle w:val="a2"/>
      </w:pPr>
      <w:r w:rsidRPr="005969A8">
        <w:t xml:space="preserve">Интеграция с Telegram API: </w:t>
      </w:r>
    </w:p>
    <w:p w14:paraId="78926453" w14:textId="378CD10A" w:rsidR="005969A8" w:rsidRDefault="005969A8" w:rsidP="005969A8">
      <w:pPr>
        <w:pStyle w:val="a0"/>
      </w:pPr>
      <w:r w:rsidRPr="005969A8">
        <w:t>Механизм работы: После настройки вебхука через bot.set_webhook, Telegram отправляет все обновления (сообщения, команды, фотографии) на указанный URL в формате JSON. Пример JSON-запроса от Telegram:</w:t>
      </w:r>
      <w:r w:rsidR="00841F37">
        <w:t xml:space="preserve"> </w:t>
      </w:r>
      <w:r w:rsidR="00841F37">
        <w:t xml:space="preserve">Пример программы представлен в </w:t>
      </w:r>
      <w:r w:rsidR="00D26882">
        <w:t xml:space="preserve">листинге </w:t>
      </w:r>
      <w:r w:rsidR="00D26882">
        <w:fldChar w:fldCharType="begin"/>
      </w:r>
      <w:r w:rsidR="00D26882">
        <w:instrText xml:space="preserve"> REF _Ref199346808 \h </w:instrText>
      </w:r>
      <w:r w:rsidR="00D26882">
        <w:instrText xml:space="preserve"> \* MERGEFORMAT </w:instrText>
      </w:r>
      <w:r w:rsidR="00D26882">
        <w:fldChar w:fldCharType="separate"/>
      </w:r>
      <w:r w:rsidR="00D26882" w:rsidRPr="00D26882">
        <w:rPr>
          <w:vanish/>
        </w:rPr>
        <w:t xml:space="preserve">Листинг </w:t>
      </w:r>
      <w:r w:rsidR="00D26882">
        <w:rPr>
          <w:noProof/>
        </w:rPr>
        <w:t>5</w:t>
      </w:r>
      <w:r w:rsidR="00D26882">
        <w:fldChar w:fldCharType="end"/>
      </w:r>
      <w:r w:rsidR="00D26882">
        <w:t>.</w:t>
      </w:r>
    </w:p>
    <w:p w14:paraId="63D6ABC9" w14:textId="77777777" w:rsidR="00841F37" w:rsidRDefault="00841F37" w:rsidP="00841F37">
      <w:pPr>
        <w:pStyle w:val="a0"/>
        <w:numPr>
          <w:ilvl w:val="0"/>
          <w:numId w:val="0"/>
        </w:numPr>
        <w:ind w:left="709"/>
      </w:pPr>
    </w:p>
    <w:p w14:paraId="5125E9AD" w14:textId="5A5B7E49" w:rsidR="00841F37" w:rsidRDefault="00841F37" w:rsidP="00841F37">
      <w:pPr>
        <w:pStyle w:val="ab"/>
      </w:pPr>
      <w:bookmarkStart w:id="19" w:name="_Ref199346808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D26882">
        <w:rPr>
          <w:noProof/>
        </w:rPr>
        <w:t>5</w:t>
      </w:r>
      <w:r>
        <w:fldChar w:fldCharType="end"/>
      </w:r>
      <w:bookmarkEnd w:id="19"/>
      <w:r>
        <w:t xml:space="preserve"> - </w:t>
      </w:r>
      <w:r w:rsidRPr="00296E0E">
        <w:t>Интеграция с Telegram API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5969A8" w14:paraId="708F6686" w14:textId="77777777" w:rsidTr="005969A8">
        <w:tc>
          <w:tcPr>
            <w:tcW w:w="9622" w:type="dxa"/>
          </w:tcPr>
          <w:p w14:paraId="5CFA1EFE" w14:textId="77777777" w:rsidR="005969A8" w:rsidRDefault="005969A8" w:rsidP="005969A8">
            <w:pPr>
              <w:pStyle w:val="ac"/>
            </w:pPr>
            <w:r>
              <w:t>{</w:t>
            </w:r>
          </w:p>
          <w:p w14:paraId="0283D19D" w14:textId="77777777" w:rsidR="005969A8" w:rsidRDefault="005969A8" w:rsidP="005969A8">
            <w:pPr>
              <w:pStyle w:val="ac"/>
            </w:pPr>
            <w:r>
              <w:t xml:space="preserve">  "update_id": 123456789,</w:t>
            </w:r>
          </w:p>
          <w:p w14:paraId="160D37A0" w14:textId="77777777" w:rsidR="005969A8" w:rsidRDefault="005969A8" w:rsidP="005969A8">
            <w:pPr>
              <w:pStyle w:val="ac"/>
            </w:pPr>
            <w:r>
              <w:t xml:space="preserve">  "message": {</w:t>
            </w:r>
          </w:p>
          <w:p w14:paraId="141BA276" w14:textId="77777777" w:rsidR="005969A8" w:rsidRDefault="005969A8" w:rsidP="005969A8">
            <w:pPr>
              <w:pStyle w:val="ac"/>
            </w:pPr>
            <w:r>
              <w:t xml:space="preserve">    "message_id": 100,</w:t>
            </w:r>
          </w:p>
          <w:p w14:paraId="03344F3B" w14:textId="77777777" w:rsidR="005969A8" w:rsidRDefault="005969A8" w:rsidP="005969A8">
            <w:pPr>
              <w:pStyle w:val="ac"/>
            </w:pPr>
            <w:r>
              <w:lastRenderedPageBreak/>
              <w:t xml:space="preserve">    "chat": {</w:t>
            </w:r>
          </w:p>
          <w:p w14:paraId="08D02D0E" w14:textId="77777777" w:rsidR="005969A8" w:rsidRDefault="005969A8" w:rsidP="005969A8">
            <w:pPr>
              <w:pStyle w:val="ac"/>
            </w:pPr>
            <w:r>
              <w:t xml:space="preserve">      "id": 123456,</w:t>
            </w:r>
          </w:p>
          <w:p w14:paraId="355D226B" w14:textId="77777777" w:rsidR="005969A8" w:rsidRDefault="005969A8" w:rsidP="005969A8">
            <w:pPr>
              <w:pStyle w:val="ac"/>
            </w:pPr>
            <w:r>
              <w:t xml:space="preserve">      "type": "private"</w:t>
            </w:r>
          </w:p>
          <w:p w14:paraId="50FE3369" w14:textId="77777777" w:rsidR="005969A8" w:rsidRDefault="005969A8" w:rsidP="005969A8">
            <w:pPr>
              <w:pStyle w:val="ac"/>
            </w:pPr>
            <w:r>
              <w:t xml:space="preserve">    },</w:t>
            </w:r>
          </w:p>
          <w:p w14:paraId="430717DA" w14:textId="77777777" w:rsidR="005969A8" w:rsidRDefault="005969A8" w:rsidP="005969A8">
            <w:pPr>
              <w:pStyle w:val="ac"/>
            </w:pPr>
            <w:r>
              <w:t xml:space="preserve">    "date": 1625068800,</w:t>
            </w:r>
          </w:p>
          <w:p w14:paraId="022ADA1E" w14:textId="77777777" w:rsidR="005969A8" w:rsidRDefault="005969A8" w:rsidP="005969A8">
            <w:pPr>
              <w:pStyle w:val="ac"/>
            </w:pPr>
            <w:r>
              <w:t xml:space="preserve">    "text": "/start"</w:t>
            </w:r>
          </w:p>
          <w:p w14:paraId="40FE7529" w14:textId="77777777" w:rsidR="005969A8" w:rsidRDefault="005969A8" w:rsidP="005969A8">
            <w:pPr>
              <w:pStyle w:val="ac"/>
            </w:pPr>
            <w:r>
              <w:t xml:space="preserve">  }</w:t>
            </w:r>
          </w:p>
          <w:p w14:paraId="1B8FA3E6" w14:textId="7CE16B94" w:rsidR="005969A8" w:rsidRDefault="005969A8" w:rsidP="005969A8">
            <w:pPr>
              <w:pStyle w:val="ac"/>
            </w:pPr>
            <w:r>
              <w:t>}</w:t>
            </w:r>
          </w:p>
        </w:tc>
      </w:tr>
    </w:tbl>
    <w:p w14:paraId="50199C63" w14:textId="77777777" w:rsidR="005969A8" w:rsidRPr="00841F37" w:rsidRDefault="005969A8" w:rsidP="005969A8">
      <w:pPr>
        <w:pStyle w:val="a0"/>
        <w:numPr>
          <w:ilvl w:val="0"/>
          <w:numId w:val="0"/>
        </w:numPr>
        <w:ind w:firstLine="709"/>
        <w:rPr>
          <w:lang w:val="en-US"/>
        </w:rPr>
      </w:pPr>
    </w:p>
    <w:p w14:paraId="45B9DA7B" w14:textId="02FF243C" w:rsidR="005969A8" w:rsidRDefault="005969A8" w:rsidP="005969A8">
      <w:pPr>
        <w:pStyle w:val="a0"/>
      </w:pPr>
      <w:r w:rsidRPr="005969A8">
        <w:t>Flask-сервер обрабатывает этот JSON, и библиотека pyTelegramBotAPI преобразует его в объект Update, который передаётся в обработчики команд или сообщений.</w:t>
      </w:r>
    </w:p>
    <w:p w14:paraId="1897E78E" w14:textId="77777777" w:rsidR="005969A8" w:rsidRPr="005969A8" w:rsidRDefault="005969A8" w:rsidP="005969A8">
      <w:pPr>
        <w:pStyle w:val="a0"/>
        <w:numPr>
          <w:ilvl w:val="0"/>
          <w:numId w:val="0"/>
        </w:numPr>
        <w:ind w:firstLine="709"/>
      </w:pPr>
    </w:p>
    <w:p w14:paraId="05FF8325" w14:textId="793734EB" w:rsidR="005969A8" w:rsidRPr="005969A8" w:rsidRDefault="005969A8" w:rsidP="005969A8">
      <w:pPr>
        <w:pStyle w:val="a2"/>
      </w:pPr>
      <w:r w:rsidRPr="005969A8">
        <w:t xml:space="preserve">Адаптация для PythonAnywhere: </w:t>
      </w:r>
    </w:p>
    <w:p w14:paraId="3656C97B" w14:textId="1BA1E2ED" w:rsidR="005969A8" w:rsidRDefault="005969A8" w:rsidP="005969A8">
      <w:pPr>
        <w:rPr>
          <w:lang w:val="ru-RU"/>
        </w:rPr>
      </w:pPr>
      <w:r w:rsidRPr="00D26882">
        <w:rPr>
          <w:lang w:val="ru-RU"/>
        </w:rPr>
        <w:t>Описание</w:t>
      </w:r>
      <w:r w:rsidRPr="00841F37">
        <w:rPr>
          <w:lang w:val="ru-RU"/>
        </w:rPr>
        <w:t xml:space="preserve">: Код адаптирован для работы на </w:t>
      </w:r>
      <w:r w:rsidRPr="005969A8">
        <w:t>PythonAnywhere</w:t>
      </w:r>
      <w:r w:rsidRPr="00841F37">
        <w:rPr>
          <w:lang w:val="ru-RU"/>
        </w:rPr>
        <w:t>, где файлы базы данных (</w:t>
      </w:r>
      <w:r w:rsidRPr="005969A8">
        <w:t>users</w:t>
      </w:r>
      <w:r w:rsidRPr="00841F37">
        <w:rPr>
          <w:lang w:val="ru-RU"/>
        </w:rPr>
        <w:t>.</w:t>
      </w:r>
      <w:r w:rsidRPr="005969A8">
        <w:t>db</w:t>
      </w:r>
      <w:r w:rsidRPr="00841F37">
        <w:rPr>
          <w:lang w:val="ru-RU"/>
        </w:rPr>
        <w:t>), весов модели (</w:t>
      </w:r>
      <w:r w:rsidRPr="005969A8">
        <w:t>best</w:t>
      </w:r>
      <w:r w:rsidRPr="00841F37">
        <w:rPr>
          <w:lang w:val="ru-RU"/>
        </w:rPr>
        <w:t>_</w:t>
      </w:r>
      <w:r w:rsidRPr="005969A8">
        <w:t>weights</w:t>
      </w:r>
      <w:r w:rsidRPr="00841F37">
        <w:rPr>
          <w:lang w:val="ru-RU"/>
        </w:rPr>
        <w:t>.</w:t>
      </w:r>
      <w:r w:rsidRPr="005969A8">
        <w:t>h</w:t>
      </w:r>
      <w:r w:rsidRPr="00841F37">
        <w:rPr>
          <w:lang w:val="ru-RU"/>
        </w:rPr>
        <w:t>5) и временных изображений хранятся в директории /</w:t>
      </w:r>
      <w:r w:rsidRPr="005969A8">
        <w:t>home</w:t>
      </w:r>
      <w:r w:rsidRPr="00841F37">
        <w:rPr>
          <w:lang w:val="ru-RU"/>
        </w:rPr>
        <w:t>/</w:t>
      </w:r>
      <w:r w:rsidRPr="005969A8">
        <w:t>user</w:t>
      </w:r>
      <w:r w:rsidRPr="00841F37">
        <w:rPr>
          <w:lang w:val="ru-RU"/>
        </w:rPr>
        <w:t>/</w:t>
      </w:r>
      <w:r w:rsidRPr="005969A8">
        <w:t>www</w:t>
      </w:r>
      <w:r w:rsidRPr="00841F37">
        <w:rPr>
          <w:lang w:val="ru-RU"/>
        </w:rPr>
        <w:t>/.</w:t>
      </w:r>
      <w:r w:rsidR="00841F37">
        <w:rPr>
          <w:lang w:val="ru-RU"/>
        </w:rPr>
        <w:t xml:space="preserve"> </w:t>
      </w:r>
      <w:r w:rsidR="00841F37">
        <w:rPr>
          <w:lang w:val="ru-RU"/>
        </w:rPr>
        <w:t xml:space="preserve">Пример программы представлен в </w:t>
      </w:r>
      <w:r w:rsidR="00D26882">
        <w:rPr>
          <w:lang w:val="ru-RU"/>
        </w:rPr>
        <w:t xml:space="preserve">листинге </w:t>
      </w:r>
      <w:r w:rsidR="00D26882">
        <w:rPr>
          <w:lang w:val="ru-RU"/>
        </w:rPr>
        <w:fldChar w:fldCharType="begin"/>
      </w:r>
      <w:r w:rsidR="00D26882">
        <w:rPr>
          <w:lang w:val="ru-RU"/>
        </w:rPr>
        <w:instrText xml:space="preserve"> REF _Ref199346870 \h </w:instrText>
      </w:r>
      <w:r w:rsidR="00D26882">
        <w:rPr>
          <w:lang w:val="ru-RU"/>
        </w:rPr>
      </w:r>
      <w:r w:rsidR="00D26882">
        <w:rPr>
          <w:lang w:val="ru-RU"/>
        </w:rPr>
        <w:instrText xml:space="preserve"> \* MERGEFORMAT </w:instrText>
      </w:r>
      <w:r w:rsidR="00D26882">
        <w:rPr>
          <w:lang w:val="ru-RU"/>
        </w:rPr>
        <w:fldChar w:fldCharType="separate"/>
      </w:r>
      <w:r w:rsidR="00D26882" w:rsidRPr="00D26882">
        <w:rPr>
          <w:vanish/>
          <w:lang w:val="ru-RU"/>
        </w:rPr>
        <w:t xml:space="preserve">Листинг </w:t>
      </w:r>
      <w:r w:rsidR="00D26882" w:rsidRPr="00D26882">
        <w:rPr>
          <w:noProof/>
          <w:lang w:val="ru-RU"/>
        </w:rPr>
        <w:t>6</w:t>
      </w:r>
      <w:r w:rsidR="00D26882">
        <w:rPr>
          <w:lang w:val="ru-RU"/>
        </w:rPr>
        <w:fldChar w:fldCharType="end"/>
      </w:r>
      <w:r w:rsidR="00D26882">
        <w:rPr>
          <w:lang w:val="ru-RU"/>
        </w:rPr>
        <w:t>.</w:t>
      </w:r>
    </w:p>
    <w:p w14:paraId="143FF7EF" w14:textId="77777777" w:rsidR="00D26882" w:rsidRPr="00841F37" w:rsidRDefault="00D26882" w:rsidP="005969A8">
      <w:pPr>
        <w:rPr>
          <w:lang w:val="ru-RU"/>
        </w:rPr>
      </w:pPr>
    </w:p>
    <w:p w14:paraId="48BDEA93" w14:textId="0750ADDD" w:rsidR="00D26882" w:rsidRDefault="00D26882" w:rsidP="00D26882">
      <w:pPr>
        <w:pStyle w:val="ab"/>
      </w:pPr>
      <w:bookmarkStart w:id="20" w:name="_Ref199346870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20"/>
      <w:r>
        <w:t xml:space="preserve"> - </w:t>
      </w:r>
      <w:r w:rsidRPr="00D91E74">
        <w:t>Адаптация для PythonAnywhere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5969A8" w:rsidRPr="005969A8" w14:paraId="149AA2FA" w14:textId="77777777" w:rsidTr="005969A8">
        <w:tc>
          <w:tcPr>
            <w:tcW w:w="9622" w:type="dxa"/>
          </w:tcPr>
          <w:p w14:paraId="1613D2A2" w14:textId="77777777" w:rsidR="005969A8" w:rsidRPr="005969A8" w:rsidRDefault="005969A8" w:rsidP="005969A8">
            <w:pPr>
              <w:pStyle w:val="ac"/>
            </w:pPr>
            <w:r w:rsidRPr="005969A8">
              <w:t>conn = sqlite3.connect('/home/user/www/users.db', check_same_thread=False)</w:t>
            </w:r>
          </w:p>
          <w:p w14:paraId="118459FC" w14:textId="77777777" w:rsidR="005969A8" w:rsidRPr="005969A8" w:rsidRDefault="005969A8" w:rsidP="005969A8">
            <w:pPr>
              <w:pStyle w:val="ac"/>
            </w:pPr>
            <w:r w:rsidRPr="005969A8">
              <w:t>model.load_weights('/home/user/www/best_weights.h5')</w:t>
            </w:r>
          </w:p>
          <w:p w14:paraId="41848978" w14:textId="1D7CD6D1" w:rsidR="005969A8" w:rsidRPr="005969A8" w:rsidRDefault="005969A8" w:rsidP="005969A8">
            <w:pPr>
              <w:pStyle w:val="ac"/>
            </w:pPr>
            <w:r w:rsidRPr="005969A8">
              <w:t>img_path = f"/home/user/www/temp_{chat_id}.jpg"</w:t>
            </w:r>
          </w:p>
        </w:tc>
      </w:tr>
    </w:tbl>
    <w:p w14:paraId="4EA345FC" w14:textId="77777777" w:rsidR="005969A8" w:rsidRPr="005969A8" w:rsidRDefault="005969A8" w:rsidP="005969A8"/>
    <w:p w14:paraId="0B3EC99D" w14:textId="77777777" w:rsidR="005969A8" w:rsidRPr="005969A8" w:rsidRDefault="005969A8" w:rsidP="005969A8">
      <w:r w:rsidRPr="005969A8">
        <w:t>Это обеспечивает совместимость с серверной средой, где пути к файлам отличаются от локальных.</w:t>
      </w:r>
    </w:p>
    <w:p w14:paraId="1BB520D5" w14:textId="77777777" w:rsidR="005969A8" w:rsidRPr="005969A8" w:rsidRDefault="005969A8" w:rsidP="005969A8">
      <w:pPr>
        <w:pStyle w:val="a0"/>
        <w:numPr>
          <w:ilvl w:val="0"/>
          <w:numId w:val="0"/>
        </w:numPr>
        <w:ind w:firstLine="709"/>
      </w:pPr>
    </w:p>
    <w:p w14:paraId="747BB68A" w14:textId="77777777" w:rsidR="005969A8" w:rsidRPr="005969A8" w:rsidRDefault="005969A8" w:rsidP="005969A8">
      <w:pPr>
        <w:pStyle w:val="a0"/>
        <w:numPr>
          <w:ilvl w:val="0"/>
          <w:numId w:val="0"/>
        </w:numPr>
        <w:ind w:firstLine="709"/>
      </w:pPr>
    </w:p>
    <w:p w14:paraId="6E22447D" w14:textId="77777777" w:rsidR="005969A8" w:rsidRPr="005969A8" w:rsidRDefault="005969A8" w:rsidP="005969A8">
      <w:pPr>
        <w:rPr>
          <w:lang w:val="ru-RU" w:eastAsia="ru-RU"/>
        </w:rPr>
      </w:pPr>
    </w:p>
    <w:p w14:paraId="043CAB7A" w14:textId="5993B1E2" w:rsidR="004077B9" w:rsidRDefault="004077B9" w:rsidP="004077B9">
      <w:pPr>
        <w:pStyle w:val="1"/>
      </w:pPr>
      <w:bookmarkStart w:id="21" w:name="_Toc199347485"/>
      <w:r>
        <w:lastRenderedPageBreak/>
        <w:t>Ответы на контрольные вопросы</w:t>
      </w:r>
      <w:bookmarkEnd w:id="21"/>
    </w:p>
    <w:p w14:paraId="3D03C42A" w14:textId="07DFDF3B" w:rsidR="004077B9" w:rsidRDefault="004077B9" w:rsidP="00841F37">
      <w:pPr>
        <w:pStyle w:val="20"/>
        <w:numPr>
          <w:ilvl w:val="0"/>
          <w:numId w:val="52"/>
        </w:numPr>
      </w:pPr>
      <w:r w:rsidRPr="00703BE6">
        <w:t>Какие преимущества и недостатки реализаций Telegram-ботов с исполь</w:t>
      </w:r>
      <w:r w:rsidR="00743E9E">
        <w:t>зованием polling’a и webhook’ов?</w:t>
      </w:r>
      <w:r w:rsidR="00743E9E" w:rsidRPr="00743E9E">
        <w:t xml:space="preserve"> </w:t>
      </w:r>
    </w:p>
    <w:p w14:paraId="0DEB7711" w14:textId="77777777" w:rsidR="00610C8C" w:rsidRPr="00610C8C" w:rsidRDefault="00610C8C" w:rsidP="00610C8C">
      <w:pPr>
        <w:rPr>
          <w:lang w:val="ru-RU"/>
        </w:rPr>
      </w:pPr>
      <w:r w:rsidRPr="00610C8C">
        <w:rPr>
          <w:lang w:val="ru-RU"/>
        </w:rPr>
        <w:t>При реализации Telegram-бота через polling будут следующие преимущества:</w:t>
      </w:r>
    </w:p>
    <w:p w14:paraId="1D437EC6" w14:textId="7AC5E979" w:rsidR="00610C8C" w:rsidRPr="00610C8C" w:rsidRDefault="00610C8C" w:rsidP="00610C8C">
      <w:pPr>
        <w:pStyle w:val="a0"/>
      </w:pPr>
      <w:r w:rsidRPr="00610C8C">
        <w:t>Не требует публичного сервера (можно запускать локально).</w:t>
      </w:r>
    </w:p>
    <w:p w14:paraId="4163433A" w14:textId="2B0A0982" w:rsidR="00610C8C" w:rsidRPr="00610C8C" w:rsidRDefault="00610C8C" w:rsidP="00610C8C">
      <w:pPr>
        <w:pStyle w:val="a0"/>
      </w:pPr>
      <w:r w:rsidRPr="00610C8C">
        <w:t>Проще в настройке (не нужен HTTPS).</w:t>
      </w:r>
    </w:p>
    <w:p w14:paraId="1816E4FC" w14:textId="75C4F957" w:rsidR="00610C8C" w:rsidRPr="00610C8C" w:rsidRDefault="00610C8C" w:rsidP="00610C8C">
      <w:pPr>
        <w:pStyle w:val="a0"/>
      </w:pPr>
      <w:r w:rsidRPr="00610C8C">
        <w:t>Подходит для тестирования и разработки.</w:t>
      </w:r>
    </w:p>
    <w:p w14:paraId="415B5404" w14:textId="77777777" w:rsidR="00610C8C" w:rsidRPr="00610C8C" w:rsidRDefault="00610C8C" w:rsidP="00610C8C">
      <w:pPr>
        <w:pStyle w:val="a0"/>
        <w:numPr>
          <w:ilvl w:val="0"/>
          <w:numId w:val="0"/>
        </w:numPr>
        <w:ind w:left="709"/>
      </w:pPr>
      <w:r w:rsidRPr="00610C8C">
        <w:t>Также будут следующие недостатки:</w:t>
      </w:r>
    </w:p>
    <w:p w14:paraId="67B2E755" w14:textId="296638FD" w:rsidR="00610C8C" w:rsidRPr="00610C8C" w:rsidRDefault="00610C8C" w:rsidP="00610C8C">
      <w:pPr>
        <w:pStyle w:val="a0"/>
      </w:pPr>
      <w:r w:rsidRPr="00610C8C">
        <w:t xml:space="preserve"> Задержки в получении сообщений (бот периодически опрашивает сервер).</w:t>
      </w:r>
    </w:p>
    <w:p w14:paraId="55618577" w14:textId="22A43D64" w:rsidR="00610C8C" w:rsidRPr="00610C8C" w:rsidRDefault="00610C8C" w:rsidP="00610C8C">
      <w:pPr>
        <w:pStyle w:val="a0"/>
      </w:pPr>
      <w:r w:rsidRPr="00610C8C">
        <w:t xml:space="preserve">  Высокая нагрузка на сервер при частых запросах.</w:t>
      </w:r>
    </w:p>
    <w:p w14:paraId="1949FB0D" w14:textId="7B2EC031" w:rsidR="00610C8C" w:rsidRPr="00610C8C" w:rsidRDefault="00610C8C" w:rsidP="00610C8C">
      <w:pPr>
        <w:pStyle w:val="a0"/>
      </w:pPr>
      <w:r w:rsidRPr="00610C8C">
        <w:t xml:space="preserve">  Ограниченная масштабируемость. Увеличение нагрузки на сервер с ростом числа пользователей.</w:t>
      </w:r>
    </w:p>
    <w:p w14:paraId="4630ECE0" w14:textId="77777777" w:rsidR="00610C8C" w:rsidRPr="00610C8C" w:rsidRDefault="00610C8C" w:rsidP="00610C8C">
      <w:pPr>
        <w:rPr>
          <w:lang w:val="ru-RU"/>
        </w:rPr>
      </w:pPr>
      <w:r w:rsidRPr="00610C8C">
        <w:rPr>
          <w:lang w:val="ru-RU"/>
        </w:rPr>
        <w:t>При реализации Telegram-бота через webhook’и будут следующие преимущества:</w:t>
      </w:r>
    </w:p>
    <w:p w14:paraId="5DFC2E55" w14:textId="5B96F804" w:rsidR="00610C8C" w:rsidRPr="00743E9E" w:rsidRDefault="00610C8C" w:rsidP="00743E9E">
      <w:pPr>
        <w:pStyle w:val="a0"/>
      </w:pPr>
      <w:r w:rsidRPr="00743E9E">
        <w:t>Почти мгновенная доставка сообщений (Telegram сам отправляет данные).</w:t>
      </w:r>
    </w:p>
    <w:p w14:paraId="2E8A4E5E" w14:textId="155E91F4" w:rsidR="00610C8C" w:rsidRPr="00743E9E" w:rsidRDefault="00610C8C" w:rsidP="00743E9E">
      <w:pPr>
        <w:pStyle w:val="a0"/>
      </w:pPr>
      <w:r w:rsidRPr="00743E9E">
        <w:t xml:space="preserve"> Низкая нагрузка на сервер (сервер ждёт уведомлений).</w:t>
      </w:r>
    </w:p>
    <w:p w14:paraId="0AED3DAD" w14:textId="5E7D3601" w:rsidR="00610C8C" w:rsidRPr="00743E9E" w:rsidRDefault="00610C8C" w:rsidP="00743E9E">
      <w:pPr>
        <w:pStyle w:val="a0"/>
      </w:pPr>
      <w:r w:rsidRPr="00743E9E">
        <w:t xml:space="preserve"> Эффективен для массового использования.</w:t>
      </w:r>
    </w:p>
    <w:p w14:paraId="4A63BAF0" w14:textId="4CEBC9A9" w:rsidR="00610C8C" w:rsidRPr="00610C8C" w:rsidRDefault="00743E9E" w:rsidP="00743E9E">
      <w:pPr>
        <w:pStyle w:val="a0"/>
      </w:pPr>
      <w:r w:rsidRPr="00743E9E">
        <w:t xml:space="preserve"> </w:t>
      </w:r>
      <w:r w:rsidR="00610C8C" w:rsidRPr="00743E9E">
        <w:t xml:space="preserve">Высокая масштабируемость. Эффективен при большом количестве </w:t>
      </w:r>
      <w:r w:rsidR="00610C8C" w:rsidRPr="00610C8C">
        <w:t>пользователей.</w:t>
      </w:r>
    </w:p>
    <w:p w14:paraId="6F075FA7" w14:textId="77777777" w:rsidR="00610C8C" w:rsidRPr="00610C8C" w:rsidRDefault="00610C8C" w:rsidP="00610C8C">
      <w:pPr>
        <w:rPr>
          <w:lang w:val="ru-RU"/>
        </w:rPr>
      </w:pPr>
      <w:r w:rsidRPr="00610C8C">
        <w:rPr>
          <w:lang w:val="ru-RU"/>
        </w:rPr>
        <w:t>Также будут следующие недостатки:</w:t>
      </w:r>
    </w:p>
    <w:p w14:paraId="08ED7B0A" w14:textId="50E2EDF4" w:rsidR="00610C8C" w:rsidRPr="00610C8C" w:rsidRDefault="00610C8C" w:rsidP="00743E9E">
      <w:pPr>
        <w:pStyle w:val="a0"/>
      </w:pPr>
      <w:r w:rsidRPr="00610C8C">
        <w:t xml:space="preserve">  Требуется публичный HTTPS-сервер (нельзя использовать локально без туннеля).</w:t>
      </w:r>
    </w:p>
    <w:p w14:paraId="1995DB5E" w14:textId="2CCF85A7" w:rsidR="00610C8C" w:rsidRPr="00610C8C" w:rsidRDefault="00610C8C" w:rsidP="00743E9E">
      <w:pPr>
        <w:pStyle w:val="a0"/>
      </w:pPr>
      <w:r w:rsidRPr="00610C8C">
        <w:t xml:space="preserve">  Сложнее в настройке (нужен домен, SSL-сертификат).</w:t>
      </w:r>
    </w:p>
    <w:p w14:paraId="2D3089B5" w14:textId="493EEF99" w:rsidR="00703BE6" w:rsidRPr="00703BE6" w:rsidRDefault="00610C8C" w:rsidP="00743E9E">
      <w:pPr>
        <w:pStyle w:val="a0"/>
      </w:pPr>
      <w:r w:rsidRPr="00610C8C">
        <w:t xml:space="preserve">  Зависимость от стабильности веб-сервера.</w:t>
      </w:r>
      <w:r w:rsidR="00743E9E" w:rsidRPr="00743E9E">
        <w:t xml:space="preserve"> [3]</w:t>
      </w:r>
      <w:r w:rsidR="00743E9E">
        <w:rPr>
          <w:lang w:val="en-US"/>
        </w:rPr>
        <w:t>.</w:t>
      </w:r>
    </w:p>
    <w:p w14:paraId="5489495C" w14:textId="3406241A" w:rsidR="004077B9" w:rsidRDefault="004077B9" w:rsidP="00703BE6">
      <w:pPr>
        <w:pStyle w:val="20"/>
      </w:pPr>
      <w:r w:rsidRPr="004077B9">
        <w:t>Для чего используются хэш-функции при работе с паролями?</w:t>
      </w:r>
    </w:p>
    <w:p w14:paraId="61A90245" w14:textId="6E052814" w:rsidR="006A7124" w:rsidRDefault="006A7124" w:rsidP="006A7124">
      <w:pPr>
        <w:rPr>
          <w:lang w:val="ru-RU"/>
        </w:rPr>
      </w:pPr>
      <w:r w:rsidRPr="006A7124">
        <w:rPr>
          <w:lang w:val="ru-RU"/>
        </w:rPr>
        <w:lastRenderedPageBreak/>
        <w:t xml:space="preserve">Хэш-функции играют ключевую роль в безопасном хранении паролей. </w:t>
      </w:r>
      <w:r w:rsidRPr="006A7124">
        <w:t>Вот зачем они нужны:</w:t>
      </w:r>
    </w:p>
    <w:p w14:paraId="583E26A9" w14:textId="5F8FCB39" w:rsidR="00761E7E" w:rsidRPr="00761E7E" w:rsidRDefault="00761E7E" w:rsidP="00761E7E">
      <w:pPr>
        <w:pStyle w:val="a0"/>
      </w:pPr>
      <w:r w:rsidRPr="00761E7E">
        <w:t>Защита от утечек</w:t>
      </w:r>
      <w:r>
        <w:t xml:space="preserve">. </w:t>
      </w:r>
      <w:r w:rsidRPr="00761E7E">
        <w:t>Если злоумышленник получит доступ к базе данных с паролями в открытом виде, он сможет ими воспользоваться. Хэширование превращает пароли в нечитаемую строку, и даже при утечке восстановить исходный пароль сложно.</w:t>
      </w:r>
    </w:p>
    <w:p w14:paraId="2A8F9B09" w14:textId="28096B7E" w:rsidR="00761E7E" w:rsidRPr="007379D1" w:rsidRDefault="00761E7E" w:rsidP="00610C8C">
      <w:pPr>
        <w:pStyle w:val="a0"/>
      </w:pPr>
      <w:r w:rsidRPr="00761E7E">
        <w:t>Невозможность обратного преобразования</w:t>
      </w:r>
      <w:r>
        <w:rPr>
          <w:b/>
          <w:bCs/>
        </w:rPr>
        <w:t xml:space="preserve">. </w:t>
      </w:r>
      <w:r w:rsidR="00C1738C">
        <w:t xml:space="preserve"> Существует множество параметров, по которым определяется, считается ли хэш-функция хорошей. </w:t>
      </w:r>
      <w:r w:rsidR="00610C8C">
        <w:t>В первую очередь</w:t>
      </w:r>
      <w:r w:rsidR="00610C8C" w:rsidRPr="00610C8C">
        <w:t xml:space="preserve">, </w:t>
      </w:r>
      <w:r w:rsidR="007379D1" w:rsidRPr="007379D1">
        <w:t>она должна быстро вычисляться и давать минимальное количество коллизий.</w:t>
      </w:r>
      <w:r w:rsidR="00610C8C">
        <w:t xml:space="preserve"> Примерами не очень хороших (содержащих большое количество коллизий) хэш-функций могут служить простейшие </w:t>
      </w:r>
      <w:r w:rsidR="00610C8C">
        <w:rPr>
          <w:lang w:val="en-US"/>
        </w:rPr>
        <w:t>XOR</w:t>
      </w:r>
      <w:r w:rsidR="00610C8C" w:rsidRPr="00610C8C">
        <w:t>-</w:t>
      </w:r>
      <w:r w:rsidR="00610C8C">
        <w:rPr>
          <w:lang w:val="en-US"/>
        </w:rPr>
        <w:t>hash</w:t>
      </w:r>
      <w:r w:rsidR="00610C8C" w:rsidRPr="00610C8C">
        <w:t xml:space="preserve">, </w:t>
      </w:r>
      <w:r w:rsidR="00610C8C">
        <w:rPr>
          <w:lang w:val="en-US"/>
        </w:rPr>
        <w:t>rotating</w:t>
      </w:r>
      <w:r w:rsidR="00610C8C" w:rsidRPr="00610C8C">
        <w:t xml:space="preserve"> </w:t>
      </w:r>
      <w:r w:rsidR="00610C8C">
        <w:rPr>
          <w:lang w:val="en-US"/>
        </w:rPr>
        <w:t>hash</w:t>
      </w:r>
      <w:r w:rsidR="00610C8C" w:rsidRPr="00610C8C">
        <w:t xml:space="preserve">, </w:t>
      </w:r>
      <w:r w:rsidR="00610C8C">
        <w:rPr>
          <w:lang w:val="en-US"/>
        </w:rPr>
        <w:t>Bernstein</w:t>
      </w:r>
      <w:r w:rsidR="00610C8C" w:rsidRPr="00610C8C">
        <w:t xml:space="preserve"> </w:t>
      </w:r>
      <w:r w:rsidR="00610C8C">
        <w:rPr>
          <w:lang w:val="en-US"/>
        </w:rPr>
        <w:t>hash</w:t>
      </w:r>
      <w:r w:rsidR="00743E9E" w:rsidRPr="00743E9E">
        <w:t xml:space="preserve"> </w:t>
      </w:r>
      <w:r w:rsidR="00610C8C">
        <w:t>[</w:t>
      </w:r>
      <w:r w:rsidR="00610C8C" w:rsidRPr="00610C8C">
        <w:t>2</w:t>
      </w:r>
      <w:r w:rsidR="00610C8C">
        <w:t>]</w:t>
      </w:r>
      <w:r w:rsidR="00743E9E" w:rsidRPr="00743E9E">
        <w:t>.</w:t>
      </w:r>
    </w:p>
    <w:p w14:paraId="1D6BDB55" w14:textId="199EF5A1" w:rsidR="00761E7E" w:rsidRPr="00761E7E" w:rsidRDefault="00761E7E" w:rsidP="00761E7E">
      <w:pPr>
        <w:pStyle w:val="a0"/>
      </w:pPr>
      <w:r w:rsidRPr="00761E7E">
        <w:t>Защита от rainbow-таблиц. Если хэшировать пароли без дополнительных мер, злоумышленники могут использовать заранее вычисленные таблицы хэшей (rainbow tables). Чтобы этого избежать, применяют "соль" (salt) — случайные данные, добавляемые к паролю перед хэшированием.</w:t>
      </w:r>
    </w:p>
    <w:p w14:paraId="5C1937EA" w14:textId="25C08127" w:rsidR="00761E7E" w:rsidRPr="007379D1" w:rsidRDefault="00761E7E" w:rsidP="00761E7E">
      <w:pPr>
        <w:pStyle w:val="a0"/>
      </w:pPr>
      <w:r w:rsidRPr="007379D1">
        <w:t>Устойчивость к brute-force. Современные хэш-функции (например, bcrypt) намеренно медленные и ресурсоёмкие, что зат</w:t>
      </w:r>
      <w:r w:rsidR="00BF5F07">
        <w:t>рудняет подбор пароля перебором</w:t>
      </w:r>
      <w:r w:rsidR="00BF5F07" w:rsidRPr="00BF5F07">
        <w:t xml:space="preserve"> </w:t>
      </w:r>
      <w:r w:rsidR="007379D1" w:rsidRPr="007379D1">
        <w:t>[1]</w:t>
      </w:r>
      <w:r w:rsidR="00BF5F07" w:rsidRPr="00BF5F07">
        <w:t>.</w:t>
      </w:r>
    </w:p>
    <w:p w14:paraId="11F46243" w14:textId="7AF42AB5" w:rsidR="00761E7E" w:rsidRDefault="00761E7E" w:rsidP="00761E7E">
      <w:pPr>
        <w:pStyle w:val="a0"/>
      </w:pPr>
      <w:r w:rsidRPr="00761E7E">
        <w:t>Единообразие хранения. Даже если два пользователя имеют одинаковые пароли, их хэши (с разной "солью") будут разными, что повышает безопасность.</w:t>
      </w:r>
    </w:p>
    <w:p w14:paraId="20CF94A7" w14:textId="77777777" w:rsidR="00761E7E" w:rsidRPr="00761E7E" w:rsidRDefault="00761E7E" w:rsidP="00761E7E">
      <w:pPr>
        <w:pStyle w:val="a0"/>
        <w:numPr>
          <w:ilvl w:val="0"/>
          <w:numId w:val="0"/>
        </w:numPr>
        <w:ind w:left="709"/>
      </w:pPr>
    </w:p>
    <w:p w14:paraId="31D040EA" w14:textId="4F08FEEC" w:rsidR="004077B9" w:rsidRDefault="004077B9" w:rsidP="00703BE6">
      <w:pPr>
        <w:pStyle w:val="20"/>
      </w:pPr>
      <w:r w:rsidRPr="004077B9">
        <w:t>Что такое «белый» IP-адрес? Зачем применяется?</w:t>
      </w:r>
    </w:p>
    <w:p w14:paraId="0259EF55" w14:textId="364D9F28" w:rsidR="00761E7E" w:rsidRDefault="00761E7E" w:rsidP="00761E7E">
      <w:pPr>
        <w:rPr>
          <w:lang w:val="ru-RU"/>
        </w:rPr>
      </w:pPr>
      <w:r w:rsidRPr="00761E7E">
        <w:rPr>
          <w:lang w:val="ru-RU"/>
        </w:rPr>
        <w:t xml:space="preserve">«Белый» </w:t>
      </w:r>
      <w:r w:rsidRPr="00761E7E">
        <w:t>IP</w:t>
      </w:r>
      <w:r w:rsidRPr="00761E7E">
        <w:rPr>
          <w:lang w:val="ru-RU"/>
        </w:rPr>
        <w:t>-адрес</w:t>
      </w:r>
      <w:r w:rsidRPr="00761E7E">
        <w:t> </w:t>
      </w:r>
      <w:r w:rsidRPr="00761E7E">
        <w:rPr>
          <w:lang w:val="ru-RU"/>
        </w:rPr>
        <w:t>(также называют</w:t>
      </w:r>
      <w:r w:rsidRPr="00761E7E">
        <w:t> </w:t>
      </w:r>
      <w:r w:rsidRPr="00761E7E">
        <w:rPr>
          <w:lang w:val="ru-RU"/>
        </w:rPr>
        <w:t>публичным, внешним, глобальным) — это уникальный адрес в интернете, который позволяет устройствам напрямую взаимодействовать с другими серверами и пользователями в глобальной сети.</w:t>
      </w:r>
      <w:r>
        <w:rPr>
          <w:lang w:val="ru-RU"/>
        </w:rPr>
        <w:t xml:space="preserve"> Белые </w:t>
      </w:r>
      <w:r>
        <w:t>IP-</w:t>
      </w:r>
      <w:r>
        <w:rPr>
          <w:lang w:val="ru-RU"/>
        </w:rPr>
        <w:t>адреса используются для:</w:t>
      </w:r>
    </w:p>
    <w:p w14:paraId="372E707C" w14:textId="06E0BABE" w:rsidR="00761E7E" w:rsidRPr="00761E7E" w:rsidRDefault="00761E7E" w:rsidP="00761E7E">
      <w:pPr>
        <w:pStyle w:val="a0"/>
      </w:pPr>
      <w:r w:rsidRPr="00761E7E">
        <w:lastRenderedPageBreak/>
        <w:t>Размещение серверов. Если у вас есть веб-сайт, игровой сервер, VPN или почтовый сервис, нужен белый IP, чтобы к нему могли подключаться пользователи из интернета.</w:t>
      </w:r>
    </w:p>
    <w:p w14:paraId="4975FA45" w14:textId="67B02445" w:rsidR="00761E7E" w:rsidRPr="00761E7E" w:rsidRDefault="00761E7E" w:rsidP="00761E7E">
      <w:pPr>
        <w:pStyle w:val="a0"/>
      </w:pPr>
      <w:r w:rsidRPr="00761E7E">
        <w:t>Удалённый доступ к устройствам. Позволяет подключаться к камерам видеонаблюдения, промышленному оборудованию из любой точки мира.</w:t>
      </w:r>
    </w:p>
    <w:p w14:paraId="31092ECA" w14:textId="226D1554" w:rsidR="00761E7E" w:rsidRPr="00761E7E" w:rsidRDefault="00761E7E" w:rsidP="00761E7E">
      <w:pPr>
        <w:pStyle w:val="a0"/>
      </w:pPr>
      <w:r w:rsidRPr="00761E7E">
        <w:t>Игровые серверы и P2P. Некоторые онлайн-игры (например, Minecraft, Counter-Strike) требуют белого IP для создания собственного сервера.</w:t>
      </w:r>
    </w:p>
    <w:p w14:paraId="79A45BF4" w14:textId="4EEDB4DA" w:rsidR="00761E7E" w:rsidRPr="00761E7E" w:rsidRDefault="00761E7E" w:rsidP="00761E7E">
      <w:pPr>
        <w:pStyle w:val="a0"/>
      </w:pPr>
      <w:r w:rsidRPr="00761E7E">
        <w:t>Обход NAT и ограничений. Без белого IP некоторые сервисы (например, VoIP, торренты) могут работать некорректно из-за преобразования адресов (NAT).</w:t>
      </w:r>
    </w:p>
    <w:p w14:paraId="14AC5FF2" w14:textId="28E1117E" w:rsidR="00761E7E" w:rsidRPr="00761E7E" w:rsidRDefault="00761E7E" w:rsidP="00761E7E">
      <w:pPr>
        <w:pStyle w:val="a0"/>
      </w:pPr>
      <w:r w:rsidRPr="00761E7E">
        <w:t>Фиксированный адрес для бизнеса. Корпоративные сервисы (CRM, 1С) часто требуют статического белого IP для безопасного доступа.</w:t>
      </w:r>
      <w:r w:rsidR="00B85A3A" w:rsidRPr="00B85A3A">
        <w:t xml:space="preserve"> </w:t>
      </w:r>
      <w:r w:rsidR="00B85A3A">
        <w:rPr>
          <w:lang w:val="en-US"/>
        </w:rPr>
        <w:t>[</w:t>
      </w:r>
      <w:r w:rsidR="00B85A3A">
        <w:t>6</w:t>
      </w:r>
      <w:r w:rsidR="00B85A3A">
        <w:rPr>
          <w:lang w:val="en-US"/>
        </w:rPr>
        <w:t>].</w:t>
      </w:r>
    </w:p>
    <w:p w14:paraId="4F415E38" w14:textId="77777777" w:rsidR="00761E7E" w:rsidRPr="00761E7E" w:rsidRDefault="00761E7E" w:rsidP="00761E7E">
      <w:pPr>
        <w:rPr>
          <w:lang w:val="ru-RU"/>
        </w:rPr>
      </w:pPr>
    </w:p>
    <w:p w14:paraId="1D571977" w14:textId="78D1A2EC" w:rsidR="004077B9" w:rsidRDefault="004077B9" w:rsidP="00703BE6">
      <w:pPr>
        <w:pStyle w:val="20"/>
      </w:pPr>
      <w:r w:rsidRPr="004077B9">
        <w:t>Для чего применяются базы данных?</w:t>
      </w:r>
    </w:p>
    <w:p w14:paraId="65C4A410" w14:textId="060623E5" w:rsidR="00761E7E" w:rsidRDefault="00761E7E" w:rsidP="00761E7E">
      <w:pPr>
        <w:rPr>
          <w:lang w:val="ru-RU"/>
        </w:rPr>
      </w:pPr>
      <w:r>
        <w:rPr>
          <w:lang w:val="ru-RU"/>
        </w:rPr>
        <w:t>Базы данных применяются для таких целей, как</w:t>
      </w:r>
    </w:p>
    <w:p w14:paraId="5C62CC22" w14:textId="51CABDFC" w:rsidR="00761E7E" w:rsidRPr="00761E7E" w:rsidRDefault="00761E7E" w:rsidP="00761E7E">
      <w:pPr>
        <w:pStyle w:val="a0"/>
      </w:pPr>
      <w:r w:rsidRPr="00761E7E">
        <w:t>Хранение данных. Сохранение информации в структурированном виде (например, данные пользователей, товары в интернет-магазине, транзакции банка).</w:t>
      </w:r>
    </w:p>
    <w:p w14:paraId="4848E442" w14:textId="4590744E" w:rsidR="00761E7E" w:rsidRPr="00761E7E" w:rsidRDefault="00761E7E" w:rsidP="00761E7E">
      <w:pPr>
        <w:pStyle w:val="a0"/>
      </w:pPr>
      <w:r w:rsidRPr="00761E7E">
        <w:t>Быстрый поиск и доступ. Позволяют мгновенно находить нужные данные (например, поиск книги в библиотеке или клиента в CRM).</w:t>
      </w:r>
    </w:p>
    <w:p w14:paraId="7FD5330D" w14:textId="05B77903" w:rsidR="00761E7E" w:rsidRPr="00761E7E" w:rsidRDefault="00761E7E" w:rsidP="00761E7E">
      <w:pPr>
        <w:pStyle w:val="a0"/>
      </w:pPr>
      <w:r w:rsidRPr="00761E7E">
        <w:t>Обработка и анализ данных. Поддержка сложных запросов (аналитика продаж, отчёты, машинное обучение).</w:t>
      </w:r>
    </w:p>
    <w:p w14:paraId="79C168FA" w14:textId="3F54E399" w:rsidR="00761E7E" w:rsidRPr="00761E7E" w:rsidRDefault="00761E7E" w:rsidP="00761E7E">
      <w:pPr>
        <w:pStyle w:val="a0"/>
      </w:pPr>
      <w:r w:rsidRPr="00761E7E">
        <w:t>Обеспечение целостности данных. Защита от дублирования, ошибок и потери информации (например, нельзя удалить клиента, у которого есть заказы).</w:t>
      </w:r>
    </w:p>
    <w:p w14:paraId="73314C33" w14:textId="386AA326" w:rsidR="00761E7E" w:rsidRPr="00761E7E" w:rsidRDefault="00761E7E" w:rsidP="00761E7E">
      <w:pPr>
        <w:pStyle w:val="a0"/>
      </w:pPr>
      <w:r w:rsidRPr="00761E7E">
        <w:t>Многопользовательский доступ и безопасность. Разграничение прав (админ, модератор, пользователь) и защита от несанкционированного доступа.</w:t>
      </w:r>
    </w:p>
    <w:p w14:paraId="0ABD4FAF" w14:textId="00AA74F2" w:rsidR="00761E7E" w:rsidRPr="00761E7E" w:rsidRDefault="00761E7E" w:rsidP="00761E7E">
      <w:pPr>
        <w:pStyle w:val="a0"/>
      </w:pPr>
      <w:r w:rsidRPr="00761E7E">
        <w:t>Резервное копирование и восстановление. Возможность восстановить данные после сбоя или атаки.</w:t>
      </w:r>
      <w:r w:rsidR="00743E9E">
        <w:t xml:space="preserve"> </w:t>
      </w:r>
      <w:r w:rsidR="00743E9E">
        <w:rPr>
          <w:lang w:val="en-US"/>
        </w:rPr>
        <w:t>[4].</w:t>
      </w:r>
    </w:p>
    <w:p w14:paraId="5695141E" w14:textId="77777777" w:rsidR="00761E7E" w:rsidRPr="00761E7E" w:rsidRDefault="00761E7E" w:rsidP="00761E7E">
      <w:pPr>
        <w:rPr>
          <w:lang w:val="ru-RU"/>
        </w:rPr>
      </w:pPr>
    </w:p>
    <w:p w14:paraId="121C1A39" w14:textId="0641FE8F" w:rsidR="004077B9" w:rsidRDefault="004077B9" w:rsidP="00703BE6">
      <w:pPr>
        <w:pStyle w:val="20"/>
      </w:pPr>
      <w:r w:rsidRPr="004077B9">
        <w:t>Для чего применяется JSON формат файлов?</w:t>
      </w:r>
    </w:p>
    <w:p w14:paraId="2A32E544" w14:textId="0E02ACC7" w:rsidR="00761E7E" w:rsidRDefault="00761E7E" w:rsidP="00761E7E">
      <w:pPr>
        <w:rPr>
          <w:lang w:val="ru-RU"/>
        </w:rPr>
      </w:pPr>
      <w:r>
        <w:lastRenderedPageBreak/>
        <w:t>JSON</w:t>
      </w:r>
      <w:r w:rsidRPr="00761E7E">
        <w:rPr>
          <w:lang w:val="ru-RU"/>
        </w:rPr>
        <w:t xml:space="preserve"> </w:t>
      </w:r>
      <w:r>
        <w:rPr>
          <w:lang w:val="ru-RU"/>
        </w:rPr>
        <w:t>формат файлов применяется в</w:t>
      </w:r>
    </w:p>
    <w:p w14:paraId="15759F7E" w14:textId="7B24DACD" w:rsidR="00761E7E" w:rsidRDefault="00761E7E" w:rsidP="00761E7E">
      <w:pPr>
        <w:pStyle w:val="a0"/>
      </w:pPr>
      <w:r w:rsidRPr="00761E7E">
        <w:t>Передача данных между сервером и клиентом</w:t>
      </w:r>
      <w:r w:rsidR="00743E9E">
        <w:t>.</w:t>
      </w:r>
    </w:p>
    <w:p w14:paraId="1731D078" w14:textId="4FEADAF0" w:rsidR="00761E7E" w:rsidRDefault="00761E7E" w:rsidP="00761E7E">
      <w:pPr>
        <w:pStyle w:val="a0"/>
      </w:pPr>
      <w:r w:rsidRPr="00761E7E">
        <w:t>Конфигурация приложений</w:t>
      </w:r>
      <w:r w:rsidR="00C67724">
        <w:t xml:space="preserve"> и программ</w:t>
      </w:r>
      <w:r w:rsidR="00743E9E">
        <w:t>.</w:t>
      </w:r>
    </w:p>
    <w:p w14:paraId="64C3332F" w14:textId="7FDE1BC0" w:rsidR="00761E7E" w:rsidRDefault="00761E7E" w:rsidP="00761E7E">
      <w:pPr>
        <w:pStyle w:val="a0"/>
      </w:pPr>
      <w:r w:rsidRPr="00761E7E">
        <w:t>Хранение структурированных данных</w:t>
      </w:r>
      <w:r w:rsidR="00743E9E">
        <w:t xml:space="preserve"> .</w:t>
      </w:r>
    </w:p>
    <w:p w14:paraId="1960D228" w14:textId="2F8A1F60" w:rsidR="00761E7E" w:rsidRDefault="00761E7E" w:rsidP="00761E7E">
      <w:pPr>
        <w:pStyle w:val="a0"/>
      </w:pPr>
      <w:r w:rsidRPr="00761E7E">
        <w:t>Обмен данными между языками программирования</w:t>
      </w:r>
      <w:r>
        <w:t xml:space="preserve">, поскольку </w:t>
      </w:r>
      <w:r>
        <w:rPr>
          <w:lang w:val="en-US"/>
        </w:rPr>
        <w:t>JSON</w:t>
      </w:r>
      <w:r w:rsidRPr="00761E7E">
        <w:t xml:space="preserve"> </w:t>
      </w:r>
      <w:r>
        <w:t>поддерживается почти всеми языками</w:t>
      </w:r>
      <w:r w:rsidRPr="00761E7E">
        <w:t xml:space="preserve"> </w:t>
      </w:r>
      <w:r>
        <w:t>программирования.</w:t>
      </w:r>
      <w:r w:rsidR="00743E9E" w:rsidRPr="00743E9E">
        <w:t xml:space="preserve"> </w:t>
      </w:r>
      <w:r w:rsidR="00743E9E">
        <w:t>[5]</w:t>
      </w:r>
      <w:r w:rsidR="00743E9E" w:rsidRPr="00743E9E">
        <w:t>.</w:t>
      </w:r>
    </w:p>
    <w:p w14:paraId="73591450" w14:textId="77777777" w:rsidR="00761E7E" w:rsidRPr="00761E7E" w:rsidRDefault="00761E7E" w:rsidP="00C67724">
      <w:pPr>
        <w:pStyle w:val="a0"/>
        <w:numPr>
          <w:ilvl w:val="0"/>
          <w:numId w:val="0"/>
        </w:numPr>
        <w:ind w:left="709"/>
      </w:pPr>
    </w:p>
    <w:p w14:paraId="020CEACD" w14:textId="0F50F077" w:rsidR="004077B9" w:rsidRDefault="004077B9" w:rsidP="004077B9">
      <w:pPr>
        <w:pStyle w:val="1"/>
      </w:pPr>
      <w:bookmarkStart w:id="22" w:name="_Toc199347486"/>
      <w:r>
        <w:lastRenderedPageBreak/>
        <w:t>Вывод</w:t>
      </w:r>
      <w:bookmarkEnd w:id="22"/>
    </w:p>
    <w:p w14:paraId="2F25ADC5" w14:textId="0BDFF4C8" w:rsidR="004077B9" w:rsidRPr="00C67724" w:rsidRDefault="004077B9" w:rsidP="004077B9">
      <w:pPr>
        <w:rPr>
          <w:lang w:val="ru-RU" w:eastAsia="ru-RU"/>
        </w:rPr>
      </w:pPr>
      <w:r>
        <w:rPr>
          <w:lang w:val="ru-RU" w:eastAsia="ru-RU"/>
        </w:rPr>
        <w:t>В ходе лабораторной работы были получены</w:t>
      </w:r>
      <w:r w:rsidRPr="004077B9">
        <w:rPr>
          <w:lang w:val="ru-RU" w:eastAsia="ru-RU"/>
        </w:rPr>
        <w:t xml:space="preserve"> навыки создания Telegram-ботов на языке программирования Python.</w:t>
      </w:r>
      <w:r>
        <w:rPr>
          <w:lang w:val="ru-RU" w:eastAsia="ru-RU"/>
        </w:rPr>
        <w:t xml:space="preserve"> Был модифицирован и улучшен механизм хранения пользовательских данных, с</w:t>
      </w:r>
      <w:r w:rsidR="00F32B08">
        <w:rPr>
          <w:lang w:val="ru-RU" w:eastAsia="ru-RU"/>
        </w:rPr>
        <w:t>озданный в третьей лабораторной работе</w:t>
      </w:r>
      <w:r>
        <w:rPr>
          <w:lang w:val="ru-RU" w:eastAsia="ru-RU"/>
        </w:rPr>
        <w:t xml:space="preserve">. </w:t>
      </w:r>
      <w:r w:rsidR="00C67724">
        <w:rPr>
          <w:lang w:val="ru-RU" w:eastAsia="ru-RU"/>
        </w:rPr>
        <w:t xml:space="preserve">Был изучен функционал </w:t>
      </w:r>
      <w:r w:rsidR="00C67724">
        <w:rPr>
          <w:lang w:eastAsia="ru-RU"/>
        </w:rPr>
        <w:t>webhook</w:t>
      </w:r>
      <w:r w:rsidR="00C67724" w:rsidRPr="00C67724">
        <w:rPr>
          <w:lang w:val="ru-RU" w:eastAsia="ru-RU"/>
        </w:rPr>
        <w:t xml:space="preserve"> </w:t>
      </w:r>
      <w:r w:rsidR="00C67724">
        <w:rPr>
          <w:lang w:val="ru-RU" w:eastAsia="ru-RU"/>
        </w:rPr>
        <w:t xml:space="preserve">из </w:t>
      </w:r>
      <w:r w:rsidR="00C67724">
        <w:rPr>
          <w:lang w:eastAsia="ru-RU"/>
        </w:rPr>
        <w:t>Telegram</w:t>
      </w:r>
      <w:r w:rsidR="00C67724" w:rsidRPr="00C67724">
        <w:rPr>
          <w:lang w:val="ru-RU" w:eastAsia="ru-RU"/>
        </w:rPr>
        <w:t xml:space="preserve"> </w:t>
      </w:r>
      <w:r w:rsidR="00C67724">
        <w:rPr>
          <w:lang w:eastAsia="ru-RU"/>
        </w:rPr>
        <w:t>API</w:t>
      </w:r>
      <w:r w:rsidR="00C67724">
        <w:rPr>
          <w:lang w:val="ru-RU" w:eastAsia="ru-RU"/>
        </w:rPr>
        <w:t xml:space="preserve"> и фреймворк</w:t>
      </w:r>
      <w:r w:rsidR="00C67724" w:rsidRPr="00C67724">
        <w:rPr>
          <w:lang w:val="ru-RU" w:eastAsia="ru-RU"/>
        </w:rPr>
        <w:t xml:space="preserve"> </w:t>
      </w:r>
      <w:r w:rsidR="00C67724">
        <w:rPr>
          <w:lang w:eastAsia="ru-RU"/>
        </w:rPr>
        <w:t>Flask</w:t>
      </w:r>
      <w:r w:rsidR="00C67724" w:rsidRPr="00C67724">
        <w:rPr>
          <w:lang w:val="ru-RU" w:eastAsia="ru-RU"/>
        </w:rPr>
        <w:t xml:space="preserve">. </w:t>
      </w:r>
      <w:r w:rsidR="00C67724">
        <w:rPr>
          <w:lang w:val="ru-RU" w:eastAsia="ru-RU"/>
        </w:rPr>
        <w:t xml:space="preserve">Также получены и освоены, необходимые для создания </w:t>
      </w:r>
      <w:r w:rsidR="00C67724">
        <w:rPr>
          <w:lang w:eastAsia="ru-RU"/>
        </w:rPr>
        <w:t>web</w:t>
      </w:r>
      <w:r w:rsidR="00C67724" w:rsidRPr="00C67724">
        <w:rPr>
          <w:lang w:val="ru-RU" w:eastAsia="ru-RU"/>
        </w:rPr>
        <w:t>-</w:t>
      </w:r>
      <w:r w:rsidR="00C67724">
        <w:rPr>
          <w:lang w:val="ru-RU" w:eastAsia="ru-RU"/>
        </w:rPr>
        <w:t xml:space="preserve">приложений, содержащих обработчики </w:t>
      </w:r>
      <w:r w:rsidR="00C67724">
        <w:rPr>
          <w:lang w:eastAsia="ru-RU"/>
        </w:rPr>
        <w:t>POST</w:t>
      </w:r>
      <w:r w:rsidR="00C67724" w:rsidRPr="00C67724">
        <w:rPr>
          <w:lang w:val="ru-RU" w:eastAsia="ru-RU"/>
        </w:rPr>
        <w:t>-</w:t>
      </w:r>
      <w:r w:rsidR="00C67724">
        <w:rPr>
          <w:lang w:val="ru-RU" w:eastAsia="ru-RU"/>
        </w:rPr>
        <w:t xml:space="preserve">запросов, и необходимые для правильной регистрации созданного </w:t>
      </w:r>
      <w:r w:rsidR="00C67724">
        <w:rPr>
          <w:lang w:eastAsia="ru-RU"/>
        </w:rPr>
        <w:t>webhook</w:t>
      </w:r>
      <w:r w:rsidR="00C67724" w:rsidRPr="00C67724">
        <w:rPr>
          <w:lang w:val="ru-RU" w:eastAsia="ru-RU"/>
        </w:rPr>
        <w:t>’</w:t>
      </w:r>
      <w:r w:rsidR="00C67724">
        <w:rPr>
          <w:lang w:val="ru-RU" w:eastAsia="ru-RU"/>
        </w:rPr>
        <w:t xml:space="preserve">а в </w:t>
      </w:r>
      <w:r w:rsidR="00C67724">
        <w:rPr>
          <w:lang w:eastAsia="ru-RU"/>
        </w:rPr>
        <w:t>Telegram</w:t>
      </w:r>
      <w:r w:rsidR="00C67724" w:rsidRPr="00C67724">
        <w:rPr>
          <w:lang w:val="ru-RU" w:eastAsia="ru-RU"/>
        </w:rPr>
        <w:t>-</w:t>
      </w:r>
      <w:r w:rsidR="00F32B08">
        <w:rPr>
          <w:lang w:val="ru-RU" w:eastAsia="ru-RU"/>
        </w:rPr>
        <w:t>боте, навыки. К сожалению, н</w:t>
      </w:r>
      <w:r w:rsidR="00C67724">
        <w:rPr>
          <w:lang w:val="ru-RU" w:eastAsia="ru-RU"/>
        </w:rPr>
        <w:t xml:space="preserve">е получилось реализовать внедрение модифицированного бота на </w:t>
      </w:r>
      <w:r w:rsidR="00C67724">
        <w:rPr>
          <w:lang w:eastAsia="ru-RU"/>
        </w:rPr>
        <w:t>webhook</w:t>
      </w:r>
      <w:r w:rsidR="00C67724" w:rsidRPr="00C67724">
        <w:rPr>
          <w:lang w:val="ru-RU" w:eastAsia="ru-RU"/>
        </w:rPr>
        <w:t>’</w:t>
      </w:r>
      <w:r w:rsidR="00C67724">
        <w:rPr>
          <w:lang w:val="ru-RU" w:eastAsia="ru-RU"/>
        </w:rPr>
        <w:t>и из-за ограничений хостинг сервиса.</w:t>
      </w:r>
    </w:p>
    <w:p w14:paraId="381B5FC0" w14:textId="0D3519C0" w:rsidR="007379D1" w:rsidRPr="004077B9" w:rsidRDefault="007379D1" w:rsidP="00C67724">
      <w:pPr>
        <w:ind w:firstLine="0"/>
        <w:rPr>
          <w:lang w:val="ru-RU"/>
        </w:rPr>
      </w:pPr>
    </w:p>
    <w:p w14:paraId="6AFBE875" w14:textId="2C8B64FB" w:rsidR="00743E9E" w:rsidRPr="00610C8C" w:rsidRDefault="00743E9E" w:rsidP="00D26882">
      <w:r w:rsidRPr="00743E9E">
        <w:t xml:space="preserve"> </w:t>
      </w:r>
    </w:p>
    <w:p w14:paraId="03B2A048" w14:textId="49299BCA" w:rsidR="00F12A6A" w:rsidRDefault="004077B9" w:rsidP="004077B9">
      <w:pPr>
        <w:pStyle w:val="1"/>
        <w:numPr>
          <w:ilvl w:val="0"/>
          <w:numId w:val="0"/>
        </w:numPr>
        <w:jc w:val="both"/>
      </w:pPr>
      <w:bookmarkStart w:id="23" w:name="_Toc199347487"/>
      <w:r>
        <w:lastRenderedPageBreak/>
        <w:t>Приложение 1</w:t>
      </w:r>
      <w:bookmarkEnd w:id="23"/>
    </w:p>
    <w:p w14:paraId="45686421" w14:textId="6D11A305" w:rsidR="004077B9" w:rsidRPr="004077B9" w:rsidRDefault="004077B9" w:rsidP="004077B9">
      <w:pPr>
        <w:rPr>
          <w:lang w:val="ru-RU" w:eastAsia="ru-RU"/>
        </w:rPr>
      </w:pPr>
      <w:r>
        <w:rPr>
          <w:lang w:val="ru-RU" w:eastAsia="ru-RU"/>
        </w:rPr>
        <w:t xml:space="preserve">Листинг кода </w:t>
      </w:r>
      <w:r>
        <w:rPr>
          <w:lang w:eastAsia="ru-RU"/>
        </w:rPr>
        <w:t>Telegram</w:t>
      </w:r>
      <w:r w:rsidRPr="004077B9">
        <w:rPr>
          <w:lang w:val="ru-RU" w:eastAsia="ru-RU"/>
        </w:rPr>
        <w:t>-</w:t>
      </w:r>
      <w:r>
        <w:rPr>
          <w:lang w:val="ru-RU" w:eastAsia="ru-RU"/>
        </w:rPr>
        <w:t>бота</w:t>
      </w:r>
      <w:r w:rsidRPr="004077B9">
        <w:rPr>
          <w:lang w:val="ru-RU" w:eastAsia="ru-RU"/>
        </w:rPr>
        <w:t>:</w:t>
      </w:r>
    </w:p>
    <w:p w14:paraId="665AA415" w14:textId="77777777" w:rsidR="00D26882" w:rsidRPr="00D26882" w:rsidRDefault="00D26882" w:rsidP="00D26882">
      <w:pPr>
        <w:pStyle w:val="ac"/>
      </w:pPr>
      <w:r w:rsidRPr="00D26882">
        <w:t>import telebot</w:t>
      </w:r>
    </w:p>
    <w:p w14:paraId="3E55A646" w14:textId="77777777" w:rsidR="00D26882" w:rsidRPr="00D26882" w:rsidRDefault="00D26882" w:rsidP="00D26882">
      <w:pPr>
        <w:pStyle w:val="ac"/>
      </w:pPr>
      <w:r w:rsidRPr="00D26882">
        <w:t>from telebot import types</w:t>
      </w:r>
    </w:p>
    <w:p w14:paraId="76D8B3CD" w14:textId="77777777" w:rsidR="00D26882" w:rsidRPr="00D26882" w:rsidRDefault="00D26882" w:rsidP="00D26882">
      <w:pPr>
        <w:pStyle w:val="ac"/>
      </w:pPr>
      <w:r w:rsidRPr="00D26882">
        <w:t>import tensorflow as tf</w:t>
      </w:r>
    </w:p>
    <w:p w14:paraId="7276C0A5" w14:textId="77777777" w:rsidR="00D26882" w:rsidRPr="00D26882" w:rsidRDefault="00D26882" w:rsidP="00D26882">
      <w:pPr>
        <w:pStyle w:val="ac"/>
      </w:pPr>
      <w:r w:rsidRPr="00D26882">
        <w:t>import numpy as np</w:t>
      </w:r>
    </w:p>
    <w:p w14:paraId="50C97FD6" w14:textId="77777777" w:rsidR="00D26882" w:rsidRPr="00D26882" w:rsidRDefault="00D26882" w:rsidP="00D26882">
      <w:pPr>
        <w:pStyle w:val="ac"/>
      </w:pPr>
      <w:r w:rsidRPr="00D26882">
        <w:t>import os</w:t>
      </w:r>
    </w:p>
    <w:p w14:paraId="5D3A255C" w14:textId="77777777" w:rsidR="00D26882" w:rsidRPr="00D26882" w:rsidRDefault="00D26882" w:rsidP="00D26882">
      <w:pPr>
        <w:pStyle w:val="ac"/>
      </w:pPr>
      <w:r w:rsidRPr="00D26882">
        <w:t>import sqlite3</w:t>
      </w:r>
    </w:p>
    <w:p w14:paraId="1AB8147D" w14:textId="77777777" w:rsidR="00D26882" w:rsidRPr="00D26882" w:rsidRDefault="00D26882" w:rsidP="00D26882">
      <w:pPr>
        <w:pStyle w:val="ac"/>
      </w:pPr>
      <w:r w:rsidRPr="00D26882">
        <w:t>import hashlib</w:t>
      </w:r>
    </w:p>
    <w:p w14:paraId="22F6BFA0" w14:textId="77777777" w:rsidR="00D26882" w:rsidRPr="00D26882" w:rsidRDefault="00D26882" w:rsidP="00D26882">
      <w:pPr>
        <w:pStyle w:val="ac"/>
      </w:pPr>
      <w:r w:rsidRPr="00D26882">
        <w:t>import secrets</w:t>
      </w:r>
    </w:p>
    <w:p w14:paraId="6F222A26" w14:textId="77777777" w:rsidR="00D26882" w:rsidRPr="00D26882" w:rsidRDefault="00D26882" w:rsidP="00D26882">
      <w:pPr>
        <w:pStyle w:val="ac"/>
      </w:pPr>
      <w:r w:rsidRPr="00D26882">
        <w:t>from datetime import datetime, timedelta</w:t>
      </w:r>
    </w:p>
    <w:p w14:paraId="0CB7E985" w14:textId="77777777" w:rsidR="00D26882" w:rsidRPr="00D26882" w:rsidRDefault="00D26882" w:rsidP="00D26882">
      <w:pPr>
        <w:pStyle w:val="ac"/>
      </w:pPr>
      <w:r w:rsidRPr="00D26882">
        <w:t>from tensorflow.keras.preprocessing import image</w:t>
      </w:r>
    </w:p>
    <w:p w14:paraId="06865495" w14:textId="77777777" w:rsidR="00D26882" w:rsidRPr="00D26882" w:rsidRDefault="00D26882" w:rsidP="00D26882">
      <w:pPr>
        <w:pStyle w:val="ac"/>
      </w:pPr>
    </w:p>
    <w:p w14:paraId="6A67939F" w14:textId="77777777" w:rsidR="00D26882" w:rsidRPr="00D26882" w:rsidRDefault="00D26882" w:rsidP="00D26882">
      <w:pPr>
        <w:pStyle w:val="ac"/>
      </w:pPr>
      <w:r w:rsidRPr="00D26882">
        <w:t xml:space="preserve"># </w:t>
      </w:r>
      <w:r w:rsidRPr="00D26882">
        <w:rPr>
          <w:lang w:val="ru-RU"/>
        </w:rPr>
        <w:t>Конфигурация</w:t>
      </w:r>
      <w:r w:rsidRPr="00D26882">
        <w:t xml:space="preserve"> </w:t>
      </w:r>
      <w:r w:rsidRPr="00D26882">
        <w:rPr>
          <w:lang w:val="ru-RU"/>
        </w:rPr>
        <w:t>бота</w:t>
      </w:r>
    </w:p>
    <w:p w14:paraId="22971D25" w14:textId="77777777" w:rsidR="00D26882" w:rsidRPr="00D26882" w:rsidRDefault="00D26882" w:rsidP="00D26882">
      <w:pPr>
        <w:pStyle w:val="ac"/>
      </w:pPr>
      <w:r w:rsidRPr="00D26882">
        <w:t>TOKEN = '7593523748:AAGtmDsBVFQ1fVN2X_yKHtJphDPHJRafefY'</w:t>
      </w:r>
    </w:p>
    <w:p w14:paraId="1A45DAE0" w14:textId="77777777" w:rsidR="00D26882" w:rsidRPr="00D26882" w:rsidRDefault="00D26882" w:rsidP="00D26882">
      <w:pPr>
        <w:pStyle w:val="ac"/>
      </w:pPr>
      <w:r w:rsidRPr="00D26882">
        <w:t>bot = telebot.TeleBot(TOKEN)</w:t>
      </w:r>
    </w:p>
    <w:p w14:paraId="04EA9354" w14:textId="77777777" w:rsidR="00D26882" w:rsidRPr="00D26882" w:rsidRDefault="00D26882" w:rsidP="00D26882">
      <w:pPr>
        <w:pStyle w:val="ac"/>
      </w:pPr>
    </w:p>
    <w:p w14:paraId="3622A9B9" w14:textId="77777777" w:rsidR="00D26882" w:rsidRPr="00D26882" w:rsidRDefault="00D26882" w:rsidP="00D26882">
      <w:pPr>
        <w:pStyle w:val="ac"/>
      </w:pPr>
      <w:r w:rsidRPr="00D26882">
        <w:t xml:space="preserve"># </w:t>
      </w:r>
      <w:r w:rsidRPr="00D26882">
        <w:rPr>
          <w:lang w:val="ru-RU"/>
        </w:rPr>
        <w:t>Настройка</w:t>
      </w:r>
      <w:r w:rsidRPr="00D26882">
        <w:t xml:space="preserve"> </w:t>
      </w:r>
      <w:r w:rsidRPr="00D26882">
        <w:rPr>
          <w:lang w:val="ru-RU"/>
        </w:rPr>
        <w:t>базы</w:t>
      </w:r>
      <w:r w:rsidRPr="00D26882">
        <w:t xml:space="preserve"> </w:t>
      </w:r>
      <w:r w:rsidRPr="00D26882">
        <w:rPr>
          <w:lang w:val="ru-RU"/>
        </w:rPr>
        <w:t>данных</w:t>
      </w:r>
      <w:r w:rsidRPr="00D26882">
        <w:t xml:space="preserve"> SQLite</w:t>
      </w:r>
    </w:p>
    <w:p w14:paraId="6AD5FE7D" w14:textId="77777777" w:rsidR="00D26882" w:rsidRPr="00D26882" w:rsidRDefault="00D26882" w:rsidP="00D26882">
      <w:pPr>
        <w:pStyle w:val="ac"/>
      </w:pPr>
      <w:r w:rsidRPr="00D26882">
        <w:t xml:space="preserve">conn = sqlite3.connect('users.db', </w:t>
      </w:r>
      <w:r w:rsidRPr="00D26882">
        <w:rPr>
          <w:i/>
          <w:iCs/>
        </w:rPr>
        <w:t>check_same_thread</w:t>
      </w:r>
      <w:r w:rsidRPr="00D26882">
        <w:t>=False)</w:t>
      </w:r>
    </w:p>
    <w:p w14:paraId="2E90EAE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cursor = conn.cursor()</w:t>
      </w:r>
    </w:p>
    <w:p w14:paraId="0890BCE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Создание таблицы пользователей, если она не существует</w:t>
      </w:r>
    </w:p>
    <w:p w14:paraId="33AB6546" w14:textId="77777777" w:rsidR="00D26882" w:rsidRPr="00D26882" w:rsidRDefault="00D26882" w:rsidP="00D26882">
      <w:pPr>
        <w:pStyle w:val="ac"/>
      </w:pPr>
      <w:r w:rsidRPr="00D26882">
        <w:t>cursor.execute('''CREATE TABLE IF NOT EXISTS users</w:t>
      </w:r>
    </w:p>
    <w:p w14:paraId="5158FE3A" w14:textId="77777777" w:rsidR="00D26882" w:rsidRPr="00D26882" w:rsidRDefault="00D26882" w:rsidP="00D26882">
      <w:pPr>
        <w:pStyle w:val="ac"/>
      </w:pPr>
      <w:r w:rsidRPr="00D26882">
        <w:t>                 (chat_id INTEGER PRIMARY KEY,</w:t>
      </w:r>
    </w:p>
    <w:p w14:paraId="5E1DE211" w14:textId="77777777" w:rsidR="00D26882" w:rsidRPr="00D26882" w:rsidRDefault="00D26882" w:rsidP="00D26882">
      <w:pPr>
        <w:pStyle w:val="ac"/>
      </w:pPr>
      <w:r w:rsidRPr="00D26882">
        <w:t>                  password TEXT,</w:t>
      </w:r>
    </w:p>
    <w:p w14:paraId="3B768EB4" w14:textId="77777777" w:rsidR="00D26882" w:rsidRPr="00D26882" w:rsidRDefault="00D26882" w:rsidP="00D26882">
      <w:pPr>
        <w:pStyle w:val="ac"/>
      </w:pPr>
      <w:r w:rsidRPr="00D26882">
        <w:t>                  logged_in BOOLEAN,</w:t>
      </w:r>
    </w:p>
    <w:p w14:paraId="4E4D51C7" w14:textId="77777777" w:rsidR="00D26882" w:rsidRPr="00D26882" w:rsidRDefault="00D26882" w:rsidP="00D26882">
      <w:pPr>
        <w:pStyle w:val="ac"/>
      </w:pPr>
      <w:r w:rsidRPr="00D26882">
        <w:t>                  predictions_count INTEGER DEFAULT 0)''')</w:t>
      </w:r>
    </w:p>
    <w:p w14:paraId="07471697" w14:textId="77777777" w:rsidR="00D26882" w:rsidRPr="00D26882" w:rsidRDefault="00D26882" w:rsidP="00D26882">
      <w:pPr>
        <w:pStyle w:val="ac"/>
      </w:pPr>
    </w:p>
    <w:p w14:paraId="4D3A436C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Создание таблицы администраторов, если она не существует</w:t>
      </w:r>
    </w:p>
    <w:p w14:paraId="4F395249" w14:textId="77777777" w:rsidR="00D26882" w:rsidRPr="00D26882" w:rsidRDefault="00D26882" w:rsidP="00D26882">
      <w:pPr>
        <w:pStyle w:val="ac"/>
      </w:pPr>
      <w:r w:rsidRPr="00D26882">
        <w:t>cursor.execute('''CREATE TABLE IF NOT EXISTS admins</w:t>
      </w:r>
    </w:p>
    <w:p w14:paraId="6516A25E" w14:textId="77777777" w:rsidR="00D26882" w:rsidRPr="00D26882" w:rsidRDefault="00D26882" w:rsidP="00D26882">
      <w:pPr>
        <w:pStyle w:val="ac"/>
      </w:pPr>
      <w:r w:rsidRPr="00D26882">
        <w:t>                 (chat_id INTEGER PRIMARY KEY,</w:t>
      </w:r>
    </w:p>
    <w:p w14:paraId="305FE6E9" w14:textId="77777777" w:rsidR="00D26882" w:rsidRPr="00D26882" w:rsidRDefault="00D26882" w:rsidP="00D26882">
      <w:pPr>
        <w:pStyle w:val="ac"/>
      </w:pPr>
      <w:r w:rsidRPr="00D26882">
        <w:t>                  username TEXT)''')</w:t>
      </w:r>
    </w:p>
    <w:p w14:paraId="6A2A4EA9" w14:textId="77777777" w:rsidR="00D26882" w:rsidRPr="00D26882" w:rsidRDefault="00D26882" w:rsidP="00D26882">
      <w:pPr>
        <w:pStyle w:val="ac"/>
      </w:pPr>
      <w:r w:rsidRPr="00D26882">
        <w:t>conn.commit()</w:t>
      </w:r>
    </w:p>
    <w:p w14:paraId="74189750" w14:textId="77777777" w:rsidR="00D26882" w:rsidRPr="00D26882" w:rsidRDefault="00D26882" w:rsidP="00D26882">
      <w:pPr>
        <w:pStyle w:val="ac"/>
      </w:pPr>
    </w:p>
    <w:p w14:paraId="6E71C3C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Проверка наличия столбца predictions_count в таблице пользователей</w:t>
      </w:r>
    </w:p>
    <w:p w14:paraId="1D71BDD5" w14:textId="77777777" w:rsidR="00D26882" w:rsidRPr="00D26882" w:rsidRDefault="00D26882" w:rsidP="00D26882">
      <w:pPr>
        <w:pStyle w:val="ac"/>
      </w:pPr>
      <w:r w:rsidRPr="00D26882">
        <w:t>cursor.execute("PRAGMA table_info(users)")</w:t>
      </w:r>
    </w:p>
    <w:p w14:paraId="2F8C61EE" w14:textId="77777777" w:rsidR="00D26882" w:rsidRPr="00D26882" w:rsidRDefault="00D26882" w:rsidP="00D26882">
      <w:pPr>
        <w:pStyle w:val="ac"/>
      </w:pPr>
      <w:r w:rsidRPr="00D26882">
        <w:t>columns = [row[1] for row in cursor.fetchall()]</w:t>
      </w:r>
    </w:p>
    <w:p w14:paraId="3795C13A" w14:textId="77777777" w:rsidR="00D26882" w:rsidRPr="00D26882" w:rsidRDefault="00D26882" w:rsidP="00D26882">
      <w:pPr>
        <w:pStyle w:val="ac"/>
      </w:pPr>
      <w:r w:rsidRPr="00D26882">
        <w:t>if "predictions_count" not in columns:</w:t>
      </w:r>
    </w:p>
    <w:p w14:paraId="072298C7" w14:textId="77777777" w:rsidR="00D26882" w:rsidRPr="00D26882" w:rsidRDefault="00D26882" w:rsidP="00D26882">
      <w:pPr>
        <w:pStyle w:val="ac"/>
      </w:pPr>
      <w:r w:rsidRPr="00D26882">
        <w:t>    cursor.execute("ALTER TABLE users ADD COLUMN predictions_count INTEGER DEFAULT 0")</w:t>
      </w:r>
    </w:p>
    <w:p w14:paraId="554BC17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conn.commit()</w:t>
      </w:r>
    </w:p>
    <w:p w14:paraId="5648D9E6" w14:textId="77777777" w:rsidR="00D26882" w:rsidRPr="00D26882" w:rsidRDefault="00D26882" w:rsidP="00D26882">
      <w:pPr>
        <w:pStyle w:val="ac"/>
        <w:rPr>
          <w:lang w:val="ru-RU"/>
        </w:rPr>
      </w:pPr>
    </w:p>
    <w:p w14:paraId="43DC423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Управление состояниями пользователей</w:t>
      </w:r>
    </w:p>
    <w:p w14:paraId="73E4326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user_states = {}</w:t>
      </w:r>
    </w:p>
    <w:p w14:paraId="146DB89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login_attempts = {}</w:t>
      </w:r>
    </w:p>
    <w:p w14:paraId="50501ECC" w14:textId="77777777" w:rsidR="00D26882" w:rsidRPr="00D26882" w:rsidRDefault="00D26882" w:rsidP="00D26882">
      <w:pPr>
        <w:pStyle w:val="ac"/>
        <w:rPr>
          <w:lang w:val="ru-RU"/>
        </w:rPr>
      </w:pPr>
    </w:p>
    <w:p w14:paraId="2CBA680E" w14:textId="7FCCA84F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lastRenderedPageBreak/>
        <w:t xml:space="preserve"># Настройка модели TensorFlow </w:t>
      </w:r>
    </w:p>
    <w:p w14:paraId="0636A2CD" w14:textId="77777777" w:rsidR="00D26882" w:rsidRPr="00D26882" w:rsidRDefault="00D26882" w:rsidP="00D26882">
      <w:pPr>
        <w:pStyle w:val="ac"/>
      </w:pPr>
      <w:r w:rsidRPr="00D26882">
        <w:t>model = tf.keras.models.Sequential([</w:t>
      </w:r>
    </w:p>
    <w:p w14:paraId="79105169" w14:textId="77777777" w:rsidR="00D26882" w:rsidRPr="00D26882" w:rsidRDefault="00D26882" w:rsidP="00D26882">
      <w:pPr>
        <w:pStyle w:val="ac"/>
      </w:pPr>
      <w:r w:rsidRPr="00D26882">
        <w:t xml:space="preserve">    tf.keras.layers.Conv2D(32, (3, 3), </w:t>
      </w:r>
      <w:r w:rsidRPr="00D26882">
        <w:rPr>
          <w:i/>
          <w:iCs/>
        </w:rPr>
        <w:t>activation</w:t>
      </w:r>
      <w:r w:rsidRPr="00D26882">
        <w:t xml:space="preserve">='relu', </w:t>
      </w:r>
      <w:r w:rsidRPr="00D26882">
        <w:rPr>
          <w:i/>
          <w:iCs/>
        </w:rPr>
        <w:t>input_shape</w:t>
      </w:r>
      <w:r w:rsidRPr="00D26882">
        <w:t>=(200, 200, 3)),</w:t>
      </w:r>
    </w:p>
    <w:p w14:paraId="0210192B" w14:textId="77777777" w:rsidR="00D26882" w:rsidRPr="00D26882" w:rsidRDefault="00D26882" w:rsidP="00D26882">
      <w:pPr>
        <w:pStyle w:val="ac"/>
      </w:pPr>
      <w:r w:rsidRPr="00D26882">
        <w:t>    tf.keras.layers.MaxPooling2D(2, 2),</w:t>
      </w:r>
    </w:p>
    <w:p w14:paraId="3EA22903" w14:textId="77777777" w:rsidR="00D26882" w:rsidRPr="00D26882" w:rsidRDefault="00D26882" w:rsidP="00D26882">
      <w:pPr>
        <w:pStyle w:val="ac"/>
      </w:pPr>
      <w:r w:rsidRPr="00D26882">
        <w:t xml:space="preserve">    tf.keras.layers.Conv2D(64, (3, 3), </w:t>
      </w:r>
      <w:r w:rsidRPr="00D26882">
        <w:rPr>
          <w:i/>
          <w:iCs/>
        </w:rPr>
        <w:t>activation</w:t>
      </w:r>
      <w:r w:rsidRPr="00D26882">
        <w:t>='relu'),</w:t>
      </w:r>
    </w:p>
    <w:p w14:paraId="6E0C403D" w14:textId="77777777" w:rsidR="00D26882" w:rsidRPr="00D26882" w:rsidRDefault="00D26882" w:rsidP="00D26882">
      <w:pPr>
        <w:pStyle w:val="ac"/>
      </w:pPr>
      <w:r w:rsidRPr="00D26882">
        <w:t>    tf.keras.layers.MaxPooling2D(2, 2),</w:t>
      </w:r>
    </w:p>
    <w:p w14:paraId="6709676F" w14:textId="77777777" w:rsidR="00D26882" w:rsidRPr="00D26882" w:rsidRDefault="00D26882" w:rsidP="00D26882">
      <w:pPr>
        <w:pStyle w:val="ac"/>
      </w:pPr>
      <w:r w:rsidRPr="00D26882">
        <w:t>    tf.keras.layers.Flatten(),</w:t>
      </w:r>
    </w:p>
    <w:p w14:paraId="6ED1F027" w14:textId="77777777" w:rsidR="00D26882" w:rsidRPr="00D26882" w:rsidRDefault="00D26882" w:rsidP="00D26882">
      <w:pPr>
        <w:pStyle w:val="ac"/>
      </w:pPr>
      <w:r w:rsidRPr="00D26882">
        <w:t xml:space="preserve">    tf.keras.layers.Dense(128, </w:t>
      </w:r>
      <w:r w:rsidRPr="00D26882">
        <w:rPr>
          <w:i/>
          <w:iCs/>
        </w:rPr>
        <w:t>activation</w:t>
      </w:r>
      <w:r w:rsidRPr="00D26882">
        <w:t>='relu'),</w:t>
      </w:r>
    </w:p>
    <w:p w14:paraId="06F6F86A" w14:textId="77777777" w:rsidR="00D26882" w:rsidRPr="00D26882" w:rsidRDefault="00D26882" w:rsidP="00D26882">
      <w:pPr>
        <w:pStyle w:val="ac"/>
      </w:pPr>
      <w:r w:rsidRPr="00D26882">
        <w:t xml:space="preserve">    tf.keras.layers.Dense(1, </w:t>
      </w:r>
      <w:r w:rsidRPr="00D26882">
        <w:rPr>
          <w:i/>
          <w:iCs/>
        </w:rPr>
        <w:t>activation</w:t>
      </w:r>
      <w:r w:rsidRPr="00D26882">
        <w:t>='sigmoid')</w:t>
      </w:r>
    </w:p>
    <w:p w14:paraId="4BA4B1E1" w14:textId="77777777" w:rsidR="00D26882" w:rsidRPr="00D26882" w:rsidRDefault="00D26882" w:rsidP="00D26882">
      <w:pPr>
        <w:pStyle w:val="ac"/>
      </w:pPr>
      <w:r w:rsidRPr="00D26882">
        <w:t>])</w:t>
      </w:r>
    </w:p>
    <w:p w14:paraId="0848E77F" w14:textId="77777777" w:rsidR="00D26882" w:rsidRPr="00D26882" w:rsidRDefault="00D26882" w:rsidP="00D26882">
      <w:pPr>
        <w:pStyle w:val="ac"/>
      </w:pPr>
      <w:r w:rsidRPr="00D26882">
        <w:t>model.compile(</w:t>
      </w:r>
      <w:r w:rsidRPr="00D26882">
        <w:rPr>
          <w:i/>
          <w:iCs/>
        </w:rPr>
        <w:t>optimizer</w:t>
      </w:r>
      <w:r w:rsidRPr="00D26882">
        <w:t xml:space="preserve">='adam', </w:t>
      </w:r>
      <w:r w:rsidRPr="00D26882">
        <w:rPr>
          <w:i/>
          <w:iCs/>
        </w:rPr>
        <w:t>loss</w:t>
      </w:r>
      <w:r w:rsidRPr="00D26882">
        <w:t xml:space="preserve">='binary_crossentropy', </w:t>
      </w:r>
      <w:r w:rsidRPr="00D26882">
        <w:rPr>
          <w:i/>
          <w:iCs/>
        </w:rPr>
        <w:t>metrics</w:t>
      </w:r>
      <w:r w:rsidRPr="00D26882">
        <w:t>=['accuracy'])</w:t>
      </w:r>
    </w:p>
    <w:p w14:paraId="6FE5B60C" w14:textId="77777777" w:rsidR="00D26882" w:rsidRPr="00D26882" w:rsidRDefault="00D26882" w:rsidP="00D26882">
      <w:pPr>
        <w:pStyle w:val="ac"/>
      </w:pPr>
      <w:r w:rsidRPr="00D26882">
        <w:t>model.load_weights('best_weights.h5')</w:t>
      </w:r>
    </w:p>
    <w:p w14:paraId="5A85CC11" w14:textId="77777777" w:rsidR="00D26882" w:rsidRPr="00D26882" w:rsidRDefault="00D26882" w:rsidP="00D26882">
      <w:pPr>
        <w:pStyle w:val="ac"/>
      </w:pPr>
    </w:p>
    <w:p w14:paraId="59F27C9E" w14:textId="77777777" w:rsidR="00D26882" w:rsidRPr="00D26882" w:rsidRDefault="00D26882" w:rsidP="00D26882">
      <w:pPr>
        <w:pStyle w:val="ac"/>
      </w:pPr>
      <w:r w:rsidRPr="00D26882">
        <w:t xml:space="preserve"># </w:t>
      </w:r>
      <w:r w:rsidRPr="00D26882">
        <w:rPr>
          <w:lang w:val="ru-RU"/>
        </w:rPr>
        <w:t>Обработка</w:t>
      </w:r>
      <w:r w:rsidRPr="00D26882">
        <w:t xml:space="preserve"> </w:t>
      </w:r>
      <w:r w:rsidRPr="00D26882">
        <w:rPr>
          <w:lang w:val="ru-RU"/>
        </w:rPr>
        <w:t>паролей</w:t>
      </w:r>
    </w:p>
    <w:p w14:paraId="46A3AE70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hash_password(</w:t>
      </w:r>
      <w:r w:rsidRPr="00D26882">
        <w:rPr>
          <w:i/>
          <w:iCs/>
        </w:rPr>
        <w:t>password</w:t>
      </w:r>
      <w:r w:rsidRPr="00D26882">
        <w:t>):</w:t>
      </w:r>
    </w:p>
    <w:p w14:paraId="1067CDE4" w14:textId="77777777" w:rsidR="00D26882" w:rsidRPr="00D26882" w:rsidRDefault="00D26882" w:rsidP="00D26882">
      <w:pPr>
        <w:pStyle w:val="ac"/>
      </w:pPr>
      <w:r w:rsidRPr="00D26882">
        <w:t>    salt = secrets.token_hex(8)</w:t>
      </w:r>
    </w:p>
    <w:p w14:paraId="79525713" w14:textId="77777777" w:rsidR="00D26882" w:rsidRPr="00D26882" w:rsidRDefault="00D26882" w:rsidP="00D26882">
      <w:pPr>
        <w:pStyle w:val="ac"/>
      </w:pPr>
      <w:r w:rsidRPr="00D26882">
        <w:t>    hashed = hashlib.sha256((password + salt).encode()).hexdigest()</w:t>
      </w:r>
    </w:p>
    <w:p w14:paraId="66E37D65" w14:textId="77777777" w:rsidR="00D26882" w:rsidRPr="00D26882" w:rsidRDefault="00D26882" w:rsidP="00D26882">
      <w:pPr>
        <w:pStyle w:val="ac"/>
      </w:pPr>
      <w:r w:rsidRPr="00D26882">
        <w:t xml:space="preserve">    return </w:t>
      </w:r>
      <w:r w:rsidRPr="00D26882">
        <w:rPr>
          <w:i/>
          <w:iCs/>
        </w:rPr>
        <w:t>f</w:t>
      </w:r>
      <w:r w:rsidRPr="00D26882">
        <w:t>"{salt}:{hashed}"</w:t>
      </w:r>
    </w:p>
    <w:p w14:paraId="404E7185" w14:textId="77777777" w:rsidR="00D26882" w:rsidRPr="00D26882" w:rsidRDefault="00D26882" w:rsidP="00D26882">
      <w:pPr>
        <w:pStyle w:val="ac"/>
      </w:pPr>
    </w:p>
    <w:p w14:paraId="1C65CF63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check_password(</w:t>
      </w:r>
      <w:r w:rsidRPr="00D26882">
        <w:rPr>
          <w:i/>
          <w:iCs/>
        </w:rPr>
        <w:t>hashed_password</w:t>
      </w:r>
      <w:r w:rsidRPr="00D26882">
        <w:t xml:space="preserve">, </w:t>
      </w:r>
      <w:r w:rsidRPr="00D26882">
        <w:rPr>
          <w:i/>
          <w:iCs/>
        </w:rPr>
        <w:t>user_password</w:t>
      </w:r>
      <w:r w:rsidRPr="00D26882">
        <w:t>):</w:t>
      </w:r>
    </w:p>
    <w:p w14:paraId="08D1DB2A" w14:textId="77777777" w:rsidR="00D26882" w:rsidRPr="00D26882" w:rsidRDefault="00D26882" w:rsidP="00D26882">
      <w:pPr>
        <w:pStyle w:val="ac"/>
      </w:pPr>
      <w:r w:rsidRPr="00D26882">
        <w:t>    salt, hashed = hashed_password.split(':')</w:t>
      </w:r>
    </w:p>
    <w:p w14:paraId="75D197B2" w14:textId="77777777" w:rsidR="00D26882" w:rsidRPr="00D26882" w:rsidRDefault="00D26882" w:rsidP="00D26882">
      <w:pPr>
        <w:pStyle w:val="ac"/>
      </w:pPr>
      <w:r w:rsidRPr="00D26882">
        <w:t>    return hashed == hashlib.sha256((user_password + salt).encode()).hexdigest()</w:t>
      </w:r>
    </w:p>
    <w:p w14:paraId="04B585C6" w14:textId="77777777" w:rsidR="00D26882" w:rsidRPr="00D26882" w:rsidRDefault="00D26882" w:rsidP="00D26882">
      <w:pPr>
        <w:pStyle w:val="ac"/>
      </w:pPr>
    </w:p>
    <w:p w14:paraId="42D9A50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Проверка статуса администратора</w:t>
      </w:r>
    </w:p>
    <w:p w14:paraId="329C6B1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i/>
          <w:iCs/>
          <w:lang w:val="ru-RU"/>
        </w:rPr>
        <w:t>def</w:t>
      </w:r>
      <w:r w:rsidRPr="00D26882">
        <w:rPr>
          <w:lang w:val="ru-RU"/>
        </w:rPr>
        <w:t xml:space="preserve"> is_admin(</w:t>
      </w:r>
      <w:r w:rsidRPr="00D26882">
        <w:rPr>
          <w:i/>
          <w:iCs/>
          <w:lang w:val="ru-RU"/>
        </w:rPr>
        <w:t>chat_id</w:t>
      </w:r>
      <w:r w:rsidRPr="00D26882">
        <w:rPr>
          <w:lang w:val="ru-RU"/>
        </w:rPr>
        <w:t>):</w:t>
      </w:r>
    </w:p>
    <w:p w14:paraId="35C5F726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cursor.execute("SELECT * FROM admins WHERE chat_id=?", (chat_id,))</w:t>
      </w:r>
    </w:p>
    <w:p w14:paraId="06A74ED1" w14:textId="77777777" w:rsidR="00D26882" w:rsidRPr="00D26882" w:rsidRDefault="00D26882" w:rsidP="00D26882">
      <w:pPr>
        <w:pStyle w:val="ac"/>
      </w:pPr>
      <w:r w:rsidRPr="00D26882">
        <w:t>    return cursor.fetchone() is not None</w:t>
      </w:r>
    </w:p>
    <w:p w14:paraId="5B874B84" w14:textId="77777777" w:rsidR="00D26882" w:rsidRPr="00D26882" w:rsidRDefault="00D26882" w:rsidP="00D26882">
      <w:pPr>
        <w:pStyle w:val="ac"/>
      </w:pPr>
    </w:p>
    <w:p w14:paraId="7068EB81" w14:textId="77777777" w:rsidR="00D26882" w:rsidRPr="00D26882" w:rsidRDefault="00D26882" w:rsidP="00D26882">
      <w:pPr>
        <w:pStyle w:val="ac"/>
      </w:pPr>
      <w:r w:rsidRPr="00D26882">
        <w:t xml:space="preserve"># </w:t>
      </w:r>
      <w:r w:rsidRPr="00D26882">
        <w:rPr>
          <w:lang w:val="ru-RU"/>
        </w:rPr>
        <w:t>Клавиатуры</w:t>
      </w:r>
    </w:p>
    <w:p w14:paraId="041FAAEE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create_main_keyboard():</w:t>
      </w:r>
    </w:p>
    <w:p w14:paraId="4DED11B3" w14:textId="77777777" w:rsidR="00D26882" w:rsidRPr="00D26882" w:rsidRDefault="00D26882" w:rsidP="00D26882">
      <w:pPr>
        <w:pStyle w:val="ac"/>
      </w:pPr>
      <w:r w:rsidRPr="00D26882">
        <w:t>    markup = types.ReplyKeyboardMarkup(</w:t>
      </w:r>
      <w:r w:rsidRPr="00D26882">
        <w:rPr>
          <w:i/>
          <w:iCs/>
        </w:rPr>
        <w:t>resize_keyboard</w:t>
      </w:r>
      <w:r w:rsidRPr="00D26882">
        <w:t>=True)</w:t>
      </w:r>
    </w:p>
    <w:p w14:paraId="1ACCE46F" w14:textId="77777777" w:rsidR="00D26882" w:rsidRPr="00D26882" w:rsidRDefault="00D26882" w:rsidP="00D26882">
      <w:pPr>
        <w:pStyle w:val="ac"/>
      </w:pPr>
      <w:r w:rsidRPr="00D26882">
        <w:t>    markup.row(types.KeyboardButton('/register'), types.KeyboardButton('/login'))</w:t>
      </w:r>
    </w:p>
    <w:p w14:paraId="41643916" w14:textId="77777777" w:rsidR="00D26882" w:rsidRPr="00D26882" w:rsidRDefault="00D26882" w:rsidP="00D26882">
      <w:pPr>
        <w:pStyle w:val="ac"/>
      </w:pPr>
      <w:r w:rsidRPr="00D26882">
        <w:t>    markup.row(types.KeyboardButton('/predict'), types.KeyboardButton('/logout'))</w:t>
      </w:r>
    </w:p>
    <w:p w14:paraId="3CEED4C3" w14:textId="77777777" w:rsidR="00D26882" w:rsidRPr="00D26882" w:rsidRDefault="00D26882" w:rsidP="00D26882">
      <w:pPr>
        <w:pStyle w:val="ac"/>
      </w:pPr>
      <w:r w:rsidRPr="00D26882">
        <w:t>    markup.row(types.KeyboardButton('/user_info'))</w:t>
      </w:r>
    </w:p>
    <w:p w14:paraId="31651987" w14:textId="77777777" w:rsidR="00D26882" w:rsidRPr="00D26882" w:rsidRDefault="00D26882" w:rsidP="00D26882">
      <w:pPr>
        <w:pStyle w:val="ac"/>
      </w:pPr>
      <w:r w:rsidRPr="00D26882">
        <w:t>    return markup</w:t>
      </w:r>
    </w:p>
    <w:p w14:paraId="0E911DF9" w14:textId="77777777" w:rsidR="00D26882" w:rsidRPr="00D26882" w:rsidRDefault="00D26882" w:rsidP="00D26882">
      <w:pPr>
        <w:pStyle w:val="ac"/>
      </w:pPr>
    </w:p>
    <w:p w14:paraId="7037895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create_admin_keyboard():</w:t>
      </w:r>
    </w:p>
    <w:p w14:paraId="1D9C84B5" w14:textId="77777777" w:rsidR="00D26882" w:rsidRPr="00D26882" w:rsidRDefault="00D26882" w:rsidP="00D26882">
      <w:pPr>
        <w:pStyle w:val="ac"/>
      </w:pPr>
      <w:r w:rsidRPr="00D26882">
        <w:t>    markup = types.ReplyKeyboardMarkup(</w:t>
      </w:r>
      <w:r w:rsidRPr="00D26882">
        <w:rPr>
          <w:i/>
          <w:iCs/>
        </w:rPr>
        <w:t>resize_keyboard</w:t>
      </w:r>
      <w:r w:rsidRPr="00D26882">
        <w:t>=True)</w:t>
      </w:r>
    </w:p>
    <w:p w14:paraId="189BCCED" w14:textId="77777777" w:rsidR="00D26882" w:rsidRPr="00D26882" w:rsidRDefault="00D26882" w:rsidP="00D26882">
      <w:pPr>
        <w:pStyle w:val="ac"/>
      </w:pPr>
      <w:r w:rsidRPr="00D26882">
        <w:t>    markup.row(types.KeyboardButton('/list_users'), types.KeyboardButton('/delete_user'))</w:t>
      </w:r>
    </w:p>
    <w:p w14:paraId="2C116A47" w14:textId="77777777" w:rsidR="00D26882" w:rsidRPr="00D26882" w:rsidRDefault="00D26882" w:rsidP="00D26882">
      <w:pPr>
        <w:pStyle w:val="ac"/>
      </w:pPr>
      <w:r w:rsidRPr="00D26882">
        <w:lastRenderedPageBreak/>
        <w:t>    markup.row(types.KeyboardButton('/add_admin'), types.KeyboardButton('/admin_exit'))</w:t>
      </w:r>
    </w:p>
    <w:p w14:paraId="3326F8E4" w14:textId="77777777" w:rsidR="00D26882" w:rsidRPr="00D26882" w:rsidRDefault="00D26882" w:rsidP="00D26882">
      <w:pPr>
        <w:pStyle w:val="ac"/>
      </w:pPr>
      <w:r w:rsidRPr="00D26882">
        <w:t>    return markup</w:t>
      </w:r>
    </w:p>
    <w:p w14:paraId="79270729" w14:textId="77777777" w:rsidR="00D26882" w:rsidRPr="00D26882" w:rsidRDefault="00D26882" w:rsidP="00D26882">
      <w:pPr>
        <w:pStyle w:val="ac"/>
      </w:pPr>
    </w:p>
    <w:p w14:paraId="694AA2E8" w14:textId="77777777" w:rsidR="00D26882" w:rsidRPr="00D26882" w:rsidRDefault="00D26882" w:rsidP="00D26882">
      <w:pPr>
        <w:pStyle w:val="ac"/>
      </w:pPr>
      <w:r w:rsidRPr="00D26882">
        <w:t xml:space="preserve"># </w:t>
      </w:r>
      <w:r w:rsidRPr="00D26882">
        <w:rPr>
          <w:lang w:val="ru-RU"/>
        </w:rPr>
        <w:t>Обработчики</w:t>
      </w:r>
      <w:r w:rsidRPr="00D26882">
        <w:t xml:space="preserve"> </w:t>
      </w:r>
      <w:r w:rsidRPr="00D26882">
        <w:rPr>
          <w:lang w:val="ru-RU"/>
        </w:rPr>
        <w:t>команд</w:t>
      </w:r>
    </w:p>
    <w:p w14:paraId="6F589796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=['start'])</w:t>
      </w:r>
    </w:p>
    <w:p w14:paraId="34BC589E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start(</w:t>
      </w:r>
      <w:r w:rsidRPr="00D26882">
        <w:rPr>
          <w:i/>
          <w:iCs/>
        </w:rPr>
        <w:t>message</w:t>
      </w:r>
      <w:r w:rsidRPr="00D26882">
        <w:t>):</w:t>
      </w:r>
    </w:p>
    <w:p w14:paraId="38A07A71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7F86211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# Автоматическое назначение первого пользователя администратором, если администраторов нет</w:t>
      </w:r>
    </w:p>
    <w:p w14:paraId="57B103C4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cursor.execute("SELECT COUNT(*) FROM admins")</w:t>
      </w:r>
    </w:p>
    <w:p w14:paraId="3CEA52E4" w14:textId="77777777" w:rsidR="00D26882" w:rsidRPr="00D26882" w:rsidRDefault="00D26882" w:rsidP="00D26882">
      <w:pPr>
        <w:pStyle w:val="ac"/>
      </w:pPr>
      <w:r w:rsidRPr="00D26882">
        <w:t>    if cursor.fetchone()[0] == 0:</w:t>
      </w:r>
    </w:p>
    <w:p w14:paraId="047AC2C2" w14:textId="77777777" w:rsidR="00D26882" w:rsidRPr="00D26882" w:rsidRDefault="00D26882" w:rsidP="00D26882">
      <w:pPr>
        <w:pStyle w:val="ac"/>
      </w:pPr>
      <w:r w:rsidRPr="00D26882">
        <w:t xml:space="preserve">        cursor.execute("INSERT INTO admins VALUES (?, ?)", </w:t>
      </w:r>
    </w:p>
    <w:p w14:paraId="748E3C5A" w14:textId="77777777" w:rsidR="00D26882" w:rsidRPr="00D26882" w:rsidRDefault="00D26882" w:rsidP="00D26882">
      <w:pPr>
        <w:pStyle w:val="ac"/>
      </w:pPr>
      <w:r w:rsidRPr="00D26882">
        <w:t xml:space="preserve">                      (chat_id, message.from_user.username or </w:t>
      </w:r>
      <w:r w:rsidRPr="00D26882">
        <w:rPr>
          <w:i/>
          <w:iCs/>
        </w:rPr>
        <w:t>str</w:t>
      </w:r>
      <w:r w:rsidRPr="00D26882">
        <w:t>(chat_id)))</w:t>
      </w:r>
    </w:p>
    <w:p w14:paraId="0FAE4B86" w14:textId="77777777" w:rsidR="00D26882" w:rsidRPr="00D26882" w:rsidRDefault="00D26882" w:rsidP="00D26882">
      <w:pPr>
        <w:pStyle w:val="ac"/>
      </w:pPr>
      <w:r w:rsidRPr="00D26882">
        <w:t>        conn.commit()</w:t>
      </w:r>
    </w:p>
    <w:p w14:paraId="2C940CDA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t xml:space="preserve"> </w:t>
      </w:r>
      <w:r w:rsidRPr="00D26882">
        <w:rPr>
          <w:lang w:val="ru-RU"/>
        </w:rPr>
        <w:t>Вы</w:t>
      </w:r>
      <w:r w:rsidRPr="00D26882">
        <w:t xml:space="preserve"> </w:t>
      </w:r>
      <w:r w:rsidRPr="00D26882">
        <w:rPr>
          <w:lang w:val="ru-RU"/>
        </w:rPr>
        <w:t>стали</w:t>
      </w:r>
      <w:r w:rsidRPr="00D26882">
        <w:t xml:space="preserve"> </w:t>
      </w:r>
      <w:r w:rsidRPr="00D26882">
        <w:rPr>
          <w:lang w:val="ru-RU"/>
        </w:rPr>
        <w:t>первым</w:t>
      </w:r>
      <w:r w:rsidRPr="00D26882">
        <w:t xml:space="preserve"> </w:t>
      </w:r>
      <w:r w:rsidRPr="00D26882">
        <w:rPr>
          <w:lang w:val="ru-RU"/>
        </w:rPr>
        <w:t>администратором</w:t>
      </w:r>
      <w:r w:rsidRPr="00D26882">
        <w:t>!")</w:t>
      </w:r>
    </w:p>
    <w:p w14:paraId="46BDD160" w14:textId="77777777" w:rsidR="00D26882" w:rsidRPr="00D26882" w:rsidRDefault="00D26882" w:rsidP="00D26882">
      <w:pPr>
        <w:pStyle w:val="ac"/>
      </w:pPr>
      <w:r w:rsidRPr="00D26882">
        <w:t xml:space="preserve">    </w:t>
      </w:r>
    </w:p>
    <w:p w14:paraId="7B1622F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welcome_message = (</w:t>
      </w:r>
    </w:p>
    <w:p w14:paraId="1B486EC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 xml:space="preserve">        "Привет! Я бот для распознавания панд и людей </w:t>
      </w:r>
      <w:r w:rsidRPr="00D26882">
        <w:rPr>
          <w:rFonts w:ascii="Segoe UI Emoji" w:hAnsi="Segoe UI Emoji" w:cs="Segoe UI Emoji"/>
          <w:lang w:val="ru-RU"/>
        </w:rPr>
        <w:t>🐼👤</w:t>
      </w:r>
      <w:r w:rsidRPr="00D26882">
        <w:rPr>
          <w:lang w:val="ru-RU"/>
        </w:rPr>
        <w:t>.\n"</w:t>
      </w:r>
    </w:p>
    <w:p w14:paraId="44CF2E6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"Команды:\n"</w:t>
      </w:r>
    </w:p>
    <w:p w14:paraId="5B33D1E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"/register — регистрация\n"</w:t>
      </w:r>
    </w:p>
    <w:p w14:paraId="6E0946E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"/login — вход\n"</w:t>
      </w:r>
    </w:p>
    <w:p w14:paraId="74F171D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"/predict — вывод приветствия\n"</w:t>
      </w:r>
    </w:p>
    <w:p w14:paraId="6DA93D3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"/user_info — информация о пользователе\n"</w:t>
      </w:r>
    </w:p>
    <w:p w14:paraId="109E476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"/logout — выход\n"</w:t>
      </w:r>
    </w:p>
    <w:p w14:paraId="23267EA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"Админы могут использовать /admin_help для дополнительных команд."</w:t>
      </w:r>
    </w:p>
    <w:p w14:paraId="16D5C202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)</w:t>
      </w:r>
    </w:p>
    <w:p w14:paraId="21808B70" w14:textId="77777777" w:rsidR="00D26882" w:rsidRPr="00D26882" w:rsidRDefault="00D26882" w:rsidP="00D26882">
      <w:pPr>
        <w:pStyle w:val="ac"/>
      </w:pPr>
      <w:r w:rsidRPr="00D26882">
        <w:t xml:space="preserve">    bot.send_message(chat_id, welcome_message,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5B7210D1" w14:textId="77777777" w:rsidR="00D26882" w:rsidRPr="00D26882" w:rsidRDefault="00D26882" w:rsidP="00D26882">
      <w:pPr>
        <w:pStyle w:val="ac"/>
      </w:pPr>
    </w:p>
    <w:p w14:paraId="41FC068E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=['admin_help'])</w:t>
      </w:r>
    </w:p>
    <w:p w14:paraId="7C944D40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admin_help(</w:t>
      </w:r>
      <w:r w:rsidRPr="00D26882">
        <w:rPr>
          <w:i/>
          <w:iCs/>
        </w:rPr>
        <w:t>message</w:t>
      </w:r>
      <w:r w:rsidRPr="00D26882">
        <w:t>):</w:t>
      </w:r>
    </w:p>
    <w:p w14:paraId="60647E05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A4363B5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5654BAB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>        bot.send_message(chat_id, "</w:t>
      </w:r>
      <w:r w:rsidRPr="00D26882">
        <w:rPr>
          <w:rFonts w:ascii="Segoe UI Emoji" w:hAnsi="Segoe UI Emoji" w:cs="Segoe UI Emoji"/>
          <w:lang w:val="ru-RU"/>
        </w:rPr>
        <w:t>🚫</w:t>
      </w:r>
      <w:r w:rsidRPr="00D26882">
        <w:t xml:space="preserve"> </w:t>
      </w:r>
      <w:r w:rsidRPr="00D26882">
        <w:rPr>
          <w:lang w:val="ru-RU"/>
        </w:rPr>
        <w:t>Доступ</w:t>
      </w:r>
      <w:r w:rsidRPr="00D26882">
        <w:t xml:space="preserve"> </w:t>
      </w:r>
      <w:r w:rsidRPr="00D26882">
        <w:rPr>
          <w:lang w:val="ru-RU"/>
        </w:rPr>
        <w:t>запрещён</w:t>
      </w:r>
      <w:r w:rsidRPr="00D26882">
        <w:t xml:space="preserve">. </w:t>
      </w:r>
      <w:r w:rsidRPr="00D26882">
        <w:rPr>
          <w:lang w:val="ru-RU"/>
        </w:rPr>
        <w:t>Эта команда только для администраторов.")</w:t>
      </w:r>
    </w:p>
    <w:p w14:paraId="0B8C05E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return</w:t>
      </w:r>
    </w:p>
    <w:p w14:paraId="15CA44D5" w14:textId="77777777" w:rsidR="00D26882" w:rsidRPr="00D26882" w:rsidRDefault="00D26882" w:rsidP="00D26882">
      <w:pPr>
        <w:pStyle w:val="ac"/>
        <w:rPr>
          <w:lang w:val="ru-RU"/>
        </w:rPr>
      </w:pPr>
    </w:p>
    <w:p w14:paraId="0BBF6CC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admin_commands = """</w:t>
      </w:r>
    </w:p>
    <w:p w14:paraId="49BD007C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rFonts w:ascii="Segoe UI Symbol" w:hAnsi="Segoe UI Symbol" w:cs="Segoe UI Symbol"/>
          <w:lang w:val="ru-RU"/>
        </w:rPr>
        <w:t>🛠</w:t>
      </w:r>
      <w:r w:rsidRPr="00D26882">
        <w:rPr>
          <w:lang w:val="ru-RU"/>
        </w:rPr>
        <w:t xml:space="preserve"> &lt;b&gt;Команды администратора:&lt;/b&gt;</w:t>
      </w:r>
    </w:p>
    <w:p w14:paraId="72C867FD" w14:textId="77777777" w:rsidR="00D26882" w:rsidRPr="00D26882" w:rsidRDefault="00D26882" w:rsidP="00D26882">
      <w:pPr>
        <w:pStyle w:val="ac"/>
        <w:rPr>
          <w:lang w:val="ru-RU"/>
        </w:rPr>
      </w:pPr>
    </w:p>
    <w:p w14:paraId="0D4A580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/admin_help — список команд</w:t>
      </w:r>
    </w:p>
    <w:p w14:paraId="7820264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lastRenderedPageBreak/>
        <w:t>/list_users — список пользователей</w:t>
      </w:r>
    </w:p>
    <w:p w14:paraId="046AAB2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/add_admin &lt;code&gt;chat_id&lt;/code&gt; — назначить админа</w:t>
      </w:r>
    </w:p>
    <w:p w14:paraId="0B339902" w14:textId="77777777" w:rsidR="00D26882" w:rsidRPr="00D26882" w:rsidRDefault="00D26882" w:rsidP="00D26882">
      <w:pPr>
        <w:pStyle w:val="ac"/>
      </w:pPr>
      <w:r w:rsidRPr="00D26882">
        <w:t xml:space="preserve">/remove_admin &lt;code&gt;chat_id&lt;/code&gt; — </w:t>
      </w:r>
      <w:r w:rsidRPr="00D26882">
        <w:rPr>
          <w:lang w:val="ru-RU"/>
        </w:rPr>
        <w:t>снять</w:t>
      </w:r>
      <w:r w:rsidRPr="00D26882">
        <w:t xml:space="preserve"> </w:t>
      </w:r>
      <w:r w:rsidRPr="00D26882">
        <w:rPr>
          <w:lang w:val="ru-RU"/>
        </w:rPr>
        <w:t>админа</w:t>
      </w:r>
    </w:p>
    <w:p w14:paraId="5581A5E9" w14:textId="77777777" w:rsidR="00D26882" w:rsidRPr="00D26882" w:rsidRDefault="00D26882" w:rsidP="00D26882">
      <w:pPr>
        <w:pStyle w:val="ac"/>
      </w:pPr>
      <w:r w:rsidRPr="00D26882">
        <w:t xml:space="preserve">/list_admins — </w:t>
      </w:r>
      <w:r w:rsidRPr="00D26882">
        <w:rPr>
          <w:lang w:val="ru-RU"/>
        </w:rPr>
        <w:t>список</w:t>
      </w:r>
      <w:r w:rsidRPr="00D26882">
        <w:t xml:space="preserve"> </w:t>
      </w:r>
      <w:r w:rsidRPr="00D26882">
        <w:rPr>
          <w:lang w:val="ru-RU"/>
        </w:rPr>
        <w:t>админов</w:t>
      </w:r>
    </w:p>
    <w:p w14:paraId="69C6C0B8" w14:textId="77777777" w:rsidR="00D26882" w:rsidRPr="00D26882" w:rsidRDefault="00D26882" w:rsidP="00D26882">
      <w:pPr>
        <w:pStyle w:val="ac"/>
      </w:pPr>
      <w:r w:rsidRPr="00D26882">
        <w:t xml:space="preserve">/delete_user &lt;code&gt;chat_id&lt;/code&gt; — </w:t>
      </w:r>
      <w:r w:rsidRPr="00D26882">
        <w:rPr>
          <w:lang w:val="ru-RU"/>
        </w:rPr>
        <w:t>удалить</w:t>
      </w:r>
      <w:r w:rsidRPr="00D26882">
        <w:t xml:space="preserve"> </w:t>
      </w:r>
      <w:r w:rsidRPr="00D26882">
        <w:rPr>
          <w:lang w:val="ru-RU"/>
        </w:rPr>
        <w:t>пользователя</w:t>
      </w:r>
    </w:p>
    <w:p w14:paraId="08DC545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/send_all &lt;code&gt;текст&lt;/code&gt; — рассылка всем пользователям</w:t>
      </w:r>
    </w:p>
    <w:p w14:paraId="079BA2D6" w14:textId="77777777" w:rsidR="00D26882" w:rsidRPr="00D26882" w:rsidRDefault="00D26882" w:rsidP="00D26882">
      <w:pPr>
        <w:pStyle w:val="ac"/>
      </w:pPr>
      <w:r w:rsidRPr="00D26882">
        <w:t>"""</w:t>
      </w:r>
    </w:p>
    <w:p w14:paraId="78C2A56F" w14:textId="77777777" w:rsidR="00D26882" w:rsidRPr="00D26882" w:rsidRDefault="00D26882" w:rsidP="00D26882">
      <w:pPr>
        <w:pStyle w:val="ac"/>
      </w:pPr>
      <w:r w:rsidRPr="00D26882">
        <w:t xml:space="preserve">    bot.send_message(chat_id, admin_commands, </w:t>
      </w:r>
      <w:r w:rsidRPr="00D26882">
        <w:rPr>
          <w:i/>
          <w:iCs/>
        </w:rPr>
        <w:t>parse_mode</w:t>
      </w:r>
      <w:r w:rsidRPr="00D26882">
        <w:t xml:space="preserve">="HTML", </w:t>
      </w:r>
      <w:r w:rsidRPr="00D26882">
        <w:rPr>
          <w:i/>
          <w:iCs/>
        </w:rPr>
        <w:t>reply_markup</w:t>
      </w:r>
      <w:r w:rsidRPr="00D26882">
        <w:t>=create_admin_keyboard())</w:t>
      </w:r>
    </w:p>
    <w:p w14:paraId="5E518E48" w14:textId="77777777" w:rsidR="00D26882" w:rsidRPr="00D26882" w:rsidRDefault="00D26882" w:rsidP="00D26882">
      <w:pPr>
        <w:pStyle w:val="ac"/>
      </w:pPr>
    </w:p>
    <w:p w14:paraId="79CC3CD7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=['admin'])</w:t>
      </w:r>
    </w:p>
    <w:p w14:paraId="2B46F86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admin_panel(</w:t>
      </w:r>
      <w:r w:rsidRPr="00D26882">
        <w:rPr>
          <w:i/>
          <w:iCs/>
        </w:rPr>
        <w:t>message</w:t>
      </w:r>
      <w:r w:rsidRPr="00D26882">
        <w:t>):</w:t>
      </w:r>
    </w:p>
    <w:p w14:paraId="5CB410EF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2FA7D4A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5EA538E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0384D888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1A737F06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Панель</w:t>
      </w:r>
      <w:r w:rsidRPr="00D26882">
        <w:t xml:space="preserve"> </w:t>
      </w:r>
      <w:r w:rsidRPr="00D26882">
        <w:rPr>
          <w:lang w:val="ru-RU"/>
        </w:rPr>
        <w:t>администратора</w:t>
      </w:r>
      <w:r w:rsidRPr="00D26882">
        <w:t xml:space="preserve">:", </w:t>
      </w:r>
      <w:r w:rsidRPr="00D26882">
        <w:rPr>
          <w:i/>
          <w:iCs/>
        </w:rPr>
        <w:t>reply_markup</w:t>
      </w:r>
      <w:r w:rsidRPr="00D26882">
        <w:t>=create_admin_keyboard())</w:t>
      </w:r>
    </w:p>
    <w:p w14:paraId="5BDCC3B3" w14:textId="77777777" w:rsidR="00D26882" w:rsidRPr="00D26882" w:rsidRDefault="00D26882" w:rsidP="00D26882">
      <w:pPr>
        <w:pStyle w:val="ac"/>
      </w:pPr>
    </w:p>
    <w:p w14:paraId="3F4C7E8C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=['admin_exit'])</w:t>
      </w:r>
    </w:p>
    <w:p w14:paraId="749F9680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admin_exit(</w:t>
      </w:r>
      <w:r w:rsidRPr="00D26882">
        <w:rPr>
          <w:i/>
          <w:iCs/>
        </w:rPr>
        <w:t>message</w:t>
      </w:r>
      <w:r w:rsidRPr="00D26882">
        <w:t>):</w:t>
      </w:r>
    </w:p>
    <w:p w14:paraId="295D9DF1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78100B1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7B044D7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6F1D56F3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539D9E70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Выход</w:t>
      </w:r>
      <w:r w:rsidRPr="00D26882">
        <w:t xml:space="preserve"> </w:t>
      </w:r>
      <w:r w:rsidRPr="00D26882">
        <w:rPr>
          <w:lang w:val="ru-RU"/>
        </w:rPr>
        <w:t>из</w:t>
      </w:r>
      <w:r w:rsidRPr="00D26882">
        <w:t xml:space="preserve"> </w:t>
      </w:r>
      <w:r w:rsidRPr="00D26882">
        <w:rPr>
          <w:lang w:val="ru-RU"/>
        </w:rPr>
        <w:t>панели</w:t>
      </w:r>
      <w:r w:rsidRPr="00D26882">
        <w:t xml:space="preserve"> </w:t>
      </w:r>
      <w:r w:rsidRPr="00D26882">
        <w:rPr>
          <w:lang w:val="ru-RU"/>
        </w:rPr>
        <w:t>администратора</w:t>
      </w:r>
      <w:r w:rsidRPr="00D26882">
        <w:t xml:space="preserve">.",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60D419C2" w14:textId="77777777" w:rsidR="00D26882" w:rsidRPr="00D26882" w:rsidRDefault="00D26882" w:rsidP="00D26882">
      <w:pPr>
        <w:pStyle w:val="ac"/>
      </w:pPr>
    </w:p>
    <w:p w14:paraId="43ED16F8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=['list_users'])</w:t>
      </w:r>
    </w:p>
    <w:p w14:paraId="79970CB8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list_users(</w:t>
      </w:r>
      <w:r w:rsidRPr="00D26882">
        <w:rPr>
          <w:i/>
          <w:iCs/>
        </w:rPr>
        <w:t>message</w:t>
      </w:r>
      <w:r w:rsidRPr="00D26882">
        <w:t>):</w:t>
      </w:r>
    </w:p>
    <w:p w14:paraId="32CFECE0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6DBF14EE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5692DA3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5ACA04E2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132A45F2" w14:textId="77777777" w:rsidR="00D26882" w:rsidRPr="00D26882" w:rsidRDefault="00D26882" w:rsidP="00D26882">
      <w:pPr>
        <w:pStyle w:val="ac"/>
      </w:pPr>
      <w:r w:rsidRPr="00D26882">
        <w:t xml:space="preserve">    cursor.execute('''SELECT u.chat_id, u.logged_in, u.predictions_count, </w:t>
      </w:r>
    </w:p>
    <w:p w14:paraId="57CA0158" w14:textId="77777777" w:rsidR="00D26882" w:rsidRPr="00D26882" w:rsidRDefault="00D26882" w:rsidP="00D26882">
      <w:pPr>
        <w:pStyle w:val="ac"/>
      </w:pPr>
      <w:r w:rsidRPr="00D26882">
        <w:t xml:space="preserve">                      a.chat_id IS NOT NULL as is_admin </w:t>
      </w:r>
    </w:p>
    <w:p w14:paraId="7BA28227" w14:textId="77777777" w:rsidR="00D26882" w:rsidRPr="00D26882" w:rsidRDefault="00D26882" w:rsidP="00D26882">
      <w:pPr>
        <w:pStyle w:val="ac"/>
      </w:pPr>
      <w:r w:rsidRPr="00D26882">
        <w:t>                      FROM users u LEFT JOIN admins a ON u.chat_id = a.chat_id''')</w:t>
      </w:r>
    </w:p>
    <w:p w14:paraId="246815AB" w14:textId="77777777" w:rsidR="00D26882" w:rsidRPr="00D26882" w:rsidRDefault="00D26882" w:rsidP="00D26882">
      <w:pPr>
        <w:pStyle w:val="ac"/>
      </w:pPr>
      <w:r w:rsidRPr="00D26882">
        <w:t>    users = cursor.fetchall()</w:t>
      </w:r>
    </w:p>
    <w:p w14:paraId="48141291" w14:textId="77777777" w:rsidR="00D26882" w:rsidRPr="00D26882" w:rsidRDefault="00D26882" w:rsidP="00D26882">
      <w:pPr>
        <w:pStyle w:val="ac"/>
      </w:pPr>
      <w:r w:rsidRPr="00D26882">
        <w:t>    if not users:</w:t>
      </w:r>
    </w:p>
    <w:p w14:paraId="45192F8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"Нет зарегистрированных пользователей.")</w:t>
      </w:r>
    </w:p>
    <w:p w14:paraId="7241024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return</w:t>
      </w:r>
    </w:p>
    <w:p w14:paraId="4300DBB2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 xml:space="preserve">    </w:t>
      </w:r>
    </w:p>
    <w:p w14:paraId="12F9123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lastRenderedPageBreak/>
        <w:t>    response = "</w:t>
      </w:r>
      <w:r w:rsidRPr="00D26882">
        <w:rPr>
          <w:rFonts w:ascii="Segoe UI Emoji" w:hAnsi="Segoe UI Emoji" w:cs="Segoe UI Emoji"/>
          <w:lang w:val="ru-RU"/>
        </w:rPr>
        <w:t>📊</w:t>
      </w:r>
      <w:r w:rsidRPr="00D26882">
        <w:rPr>
          <w:lang w:val="ru-RU"/>
        </w:rPr>
        <w:t xml:space="preserve"> Список пользователей:\n\n"</w:t>
      </w:r>
    </w:p>
    <w:p w14:paraId="783C4D39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for user in users:</w:t>
      </w:r>
    </w:p>
    <w:p w14:paraId="3C6B78F8" w14:textId="77777777" w:rsidR="00D26882" w:rsidRPr="00D26882" w:rsidRDefault="00D26882" w:rsidP="00D26882">
      <w:pPr>
        <w:pStyle w:val="ac"/>
      </w:pPr>
      <w:r w:rsidRPr="00D26882">
        <w:t>        status = 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В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сети</w:t>
      </w:r>
      <w:r w:rsidRPr="00D26882">
        <w:t>" if user[1] else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в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сети</w:t>
      </w:r>
      <w:r w:rsidRPr="00D26882">
        <w:t>"</w:t>
      </w:r>
    </w:p>
    <w:p w14:paraId="020CA647" w14:textId="77777777" w:rsidR="00D26882" w:rsidRPr="00D26882" w:rsidRDefault="00D26882" w:rsidP="00D26882">
      <w:pPr>
        <w:pStyle w:val="ac"/>
      </w:pPr>
      <w:r w:rsidRPr="00D26882">
        <w:t>        role =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t xml:space="preserve"> </w:t>
      </w:r>
      <w:r w:rsidRPr="00D26882">
        <w:rPr>
          <w:lang w:val="ru-RU"/>
        </w:rPr>
        <w:t>Админ</w:t>
      </w:r>
      <w:r w:rsidRPr="00D26882">
        <w:t>" if user[3] else "</w:t>
      </w:r>
      <w:r w:rsidRPr="00D26882">
        <w:rPr>
          <w:rFonts w:ascii="Segoe UI Emoji" w:hAnsi="Segoe UI Emoji" w:cs="Segoe UI Emoji"/>
          <w:lang w:val="ru-RU"/>
        </w:rPr>
        <w:t>👤</w:t>
      </w:r>
      <w:r w:rsidRPr="00D26882">
        <w:t xml:space="preserve"> </w:t>
      </w:r>
      <w:r w:rsidRPr="00D26882">
        <w:rPr>
          <w:lang w:val="ru-RU"/>
        </w:rPr>
        <w:t>Пользователь</w:t>
      </w:r>
      <w:r w:rsidRPr="00D26882">
        <w:t>"</w:t>
      </w:r>
    </w:p>
    <w:p w14:paraId="3A539FA6" w14:textId="77777777" w:rsidR="00D26882" w:rsidRPr="00D26882" w:rsidRDefault="00D26882" w:rsidP="00D26882">
      <w:pPr>
        <w:pStyle w:val="ac"/>
      </w:pPr>
      <w:r w:rsidRPr="00D26882">
        <w:t xml:space="preserve">        response += </w:t>
      </w:r>
      <w:r w:rsidRPr="00D26882">
        <w:rPr>
          <w:i/>
          <w:iCs/>
        </w:rPr>
        <w:t>f</w:t>
      </w:r>
      <w:r w:rsidRPr="00D26882">
        <w:t>"ID: {user[0]}\n{status} | {role}\n</w:t>
      </w:r>
      <w:r w:rsidRPr="00D26882">
        <w:rPr>
          <w:lang w:val="ru-RU"/>
        </w:rPr>
        <w:t>Предсказаний</w:t>
      </w:r>
      <w:r w:rsidRPr="00D26882">
        <w:t>: {user[2]}\n\n"</w:t>
      </w:r>
    </w:p>
    <w:p w14:paraId="35208371" w14:textId="77777777" w:rsidR="00D26882" w:rsidRPr="00D26882" w:rsidRDefault="00D26882" w:rsidP="00D26882">
      <w:pPr>
        <w:pStyle w:val="ac"/>
      </w:pPr>
      <w:r w:rsidRPr="00D26882">
        <w:t>    bot.send_message(chat_id, response)</w:t>
      </w:r>
    </w:p>
    <w:p w14:paraId="3B5F5241" w14:textId="77777777" w:rsidR="00D26882" w:rsidRPr="00D26882" w:rsidRDefault="00D26882" w:rsidP="00D26882">
      <w:pPr>
        <w:pStyle w:val="ac"/>
      </w:pPr>
    </w:p>
    <w:p w14:paraId="52E35709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=['delete_user'])</w:t>
      </w:r>
    </w:p>
    <w:p w14:paraId="768EE2C9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delete_user(</w:t>
      </w:r>
      <w:r w:rsidRPr="00D26882">
        <w:rPr>
          <w:i/>
          <w:iCs/>
        </w:rPr>
        <w:t>message</w:t>
      </w:r>
      <w:r w:rsidRPr="00D26882">
        <w:t>):</w:t>
      </w:r>
    </w:p>
    <w:p w14:paraId="629F3626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0ED36D6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775D59D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534CDD2E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46CE1796" w14:textId="77777777" w:rsidR="00D26882" w:rsidRPr="00D26882" w:rsidRDefault="00D26882" w:rsidP="00D26882">
      <w:pPr>
        <w:pStyle w:val="ac"/>
      </w:pPr>
      <w:r w:rsidRPr="00D26882">
        <w:t>    user_states[chat_id] = 'awaiting_user_id_for_deletion'</w:t>
      </w:r>
    </w:p>
    <w:p w14:paraId="6B6BA23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ID пользователя для удаления:")</w:t>
      </w:r>
    </w:p>
    <w:p w14:paraId="1B3B182F" w14:textId="77777777" w:rsidR="00D26882" w:rsidRPr="00D26882" w:rsidRDefault="00D26882" w:rsidP="00D26882">
      <w:pPr>
        <w:pStyle w:val="ac"/>
        <w:rPr>
          <w:lang w:val="ru-RU"/>
        </w:rPr>
      </w:pPr>
    </w:p>
    <w:p w14:paraId="451B94D2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=['add_admin'])</w:t>
      </w:r>
    </w:p>
    <w:p w14:paraId="4E291CA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add_admin(</w:t>
      </w:r>
      <w:r w:rsidRPr="00D26882">
        <w:rPr>
          <w:i/>
          <w:iCs/>
        </w:rPr>
        <w:t>message</w:t>
      </w:r>
      <w:r w:rsidRPr="00D26882">
        <w:t>):</w:t>
      </w:r>
    </w:p>
    <w:p w14:paraId="1A3CD669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2AFA4646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5E66B3E2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250FD7BE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6BD46A6A" w14:textId="77777777" w:rsidR="00D26882" w:rsidRPr="00D26882" w:rsidRDefault="00D26882" w:rsidP="00D26882">
      <w:pPr>
        <w:pStyle w:val="ac"/>
      </w:pPr>
      <w:r w:rsidRPr="00D26882">
        <w:t>    user_states[chat_id] = 'awaiting_admin_id'</w:t>
      </w:r>
    </w:p>
    <w:p w14:paraId="4F034EE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ID пользователя для назначения администратором:")</w:t>
      </w:r>
    </w:p>
    <w:p w14:paraId="4CF6F16C" w14:textId="77777777" w:rsidR="00D26882" w:rsidRPr="00D26882" w:rsidRDefault="00D26882" w:rsidP="00D26882">
      <w:pPr>
        <w:pStyle w:val="ac"/>
        <w:rPr>
          <w:lang w:val="ru-RU"/>
        </w:rPr>
      </w:pPr>
    </w:p>
    <w:p w14:paraId="38989F9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=['remove_admin'])</w:t>
      </w:r>
    </w:p>
    <w:p w14:paraId="522F3826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remove_admin(</w:t>
      </w:r>
      <w:r w:rsidRPr="00D26882">
        <w:rPr>
          <w:i/>
          <w:iCs/>
        </w:rPr>
        <w:t>message</w:t>
      </w:r>
      <w:r w:rsidRPr="00D26882">
        <w:t>):</w:t>
      </w:r>
    </w:p>
    <w:p w14:paraId="7889F0E7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5EEBCBB9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16F3512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0F7CE996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4619DD9C" w14:textId="77777777" w:rsidR="00D26882" w:rsidRPr="00D26882" w:rsidRDefault="00D26882" w:rsidP="00D26882">
      <w:pPr>
        <w:pStyle w:val="ac"/>
      </w:pPr>
      <w:r w:rsidRPr="00D26882">
        <w:t>    user_states[chat_id] = 'awaiting_admin_id_for_removal'</w:t>
      </w:r>
    </w:p>
    <w:p w14:paraId="6957736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ID администратора для снятия прав:")</w:t>
      </w:r>
    </w:p>
    <w:p w14:paraId="5AF30611" w14:textId="77777777" w:rsidR="00D26882" w:rsidRPr="00D26882" w:rsidRDefault="00D26882" w:rsidP="00D26882">
      <w:pPr>
        <w:pStyle w:val="ac"/>
        <w:rPr>
          <w:lang w:val="ru-RU"/>
        </w:rPr>
      </w:pPr>
    </w:p>
    <w:p w14:paraId="383C973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=['list_admins'])</w:t>
      </w:r>
    </w:p>
    <w:p w14:paraId="0782C991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list_admins(</w:t>
      </w:r>
      <w:r w:rsidRPr="00D26882">
        <w:rPr>
          <w:i/>
          <w:iCs/>
        </w:rPr>
        <w:t>message</w:t>
      </w:r>
      <w:r w:rsidRPr="00D26882">
        <w:t>):</w:t>
      </w:r>
    </w:p>
    <w:p w14:paraId="3F7B8150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01CB867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68DAEED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320929B0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249111AB" w14:textId="77777777" w:rsidR="00D26882" w:rsidRPr="00D26882" w:rsidRDefault="00D26882" w:rsidP="00D26882">
      <w:pPr>
        <w:pStyle w:val="ac"/>
      </w:pPr>
      <w:r w:rsidRPr="00D26882">
        <w:t>    cursor.execute("SELECT chat_id, username FROM admins")</w:t>
      </w:r>
    </w:p>
    <w:p w14:paraId="6C5F8098" w14:textId="77777777" w:rsidR="00D26882" w:rsidRPr="00D26882" w:rsidRDefault="00D26882" w:rsidP="00D26882">
      <w:pPr>
        <w:pStyle w:val="ac"/>
      </w:pPr>
      <w:r w:rsidRPr="00D26882">
        <w:lastRenderedPageBreak/>
        <w:t>    admins = cursor.fetchall()</w:t>
      </w:r>
    </w:p>
    <w:p w14:paraId="26D53F41" w14:textId="77777777" w:rsidR="00D26882" w:rsidRPr="00D26882" w:rsidRDefault="00D26882" w:rsidP="00D26882">
      <w:pPr>
        <w:pStyle w:val="ac"/>
      </w:pPr>
      <w:r w:rsidRPr="00D26882">
        <w:t>    if not admins:</w:t>
      </w:r>
    </w:p>
    <w:p w14:paraId="5DE87A27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Нет</w:t>
      </w:r>
      <w:r w:rsidRPr="00D26882">
        <w:t xml:space="preserve"> </w:t>
      </w:r>
      <w:r w:rsidRPr="00D26882">
        <w:rPr>
          <w:lang w:val="ru-RU"/>
        </w:rPr>
        <w:t>администраторов</w:t>
      </w:r>
      <w:r w:rsidRPr="00D26882">
        <w:t>.")</w:t>
      </w:r>
    </w:p>
    <w:p w14:paraId="3AA30655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1B36AE6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response =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rPr>
          <w:lang w:val="ru-RU"/>
        </w:rPr>
        <w:t xml:space="preserve"> Список администраторов:\n\n"</w:t>
      </w:r>
    </w:p>
    <w:p w14:paraId="1BCCFF0F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for admin in admins:</w:t>
      </w:r>
    </w:p>
    <w:p w14:paraId="226195ED" w14:textId="77777777" w:rsidR="00D26882" w:rsidRPr="00D26882" w:rsidRDefault="00D26882" w:rsidP="00D26882">
      <w:pPr>
        <w:pStyle w:val="ac"/>
      </w:pPr>
      <w:r w:rsidRPr="00D26882">
        <w:t xml:space="preserve">        response += </w:t>
      </w:r>
      <w:r w:rsidRPr="00D26882">
        <w:rPr>
          <w:i/>
          <w:iCs/>
        </w:rPr>
        <w:t>f</w:t>
      </w:r>
      <w:r w:rsidRPr="00D26882">
        <w:t xml:space="preserve">"ID: {admin[0]} | </w:t>
      </w:r>
      <w:r w:rsidRPr="00D26882">
        <w:rPr>
          <w:lang w:val="ru-RU"/>
        </w:rPr>
        <w:t>Имя</w:t>
      </w:r>
      <w:r w:rsidRPr="00D26882">
        <w:t>: {admin[1] or '</w:t>
      </w:r>
      <w:r w:rsidRPr="00D26882">
        <w:rPr>
          <w:lang w:val="ru-RU"/>
        </w:rPr>
        <w:t>Не</w:t>
      </w:r>
      <w:r w:rsidRPr="00D26882">
        <w:t xml:space="preserve"> </w:t>
      </w:r>
      <w:r w:rsidRPr="00D26882">
        <w:rPr>
          <w:lang w:val="ru-RU"/>
        </w:rPr>
        <w:t>указано</w:t>
      </w:r>
      <w:r w:rsidRPr="00D26882">
        <w:t>'}\n"</w:t>
      </w:r>
    </w:p>
    <w:p w14:paraId="14C176C6" w14:textId="77777777" w:rsidR="00D26882" w:rsidRPr="00D26882" w:rsidRDefault="00D26882" w:rsidP="00D26882">
      <w:pPr>
        <w:pStyle w:val="ac"/>
      </w:pPr>
      <w:r w:rsidRPr="00D26882">
        <w:t>    bot.send_message(chat_id, response)</w:t>
      </w:r>
    </w:p>
    <w:p w14:paraId="5CF63CF4" w14:textId="77777777" w:rsidR="00D26882" w:rsidRPr="00D26882" w:rsidRDefault="00D26882" w:rsidP="00D26882">
      <w:pPr>
        <w:pStyle w:val="ac"/>
      </w:pPr>
    </w:p>
    <w:p w14:paraId="6D8D513A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=['send_all'])</w:t>
      </w:r>
    </w:p>
    <w:p w14:paraId="6172102F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send_all(</w:t>
      </w:r>
      <w:r w:rsidRPr="00D26882">
        <w:rPr>
          <w:i/>
          <w:iCs/>
        </w:rPr>
        <w:t>message</w:t>
      </w:r>
      <w:r w:rsidRPr="00D26882">
        <w:t>):</w:t>
      </w:r>
    </w:p>
    <w:p w14:paraId="6FE3CD7D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14F1C44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22FC06E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39A1166B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73E5EC8C" w14:textId="77777777" w:rsidR="00D26882" w:rsidRPr="00D26882" w:rsidRDefault="00D26882" w:rsidP="00D26882">
      <w:pPr>
        <w:pStyle w:val="ac"/>
      </w:pPr>
      <w:r w:rsidRPr="00D26882">
        <w:t>    user_states[chat_id] = 'awaiting_broadcast_message'</w:t>
      </w:r>
    </w:p>
    <w:p w14:paraId="56B0A35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сообщение для рассылки всем пользователям:")</w:t>
      </w:r>
    </w:p>
    <w:p w14:paraId="5177B47F" w14:textId="77777777" w:rsidR="00D26882" w:rsidRPr="00D26882" w:rsidRDefault="00D26882" w:rsidP="00D26882">
      <w:pPr>
        <w:pStyle w:val="ac"/>
        <w:rPr>
          <w:lang w:val="ru-RU"/>
        </w:rPr>
      </w:pPr>
    </w:p>
    <w:p w14:paraId="78544F3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=['register'])</w:t>
      </w:r>
    </w:p>
    <w:p w14:paraId="556EE996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register(</w:t>
      </w:r>
      <w:r w:rsidRPr="00D26882">
        <w:rPr>
          <w:i/>
          <w:iCs/>
        </w:rPr>
        <w:t>message</w:t>
      </w:r>
      <w:r w:rsidRPr="00D26882">
        <w:t>):</w:t>
      </w:r>
    </w:p>
    <w:p w14:paraId="1B03F0CB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139524C" w14:textId="77777777" w:rsidR="00D26882" w:rsidRPr="00D26882" w:rsidRDefault="00D26882" w:rsidP="00D26882">
      <w:pPr>
        <w:pStyle w:val="ac"/>
      </w:pPr>
      <w:r w:rsidRPr="00D26882">
        <w:t>    cursor.execute("SELECT * FROM users WHERE chat_id=?", (chat_id,))</w:t>
      </w:r>
    </w:p>
    <w:p w14:paraId="0F16EA14" w14:textId="77777777" w:rsidR="00D26882" w:rsidRPr="00D26882" w:rsidRDefault="00D26882" w:rsidP="00D26882">
      <w:pPr>
        <w:pStyle w:val="ac"/>
      </w:pPr>
      <w:r w:rsidRPr="00D26882">
        <w:t>    if cursor.fetchone():</w:t>
      </w:r>
    </w:p>
    <w:p w14:paraId="7D1ECB25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Вы</w:t>
      </w:r>
      <w:r w:rsidRPr="00D26882">
        <w:t xml:space="preserve"> </w:t>
      </w:r>
      <w:r w:rsidRPr="00D26882">
        <w:rPr>
          <w:lang w:val="ru-RU"/>
        </w:rPr>
        <w:t>уже</w:t>
      </w:r>
      <w:r w:rsidRPr="00D26882">
        <w:t xml:space="preserve"> </w:t>
      </w:r>
      <w:r w:rsidRPr="00D26882">
        <w:rPr>
          <w:lang w:val="ru-RU"/>
        </w:rPr>
        <w:t>зарегистрированы</w:t>
      </w:r>
      <w:r w:rsidRPr="00D26882">
        <w:t xml:space="preserve">! </w:t>
      </w:r>
      <w:r w:rsidRPr="00D26882">
        <w:rPr>
          <w:lang w:val="ru-RU"/>
        </w:rPr>
        <w:t>Используйте</w:t>
      </w:r>
      <w:r w:rsidRPr="00D26882">
        <w:t xml:space="preserve"> /login.")</w:t>
      </w:r>
    </w:p>
    <w:p w14:paraId="21643388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1C19A5A0" w14:textId="77777777" w:rsidR="00D26882" w:rsidRPr="00D26882" w:rsidRDefault="00D26882" w:rsidP="00D26882">
      <w:pPr>
        <w:pStyle w:val="ac"/>
      </w:pPr>
      <w:r w:rsidRPr="00D26882">
        <w:t>    user_states[chat_id] = 'registering'</w:t>
      </w:r>
    </w:p>
    <w:p w14:paraId="1EF3ADF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пароль для регистрации:")</w:t>
      </w:r>
    </w:p>
    <w:p w14:paraId="0565911C" w14:textId="77777777" w:rsidR="00D26882" w:rsidRPr="00D26882" w:rsidRDefault="00D26882" w:rsidP="00D26882">
      <w:pPr>
        <w:pStyle w:val="ac"/>
        <w:rPr>
          <w:lang w:val="ru-RU"/>
        </w:rPr>
      </w:pPr>
    </w:p>
    <w:p w14:paraId="247C916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=['login'])</w:t>
      </w:r>
    </w:p>
    <w:p w14:paraId="59E1DE2C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login(</w:t>
      </w:r>
      <w:r w:rsidRPr="00D26882">
        <w:rPr>
          <w:i/>
          <w:iCs/>
        </w:rPr>
        <w:t>message</w:t>
      </w:r>
      <w:r w:rsidRPr="00D26882">
        <w:t>):</w:t>
      </w:r>
    </w:p>
    <w:p w14:paraId="49153711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4DEE7565" w14:textId="77777777" w:rsidR="00D26882" w:rsidRPr="00D26882" w:rsidRDefault="00D26882" w:rsidP="00D26882">
      <w:pPr>
        <w:pStyle w:val="ac"/>
      </w:pPr>
      <w:r w:rsidRPr="00D26882">
        <w:t>    cursor.execute("SELECT * FROM users WHERE chat_id=?", (chat_id,))</w:t>
      </w:r>
    </w:p>
    <w:p w14:paraId="501A84F3" w14:textId="77777777" w:rsidR="00D26882" w:rsidRPr="00D26882" w:rsidRDefault="00D26882" w:rsidP="00D26882">
      <w:pPr>
        <w:pStyle w:val="ac"/>
      </w:pPr>
      <w:r w:rsidRPr="00D26882">
        <w:t>    if not cursor.fetchone():</w:t>
      </w:r>
    </w:p>
    <w:p w14:paraId="246B2F47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зарегистрируйтесь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/register!")</w:t>
      </w:r>
    </w:p>
    <w:p w14:paraId="3F0177D5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365EF355" w14:textId="77777777" w:rsidR="00D26882" w:rsidRPr="00D26882" w:rsidRDefault="00D26882" w:rsidP="00D26882">
      <w:pPr>
        <w:pStyle w:val="ac"/>
      </w:pPr>
      <w:r w:rsidRPr="00D26882">
        <w:t>    if chat_id in login_attempts and login_attempts[chat_id]['attempts'] &gt;= 3:</w:t>
      </w:r>
    </w:p>
    <w:p w14:paraId="73A9CC42" w14:textId="77777777" w:rsidR="00D26882" w:rsidRPr="00D26882" w:rsidRDefault="00D26882" w:rsidP="00D26882">
      <w:pPr>
        <w:pStyle w:val="ac"/>
      </w:pPr>
      <w:r w:rsidRPr="00D26882">
        <w:t>        if datetime.now() &lt; login_attempts[chat_id]['block_time']:</w:t>
      </w:r>
    </w:p>
    <w:p w14:paraId="540DEBA6" w14:textId="77777777" w:rsidR="00D26882" w:rsidRPr="00D26882" w:rsidRDefault="00D26882" w:rsidP="00D26882">
      <w:pPr>
        <w:pStyle w:val="ac"/>
      </w:pPr>
      <w:r w:rsidRPr="00D26882">
        <w:t>            remaining = (login_attempts[chat_id]['block_time'] - datetime.now()).seconds // 60</w:t>
      </w:r>
    </w:p>
    <w:p w14:paraId="351619E5" w14:textId="77777777" w:rsidR="00D26882" w:rsidRPr="00D26882" w:rsidRDefault="00D26882" w:rsidP="00D26882">
      <w:pPr>
        <w:pStyle w:val="ac"/>
      </w:pPr>
      <w:r w:rsidRPr="00D26882">
        <w:lastRenderedPageBreak/>
        <w:t xml:space="preserve">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  <w:lang w:val="ru-RU"/>
        </w:rPr>
        <w:t>🔒</w:t>
      </w:r>
      <w:r w:rsidRPr="00D26882">
        <w:t xml:space="preserve"> </w:t>
      </w:r>
      <w:r w:rsidRPr="00D26882">
        <w:rPr>
          <w:lang w:val="ru-RU"/>
        </w:rPr>
        <w:t>Слишком</w:t>
      </w:r>
      <w:r w:rsidRPr="00D26882">
        <w:t xml:space="preserve"> </w:t>
      </w:r>
      <w:r w:rsidRPr="00D26882">
        <w:rPr>
          <w:lang w:val="ru-RU"/>
        </w:rPr>
        <w:t>много</w:t>
      </w:r>
      <w:r w:rsidRPr="00D26882">
        <w:t xml:space="preserve"> </w:t>
      </w:r>
      <w:r w:rsidRPr="00D26882">
        <w:rPr>
          <w:lang w:val="ru-RU"/>
        </w:rPr>
        <w:t>попыток</w:t>
      </w:r>
      <w:r w:rsidRPr="00D26882">
        <w:t xml:space="preserve">. </w:t>
      </w:r>
      <w:r w:rsidRPr="00D26882">
        <w:rPr>
          <w:lang w:val="ru-RU"/>
        </w:rPr>
        <w:t>Подождите</w:t>
      </w:r>
      <w:r w:rsidRPr="00D26882">
        <w:t xml:space="preserve"> {remaining} </w:t>
      </w:r>
      <w:r w:rsidRPr="00D26882">
        <w:rPr>
          <w:lang w:val="ru-RU"/>
        </w:rPr>
        <w:t>минут</w:t>
      </w:r>
      <w:r w:rsidRPr="00D26882">
        <w:t>.")</w:t>
      </w:r>
    </w:p>
    <w:p w14:paraId="2BEC30D2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1F19BED5" w14:textId="77777777" w:rsidR="00D26882" w:rsidRPr="00D26882" w:rsidRDefault="00D26882" w:rsidP="00D26882">
      <w:pPr>
        <w:pStyle w:val="ac"/>
      </w:pPr>
      <w:r w:rsidRPr="00D26882">
        <w:t>    user_states[chat_id] = 'logging_in'</w:t>
      </w:r>
    </w:p>
    <w:p w14:paraId="39BAC35A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Введите</w:t>
      </w:r>
      <w:r w:rsidRPr="00D26882">
        <w:t xml:space="preserve"> </w:t>
      </w:r>
      <w:r w:rsidRPr="00D26882">
        <w:rPr>
          <w:lang w:val="ru-RU"/>
        </w:rPr>
        <w:t>пароль</w:t>
      </w:r>
      <w:r w:rsidRPr="00D26882">
        <w:t xml:space="preserve"> </w:t>
      </w:r>
      <w:r w:rsidRPr="00D26882">
        <w:rPr>
          <w:lang w:val="ru-RU"/>
        </w:rPr>
        <w:t>для</w:t>
      </w:r>
      <w:r w:rsidRPr="00D26882">
        <w:t xml:space="preserve"> </w:t>
      </w:r>
      <w:r w:rsidRPr="00D26882">
        <w:rPr>
          <w:lang w:val="ru-RU"/>
        </w:rPr>
        <w:t>входа</w:t>
      </w:r>
      <w:r w:rsidRPr="00D26882">
        <w:t>:")</w:t>
      </w:r>
    </w:p>
    <w:p w14:paraId="4CE52298" w14:textId="77777777" w:rsidR="00D26882" w:rsidRPr="00D26882" w:rsidRDefault="00D26882" w:rsidP="00D26882">
      <w:pPr>
        <w:pStyle w:val="ac"/>
      </w:pPr>
    </w:p>
    <w:p w14:paraId="0D6D0554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=['logout'])</w:t>
      </w:r>
    </w:p>
    <w:p w14:paraId="2A720E68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logout(</w:t>
      </w:r>
      <w:r w:rsidRPr="00D26882">
        <w:rPr>
          <w:i/>
          <w:iCs/>
        </w:rPr>
        <w:t>message</w:t>
      </w:r>
      <w:r w:rsidRPr="00D26882">
        <w:t>):</w:t>
      </w:r>
    </w:p>
    <w:p w14:paraId="749F69AB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22A5C6AD" w14:textId="77777777" w:rsidR="00D26882" w:rsidRPr="00D26882" w:rsidRDefault="00D26882" w:rsidP="00D26882">
      <w:pPr>
        <w:pStyle w:val="ac"/>
      </w:pPr>
      <w:r w:rsidRPr="00D26882">
        <w:t>    cursor.execute("UPDATE users SET logged_in=0 WHERE chat_id=?", (chat_id,))</w:t>
      </w:r>
    </w:p>
    <w:p w14:paraId="4CC39092" w14:textId="77777777" w:rsidR="00D26882" w:rsidRPr="00D26882" w:rsidRDefault="00D26882" w:rsidP="00D26882">
      <w:pPr>
        <w:pStyle w:val="ac"/>
      </w:pPr>
      <w:r w:rsidRPr="00D26882">
        <w:t>    conn.commit()</w:t>
      </w:r>
    </w:p>
    <w:p w14:paraId="058E13F3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Вы</w:t>
      </w:r>
      <w:r w:rsidRPr="00D26882">
        <w:t xml:space="preserve"> </w:t>
      </w:r>
      <w:r w:rsidRPr="00D26882">
        <w:rPr>
          <w:lang w:val="ru-RU"/>
        </w:rPr>
        <w:t>вышли</w:t>
      </w:r>
      <w:r w:rsidRPr="00D26882">
        <w:t xml:space="preserve"> </w:t>
      </w:r>
      <w:r w:rsidRPr="00D26882">
        <w:rPr>
          <w:lang w:val="ru-RU"/>
        </w:rPr>
        <w:t>из</w:t>
      </w:r>
      <w:r w:rsidRPr="00D26882">
        <w:t xml:space="preserve"> </w:t>
      </w:r>
      <w:r w:rsidRPr="00D26882">
        <w:rPr>
          <w:lang w:val="ru-RU"/>
        </w:rPr>
        <w:t>системы</w:t>
      </w:r>
      <w:r w:rsidRPr="00D26882">
        <w:t xml:space="preserve">.",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369FFBC3" w14:textId="77777777" w:rsidR="00D26882" w:rsidRPr="00D26882" w:rsidRDefault="00D26882" w:rsidP="00D26882">
      <w:pPr>
        <w:pStyle w:val="ac"/>
      </w:pPr>
    </w:p>
    <w:p w14:paraId="328A414E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=['predict'])</w:t>
      </w:r>
    </w:p>
    <w:p w14:paraId="7CF82287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predict_command(</w:t>
      </w:r>
      <w:r w:rsidRPr="00D26882">
        <w:rPr>
          <w:i/>
          <w:iCs/>
        </w:rPr>
        <w:t>message</w:t>
      </w:r>
      <w:r w:rsidRPr="00D26882">
        <w:t>):</w:t>
      </w:r>
    </w:p>
    <w:p w14:paraId="56518309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01CE2FD" w14:textId="77777777" w:rsidR="00D26882" w:rsidRPr="00D26882" w:rsidRDefault="00D26882" w:rsidP="00D26882">
      <w:pPr>
        <w:pStyle w:val="ac"/>
      </w:pPr>
      <w:r w:rsidRPr="00D26882">
        <w:t>    cursor.execute("SELECT logged_in FROM users WHERE chat_id=?", (chat_id,))</w:t>
      </w:r>
    </w:p>
    <w:p w14:paraId="3F3CBAE8" w14:textId="77777777" w:rsidR="00D26882" w:rsidRPr="00D26882" w:rsidRDefault="00D26882" w:rsidP="00D26882">
      <w:pPr>
        <w:pStyle w:val="ac"/>
      </w:pPr>
      <w:r w:rsidRPr="00D26882">
        <w:t>    result = cursor.fetchone()</w:t>
      </w:r>
    </w:p>
    <w:p w14:paraId="17DB3C90" w14:textId="77777777" w:rsidR="00D26882" w:rsidRPr="00D26882" w:rsidRDefault="00D26882" w:rsidP="00D26882">
      <w:pPr>
        <w:pStyle w:val="ac"/>
      </w:pPr>
      <w:r w:rsidRPr="00D26882">
        <w:t>    if not result:</w:t>
      </w:r>
    </w:p>
    <w:p w14:paraId="50AF1177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зарегистрируйтесь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/register!")</w:t>
      </w:r>
    </w:p>
    <w:p w14:paraId="673DE210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4C1665DD" w14:textId="77777777" w:rsidR="00D26882" w:rsidRPr="00D26882" w:rsidRDefault="00D26882" w:rsidP="00D26882">
      <w:pPr>
        <w:pStyle w:val="ac"/>
      </w:pPr>
      <w:r w:rsidRPr="00D26882">
        <w:t>    if not result[0]:</w:t>
      </w:r>
    </w:p>
    <w:p w14:paraId="124EB843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выполните</w:t>
      </w:r>
      <w:r w:rsidRPr="00D26882">
        <w:t xml:space="preserve"> /login!")</w:t>
      </w:r>
    </w:p>
    <w:p w14:paraId="70FFA82C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1AE384EA" w14:textId="77777777" w:rsidR="00D26882" w:rsidRPr="00D26882" w:rsidRDefault="00D26882" w:rsidP="00D26882">
      <w:pPr>
        <w:pStyle w:val="ac"/>
      </w:pPr>
      <w:r w:rsidRPr="00D26882">
        <w:t xml:space="preserve">    # </w:t>
      </w:r>
      <w:r w:rsidRPr="00D26882">
        <w:rPr>
          <w:lang w:val="ru-RU"/>
        </w:rPr>
        <w:t>Увеличение</w:t>
      </w:r>
      <w:r w:rsidRPr="00D26882">
        <w:t xml:space="preserve"> </w:t>
      </w:r>
      <w:r w:rsidRPr="00D26882">
        <w:rPr>
          <w:lang w:val="ru-RU"/>
        </w:rPr>
        <w:t>счетчика</w:t>
      </w:r>
      <w:r w:rsidRPr="00D26882">
        <w:t xml:space="preserve"> </w:t>
      </w:r>
      <w:r w:rsidRPr="00D26882">
        <w:rPr>
          <w:lang w:val="ru-RU"/>
        </w:rPr>
        <w:t>предсказаний</w:t>
      </w:r>
    </w:p>
    <w:p w14:paraId="256ED243" w14:textId="77777777" w:rsidR="00D26882" w:rsidRPr="00D26882" w:rsidRDefault="00D26882" w:rsidP="00D26882">
      <w:pPr>
        <w:pStyle w:val="ac"/>
      </w:pPr>
      <w:r w:rsidRPr="00D26882">
        <w:t>    cursor.execute("UPDATE users SET predictions_count = predictions_count + 1 WHERE chat_id=?", (chat_id,))</w:t>
      </w:r>
    </w:p>
    <w:p w14:paraId="2785123C" w14:textId="77777777" w:rsidR="00D26882" w:rsidRPr="00D26882" w:rsidRDefault="00D26882" w:rsidP="00D26882">
      <w:pPr>
        <w:pStyle w:val="ac"/>
      </w:pPr>
      <w:r w:rsidRPr="00D26882">
        <w:t>    conn.commit()</w:t>
      </w:r>
    </w:p>
    <w:p w14:paraId="37193C9F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привет</w:t>
      </w:r>
      <w:r w:rsidRPr="00D26882">
        <w:t>")</w:t>
      </w:r>
    </w:p>
    <w:p w14:paraId="5E377BC6" w14:textId="77777777" w:rsidR="00D26882" w:rsidRPr="00D26882" w:rsidRDefault="00D26882" w:rsidP="00D26882">
      <w:pPr>
        <w:pStyle w:val="ac"/>
      </w:pPr>
    </w:p>
    <w:p w14:paraId="119436DF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=['user_info'])</w:t>
      </w:r>
    </w:p>
    <w:p w14:paraId="7E09B79D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user_info(</w:t>
      </w:r>
      <w:r w:rsidRPr="00D26882">
        <w:rPr>
          <w:i/>
          <w:iCs/>
        </w:rPr>
        <w:t>message</w:t>
      </w:r>
      <w:r w:rsidRPr="00D26882">
        <w:t>):</w:t>
      </w:r>
    </w:p>
    <w:p w14:paraId="55D6017D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E03F134" w14:textId="77777777" w:rsidR="00D26882" w:rsidRPr="00D26882" w:rsidRDefault="00D26882" w:rsidP="00D26882">
      <w:pPr>
        <w:pStyle w:val="ac"/>
      </w:pPr>
      <w:r w:rsidRPr="00D26882">
        <w:t>    cursor.execute("SELECT logged_in, predictions_count FROM users WHERE chat_id=?", (chat_id,))</w:t>
      </w:r>
    </w:p>
    <w:p w14:paraId="484914BB" w14:textId="77777777" w:rsidR="00D26882" w:rsidRPr="00D26882" w:rsidRDefault="00D26882" w:rsidP="00D26882">
      <w:pPr>
        <w:pStyle w:val="ac"/>
      </w:pPr>
      <w:r w:rsidRPr="00D26882">
        <w:t>    user = cursor.fetchone()</w:t>
      </w:r>
    </w:p>
    <w:p w14:paraId="36AD36A8" w14:textId="77777777" w:rsidR="00D26882" w:rsidRPr="00D26882" w:rsidRDefault="00D26882" w:rsidP="00D26882">
      <w:pPr>
        <w:pStyle w:val="ac"/>
      </w:pPr>
      <w:r w:rsidRPr="00D26882">
        <w:t>    if not user:</w:t>
      </w:r>
    </w:p>
    <w:p w14:paraId="2E169403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зарегистрируйтесь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/register!")</w:t>
      </w:r>
    </w:p>
    <w:p w14:paraId="33390DC8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2ED29191" w14:textId="77777777" w:rsidR="00D26882" w:rsidRPr="00D26882" w:rsidRDefault="00D26882" w:rsidP="00D26882">
      <w:pPr>
        <w:pStyle w:val="ac"/>
      </w:pPr>
      <w:r w:rsidRPr="00D26882">
        <w:t>    status = 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В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сети</w:t>
      </w:r>
      <w:r w:rsidRPr="00D26882">
        <w:t>" if user[0] else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в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сети</w:t>
      </w:r>
      <w:r w:rsidRPr="00D26882">
        <w:t>"</w:t>
      </w:r>
    </w:p>
    <w:p w14:paraId="5F272E55" w14:textId="77777777" w:rsidR="00D26882" w:rsidRPr="00D26882" w:rsidRDefault="00D26882" w:rsidP="00D26882">
      <w:pPr>
        <w:pStyle w:val="ac"/>
      </w:pPr>
      <w:r w:rsidRPr="00D26882">
        <w:lastRenderedPageBreak/>
        <w:t>    is_admin_status =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t xml:space="preserve"> </w:t>
      </w:r>
      <w:r w:rsidRPr="00D26882">
        <w:rPr>
          <w:lang w:val="ru-RU"/>
        </w:rPr>
        <w:t>Админ</w:t>
      </w:r>
      <w:r w:rsidRPr="00D26882">
        <w:t>" if is_admin(chat_id) else "</w:t>
      </w:r>
      <w:r w:rsidRPr="00D26882">
        <w:rPr>
          <w:rFonts w:ascii="Segoe UI Emoji" w:hAnsi="Segoe UI Emoji" w:cs="Segoe UI Emoji"/>
          <w:lang w:val="ru-RU"/>
        </w:rPr>
        <w:t>👤</w:t>
      </w:r>
      <w:r w:rsidRPr="00D26882">
        <w:t xml:space="preserve"> </w:t>
      </w:r>
      <w:r w:rsidRPr="00D26882">
        <w:rPr>
          <w:lang w:val="ru-RU"/>
        </w:rPr>
        <w:t>Пользователь</w:t>
      </w:r>
      <w:r w:rsidRPr="00D26882">
        <w:t>"</w:t>
      </w:r>
    </w:p>
    <w:p w14:paraId="7D2957B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response = (</w:t>
      </w:r>
    </w:p>
    <w:p w14:paraId="36178D8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 xml:space="preserve">        </w:t>
      </w:r>
      <w:r w:rsidRPr="00D26882">
        <w:rPr>
          <w:i/>
          <w:iCs/>
          <w:lang w:val="ru-RU"/>
        </w:rPr>
        <w:t>f</w:t>
      </w:r>
      <w:r w:rsidRPr="00D26882">
        <w:rPr>
          <w:lang w:val="ru-RU"/>
        </w:rPr>
        <w:t>"</w:t>
      </w:r>
      <w:r w:rsidRPr="00D26882">
        <w:rPr>
          <w:rFonts w:ascii="Segoe UI Emoji" w:hAnsi="Segoe UI Emoji" w:cs="Segoe UI Emoji"/>
          <w:lang w:val="ru-RU"/>
        </w:rPr>
        <w:t>📋</w:t>
      </w:r>
      <w:r w:rsidRPr="00D26882">
        <w:rPr>
          <w:lang w:val="ru-RU"/>
        </w:rPr>
        <w:t xml:space="preserve"> Информация о пользователе:\n\n"</w:t>
      </w:r>
    </w:p>
    <w:p w14:paraId="409C6F58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rPr>
          <w:i/>
          <w:iCs/>
        </w:rPr>
        <w:t>f</w:t>
      </w:r>
      <w:r w:rsidRPr="00D26882">
        <w:t>"ID: {chat_id}\n"</w:t>
      </w:r>
    </w:p>
    <w:p w14:paraId="4C6868DF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lang w:val="ru-RU"/>
        </w:rPr>
        <w:t>Статус</w:t>
      </w:r>
      <w:r w:rsidRPr="00D26882">
        <w:t>: {status}\n"</w:t>
      </w:r>
    </w:p>
    <w:p w14:paraId="5C8C0E0C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lang w:val="ru-RU"/>
        </w:rPr>
        <w:t>Роль</w:t>
      </w:r>
      <w:r w:rsidRPr="00D26882">
        <w:t>: {is_admin_status}\n"</w:t>
      </w:r>
    </w:p>
    <w:p w14:paraId="0403D6CD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lang w:val="ru-RU"/>
        </w:rPr>
        <w:t>Предсказаний</w:t>
      </w:r>
      <w:r w:rsidRPr="00D26882">
        <w:t>: {user[1]}"</w:t>
      </w:r>
    </w:p>
    <w:p w14:paraId="2254344A" w14:textId="77777777" w:rsidR="00D26882" w:rsidRPr="00D26882" w:rsidRDefault="00D26882" w:rsidP="00D26882">
      <w:pPr>
        <w:pStyle w:val="ac"/>
      </w:pPr>
      <w:r w:rsidRPr="00D26882">
        <w:t>    )</w:t>
      </w:r>
    </w:p>
    <w:p w14:paraId="1366CF1B" w14:textId="77777777" w:rsidR="00D26882" w:rsidRPr="00D26882" w:rsidRDefault="00D26882" w:rsidP="00D26882">
      <w:pPr>
        <w:pStyle w:val="ac"/>
      </w:pPr>
      <w:r w:rsidRPr="00D26882">
        <w:t xml:space="preserve">    bot.send_message(chat_id, response,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6A23F893" w14:textId="77777777" w:rsidR="00D26882" w:rsidRPr="00D26882" w:rsidRDefault="00D26882" w:rsidP="00D26882">
      <w:pPr>
        <w:pStyle w:val="ac"/>
      </w:pPr>
    </w:p>
    <w:p w14:paraId="0104215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Обработчик текстовых сообщений</w:t>
      </w:r>
    </w:p>
    <w:p w14:paraId="167F6C02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content_types</w:t>
      </w:r>
      <w:r w:rsidRPr="00D26882">
        <w:rPr>
          <w:lang w:val="ru-RU"/>
        </w:rPr>
        <w:t>=['text'])</w:t>
      </w:r>
    </w:p>
    <w:p w14:paraId="315F5010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handle_text(</w:t>
      </w:r>
      <w:r w:rsidRPr="00D26882">
        <w:rPr>
          <w:i/>
          <w:iCs/>
        </w:rPr>
        <w:t>message</w:t>
      </w:r>
      <w:r w:rsidRPr="00D26882">
        <w:t>):</w:t>
      </w:r>
    </w:p>
    <w:p w14:paraId="308F31CB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0760EE1" w14:textId="77777777" w:rsidR="00D26882" w:rsidRPr="00D26882" w:rsidRDefault="00D26882" w:rsidP="00D26882">
      <w:pPr>
        <w:pStyle w:val="ac"/>
      </w:pPr>
      <w:r w:rsidRPr="00D26882">
        <w:t>    text = message.text.strip()</w:t>
      </w:r>
    </w:p>
    <w:p w14:paraId="4C258C91" w14:textId="77777777" w:rsidR="00D26882" w:rsidRPr="00D26882" w:rsidRDefault="00D26882" w:rsidP="00D26882">
      <w:pPr>
        <w:pStyle w:val="ac"/>
      </w:pPr>
      <w:r w:rsidRPr="00D26882">
        <w:t>    state = user_states.get(chat_id)</w:t>
      </w:r>
    </w:p>
    <w:p w14:paraId="578E690F" w14:textId="77777777" w:rsidR="00D26882" w:rsidRPr="00D26882" w:rsidRDefault="00D26882" w:rsidP="00D26882">
      <w:pPr>
        <w:pStyle w:val="ac"/>
      </w:pPr>
    </w:p>
    <w:p w14:paraId="0D6151FF" w14:textId="77777777" w:rsidR="00D26882" w:rsidRPr="00D26882" w:rsidRDefault="00D26882" w:rsidP="00D26882">
      <w:pPr>
        <w:pStyle w:val="ac"/>
      </w:pPr>
      <w:r w:rsidRPr="00D26882">
        <w:t>    if state == 'registering':</w:t>
      </w:r>
    </w:p>
    <w:p w14:paraId="69936C8A" w14:textId="77777777" w:rsidR="00D26882" w:rsidRPr="00D26882" w:rsidRDefault="00D26882" w:rsidP="00D26882">
      <w:pPr>
        <w:pStyle w:val="ac"/>
      </w:pPr>
      <w:r w:rsidRPr="00D26882">
        <w:t>        hashed_password = hash_password(text)</w:t>
      </w:r>
    </w:p>
    <w:p w14:paraId="57B7E038" w14:textId="77777777" w:rsidR="00D26882" w:rsidRPr="00D26882" w:rsidRDefault="00D26882" w:rsidP="00D26882">
      <w:pPr>
        <w:pStyle w:val="ac"/>
      </w:pPr>
      <w:r w:rsidRPr="00D26882">
        <w:t xml:space="preserve">        cursor.execute("INSERT INTO users VALUES (?, ?, ?, ?)", </w:t>
      </w:r>
    </w:p>
    <w:p w14:paraId="4421A860" w14:textId="77777777" w:rsidR="00D26882" w:rsidRPr="00D26882" w:rsidRDefault="00D26882" w:rsidP="00D26882">
      <w:pPr>
        <w:pStyle w:val="ac"/>
      </w:pPr>
      <w:r w:rsidRPr="00D26882">
        <w:t>                       (chat_id, hashed_password, False, 0))</w:t>
      </w:r>
    </w:p>
    <w:p w14:paraId="5A453128" w14:textId="77777777" w:rsidR="00D26882" w:rsidRPr="00D26882" w:rsidRDefault="00D26882" w:rsidP="00D26882">
      <w:pPr>
        <w:pStyle w:val="ac"/>
      </w:pPr>
      <w:r w:rsidRPr="00D26882">
        <w:t>        conn.commit()</w:t>
      </w:r>
    </w:p>
    <w:p w14:paraId="2B7BB3E8" w14:textId="77777777" w:rsidR="00D26882" w:rsidRPr="00D26882" w:rsidRDefault="00D26882" w:rsidP="00D26882">
      <w:pPr>
        <w:pStyle w:val="ac"/>
      </w:pPr>
      <w:r w:rsidRPr="00D26882">
        <w:t>        user_states.pop(chat_id, None)</w:t>
      </w:r>
    </w:p>
    <w:p w14:paraId="43B1A618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Регистрация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успешна</w:t>
      </w:r>
      <w:r w:rsidRPr="00D26882">
        <w:t xml:space="preserve">! </w:t>
      </w:r>
      <w:r w:rsidRPr="00D26882">
        <w:rPr>
          <w:rFonts w:ascii="Times New Roman" w:hAnsi="Times New Roman"/>
          <w:lang w:val="ru-RU"/>
        </w:rPr>
        <w:t>Используйте</w:t>
      </w:r>
      <w:r w:rsidRPr="00D26882">
        <w:t xml:space="preserve"> /login.")</w:t>
      </w:r>
    </w:p>
    <w:p w14:paraId="113DC641" w14:textId="77777777" w:rsidR="00D26882" w:rsidRPr="00D26882" w:rsidRDefault="00D26882" w:rsidP="00D26882">
      <w:pPr>
        <w:pStyle w:val="ac"/>
      </w:pPr>
    </w:p>
    <w:p w14:paraId="09EB75CC" w14:textId="77777777" w:rsidR="00D26882" w:rsidRPr="00D26882" w:rsidRDefault="00D26882" w:rsidP="00D26882">
      <w:pPr>
        <w:pStyle w:val="ac"/>
      </w:pPr>
      <w:r w:rsidRPr="00D26882">
        <w:t>    elif state == 'logging_in':</w:t>
      </w:r>
    </w:p>
    <w:p w14:paraId="2912BFD8" w14:textId="77777777" w:rsidR="00D26882" w:rsidRPr="00D26882" w:rsidRDefault="00D26882" w:rsidP="00D26882">
      <w:pPr>
        <w:pStyle w:val="ac"/>
      </w:pPr>
      <w:r w:rsidRPr="00D26882">
        <w:t>        cursor.execute("SELECT password FROM users WHERE chat_id=?", (chat_id,))</w:t>
      </w:r>
    </w:p>
    <w:p w14:paraId="4F5685CE" w14:textId="77777777" w:rsidR="00D26882" w:rsidRPr="00D26882" w:rsidRDefault="00D26882" w:rsidP="00D26882">
      <w:pPr>
        <w:pStyle w:val="ac"/>
      </w:pPr>
      <w:r w:rsidRPr="00D26882">
        <w:t>        result = cursor.fetchone()</w:t>
      </w:r>
    </w:p>
    <w:p w14:paraId="4557FC7D" w14:textId="77777777" w:rsidR="00D26882" w:rsidRPr="00D26882" w:rsidRDefault="00D26882" w:rsidP="00D26882">
      <w:pPr>
        <w:pStyle w:val="ac"/>
      </w:pPr>
      <w:r w:rsidRPr="00D26882">
        <w:t>        if result and check_password(result[0], text):</w:t>
      </w:r>
    </w:p>
    <w:p w14:paraId="5B7E1A48" w14:textId="77777777" w:rsidR="00D26882" w:rsidRPr="00D26882" w:rsidRDefault="00D26882" w:rsidP="00D26882">
      <w:pPr>
        <w:pStyle w:val="ac"/>
      </w:pPr>
      <w:r w:rsidRPr="00D26882">
        <w:t>            cursor.execute("UPDATE users SET logged_in=1 WHERE chat_id=?", (chat_id,))</w:t>
      </w:r>
    </w:p>
    <w:p w14:paraId="0FC311F4" w14:textId="77777777" w:rsidR="00D26882" w:rsidRPr="00D26882" w:rsidRDefault="00D26882" w:rsidP="00D26882">
      <w:pPr>
        <w:pStyle w:val="ac"/>
      </w:pPr>
      <w:r w:rsidRPr="00D26882">
        <w:t>            conn.commit()</w:t>
      </w:r>
    </w:p>
    <w:p w14:paraId="4994704B" w14:textId="77777777" w:rsidR="00D26882" w:rsidRPr="00D26882" w:rsidRDefault="00D26882" w:rsidP="00D26882">
      <w:pPr>
        <w:pStyle w:val="ac"/>
      </w:pPr>
      <w:r w:rsidRPr="00D26882">
        <w:t>            login_attempts.pop(chat_id, None)</w:t>
      </w:r>
    </w:p>
    <w:p w14:paraId="5EA4BEFE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  <w:lang w:val="ru-RU"/>
        </w:rPr>
        <w:t>🔓</w:t>
      </w:r>
      <w:r w:rsidRPr="00D26882">
        <w:t xml:space="preserve"> </w:t>
      </w:r>
      <w:r w:rsidRPr="00D26882">
        <w:rPr>
          <w:lang w:val="ru-RU"/>
        </w:rPr>
        <w:t>Вход</w:t>
      </w:r>
      <w:r w:rsidRPr="00D26882">
        <w:t xml:space="preserve"> </w:t>
      </w:r>
      <w:r w:rsidRPr="00D26882">
        <w:rPr>
          <w:lang w:val="ru-RU"/>
        </w:rPr>
        <w:t>выполнен</w:t>
      </w:r>
      <w:r w:rsidRPr="00D26882">
        <w:t xml:space="preserve"> </w:t>
      </w:r>
      <w:r w:rsidRPr="00D26882">
        <w:rPr>
          <w:lang w:val="ru-RU"/>
        </w:rPr>
        <w:t>успешно</w:t>
      </w:r>
      <w:r w:rsidRPr="00D26882">
        <w:t xml:space="preserve">! </w:t>
      </w:r>
      <w:r w:rsidRPr="00D26882">
        <w:rPr>
          <w:lang w:val="ru-RU"/>
        </w:rPr>
        <w:t>Используйте</w:t>
      </w:r>
      <w:r w:rsidRPr="00D26882">
        <w:t xml:space="preserve"> /predict.")</w:t>
      </w:r>
    </w:p>
    <w:p w14:paraId="713FF6A1" w14:textId="77777777" w:rsidR="00D26882" w:rsidRPr="00D26882" w:rsidRDefault="00D26882" w:rsidP="00D26882">
      <w:pPr>
        <w:pStyle w:val="ac"/>
      </w:pPr>
      <w:r w:rsidRPr="00D26882">
        <w:t>        else:</w:t>
      </w:r>
    </w:p>
    <w:p w14:paraId="3DE56EF5" w14:textId="77777777" w:rsidR="00D26882" w:rsidRPr="00D26882" w:rsidRDefault="00D26882" w:rsidP="00D26882">
      <w:pPr>
        <w:pStyle w:val="ac"/>
      </w:pPr>
      <w:r w:rsidRPr="00D26882">
        <w:t>            login_attempts.setdefault(chat_id, {'attempts': 0, 'block_time': datetime.now()})</w:t>
      </w:r>
    </w:p>
    <w:p w14:paraId="25DE7935" w14:textId="77777777" w:rsidR="00D26882" w:rsidRPr="00D26882" w:rsidRDefault="00D26882" w:rsidP="00D26882">
      <w:pPr>
        <w:pStyle w:val="ac"/>
      </w:pPr>
      <w:r w:rsidRPr="00D26882">
        <w:t>            login_attempts[chat_id]['attempts'] += 1</w:t>
      </w:r>
    </w:p>
    <w:p w14:paraId="62DCB5AD" w14:textId="77777777" w:rsidR="00D26882" w:rsidRPr="00D26882" w:rsidRDefault="00D26882" w:rsidP="00D26882">
      <w:pPr>
        <w:pStyle w:val="ac"/>
      </w:pPr>
      <w:r w:rsidRPr="00D26882">
        <w:t>            if login_attempts[chat_id]['attempts'] &gt;= 3:</w:t>
      </w:r>
    </w:p>
    <w:p w14:paraId="48329C5E" w14:textId="77777777" w:rsidR="00D26882" w:rsidRPr="00D26882" w:rsidRDefault="00D26882" w:rsidP="00D26882">
      <w:pPr>
        <w:pStyle w:val="ac"/>
      </w:pPr>
      <w:r w:rsidRPr="00D26882">
        <w:lastRenderedPageBreak/>
        <w:t>                login_attempts[chat_id]['block_time'] = datetime.now() + timedelta(</w:t>
      </w:r>
      <w:r w:rsidRPr="00D26882">
        <w:rPr>
          <w:i/>
          <w:iCs/>
        </w:rPr>
        <w:t>minutes</w:t>
      </w:r>
      <w:r w:rsidRPr="00D26882">
        <w:t>=5)</w:t>
      </w:r>
    </w:p>
    <w:p w14:paraId="58A598EA" w14:textId="77777777" w:rsidR="00D26882" w:rsidRPr="00D26882" w:rsidRDefault="00D26882" w:rsidP="00D26882">
      <w:pPr>
        <w:pStyle w:val="ac"/>
      </w:pPr>
      <w:r w:rsidRPr="00D26882">
        <w:t>            remaining_attempts = 3 - login_attempts[chat_id]['attempts']</w:t>
      </w:r>
    </w:p>
    <w:p w14:paraId="63E82FE2" w14:textId="77777777" w:rsidR="00D26882" w:rsidRPr="00D26882" w:rsidRDefault="00D26882" w:rsidP="00D26882">
      <w:pPr>
        <w:pStyle w:val="ac"/>
      </w:pPr>
      <w:r w:rsidRPr="00D26882">
        <w:t xml:space="preserve">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Неверный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пароль</w:t>
      </w:r>
      <w:r w:rsidRPr="00D26882">
        <w:t xml:space="preserve">. </w:t>
      </w:r>
      <w:r w:rsidRPr="00D26882">
        <w:rPr>
          <w:rFonts w:ascii="Times New Roman" w:hAnsi="Times New Roman"/>
          <w:lang w:val="ru-RU"/>
        </w:rPr>
        <w:t>Осталось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попыток</w:t>
      </w:r>
      <w:r w:rsidRPr="00D26882">
        <w:t>: {remaining_attempts}")</w:t>
      </w:r>
    </w:p>
    <w:p w14:paraId="5D81DA00" w14:textId="77777777" w:rsidR="00D26882" w:rsidRPr="00D26882" w:rsidRDefault="00D26882" w:rsidP="00D26882">
      <w:pPr>
        <w:pStyle w:val="ac"/>
      </w:pPr>
      <w:r w:rsidRPr="00D26882">
        <w:t>        user_states.pop(chat_id, None)</w:t>
      </w:r>
    </w:p>
    <w:p w14:paraId="5995173A" w14:textId="77777777" w:rsidR="00D26882" w:rsidRPr="00D26882" w:rsidRDefault="00D26882" w:rsidP="00D26882">
      <w:pPr>
        <w:pStyle w:val="ac"/>
      </w:pPr>
    </w:p>
    <w:p w14:paraId="47A8F51F" w14:textId="77777777" w:rsidR="00D26882" w:rsidRPr="00D26882" w:rsidRDefault="00D26882" w:rsidP="00D26882">
      <w:pPr>
        <w:pStyle w:val="ac"/>
      </w:pPr>
      <w:r w:rsidRPr="00D26882">
        <w:t>    elif state == 'awaiting_user_id_for_deletion':</w:t>
      </w:r>
    </w:p>
    <w:p w14:paraId="37D07310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52DB0D9E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38A65A50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60E388D3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1404F7B9" w14:textId="77777777" w:rsidR="00D26882" w:rsidRPr="00D26882" w:rsidRDefault="00D26882" w:rsidP="00D26882">
      <w:pPr>
        <w:pStyle w:val="ac"/>
      </w:pPr>
      <w:r w:rsidRPr="00D26882">
        <w:t>        try:</w:t>
      </w:r>
    </w:p>
    <w:p w14:paraId="1DA02B5B" w14:textId="77777777" w:rsidR="00D26882" w:rsidRPr="00D26882" w:rsidRDefault="00D26882" w:rsidP="00D26882">
      <w:pPr>
        <w:pStyle w:val="ac"/>
      </w:pPr>
      <w:r w:rsidRPr="00D26882">
        <w:t xml:space="preserve">            user_id = </w:t>
      </w:r>
      <w:r w:rsidRPr="00D26882">
        <w:rPr>
          <w:i/>
          <w:iCs/>
        </w:rPr>
        <w:t>int</w:t>
      </w:r>
      <w:r w:rsidRPr="00D26882">
        <w:t>(text)</w:t>
      </w:r>
    </w:p>
    <w:p w14:paraId="24AC0FE9" w14:textId="77777777" w:rsidR="00D26882" w:rsidRPr="00D26882" w:rsidRDefault="00D26882" w:rsidP="00D26882">
      <w:pPr>
        <w:pStyle w:val="ac"/>
      </w:pPr>
      <w:r w:rsidRPr="00D26882">
        <w:t>            if user_id == chat_id:</w:t>
      </w:r>
    </w:p>
    <w:p w14:paraId="77EB2CE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Нельзя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удалить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самого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себя</w:t>
      </w:r>
      <w:r w:rsidRPr="00D26882">
        <w:rPr>
          <w:lang w:val="ru-RU"/>
        </w:rPr>
        <w:t>!")</w:t>
      </w:r>
    </w:p>
    <w:p w14:paraId="142713F5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else:</w:t>
      </w:r>
    </w:p>
    <w:p w14:paraId="3A3556BA" w14:textId="77777777" w:rsidR="00D26882" w:rsidRPr="00D26882" w:rsidRDefault="00D26882" w:rsidP="00D26882">
      <w:pPr>
        <w:pStyle w:val="ac"/>
      </w:pPr>
      <w:r w:rsidRPr="00D26882">
        <w:t>                cursor.execute("DELETE FROM users WHERE chat_id=?", (user_id,))</w:t>
      </w:r>
    </w:p>
    <w:p w14:paraId="2B4CE44E" w14:textId="77777777" w:rsidR="00D26882" w:rsidRPr="00D26882" w:rsidRDefault="00D26882" w:rsidP="00D26882">
      <w:pPr>
        <w:pStyle w:val="ac"/>
      </w:pPr>
      <w:r w:rsidRPr="00D26882">
        <w:t>                cursor.execute("DELETE FROM admins WHERE chat_id=?", (user_id,))</w:t>
      </w:r>
    </w:p>
    <w:p w14:paraId="3FDF49CB" w14:textId="77777777" w:rsidR="00D26882" w:rsidRPr="00D26882" w:rsidRDefault="00D26882" w:rsidP="00D26882">
      <w:pPr>
        <w:pStyle w:val="ac"/>
      </w:pPr>
      <w:r w:rsidRPr="00D26882">
        <w:t>                conn.commit()</w:t>
      </w:r>
    </w:p>
    <w:p w14:paraId="741ED931" w14:textId="77777777" w:rsidR="00D26882" w:rsidRPr="00D26882" w:rsidRDefault="00D26882" w:rsidP="00D26882">
      <w:pPr>
        <w:pStyle w:val="ac"/>
      </w:pPr>
      <w:r w:rsidRPr="00D26882">
        <w:t xml:space="preserve">    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Пользователь</w:t>
      </w:r>
      <w:r w:rsidRPr="00D26882">
        <w:t xml:space="preserve"> {user_id} </w:t>
      </w:r>
      <w:r w:rsidRPr="00D26882">
        <w:rPr>
          <w:lang w:val="ru-RU"/>
        </w:rPr>
        <w:t>удалён</w:t>
      </w:r>
      <w:r w:rsidRPr="00D26882">
        <w:t>.")</w:t>
      </w:r>
    </w:p>
    <w:p w14:paraId="5E7F34F2" w14:textId="77777777" w:rsidR="00D26882" w:rsidRPr="00D26882" w:rsidRDefault="00D26882" w:rsidP="00D26882">
      <w:pPr>
        <w:pStyle w:val="ac"/>
      </w:pPr>
      <w:r w:rsidRPr="00D26882">
        <w:t xml:space="preserve">        except </w:t>
      </w:r>
      <w:r w:rsidRPr="00D26882">
        <w:rPr>
          <w:i/>
          <w:iCs/>
        </w:rPr>
        <w:t>ValueError</w:t>
      </w:r>
      <w:r w:rsidRPr="00D26882">
        <w:t>:</w:t>
      </w:r>
    </w:p>
    <w:p w14:paraId="511F0367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Неверный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формат</w:t>
      </w:r>
      <w:r w:rsidRPr="00D26882">
        <w:t xml:space="preserve"> ID. </w:t>
      </w:r>
      <w:r w:rsidRPr="00D26882">
        <w:rPr>
          <w:rFonts w:ascii="Times New Roman" w:hAnsi="Times New Roman"/>
          <w:lang w:val="ru-RU"/>
        </w:rPr>
        <w:t>Введите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число</w:t>
      </w:r>
      <w:r w:rsidRPr="00D26882">
        <w:t>.")</w:t>
      </w:r>
    </w:p>
    <w:p w14:paraId="2DD257F1" w14:textId="77777777" w:rsidR="00D26882" w:rsidRPr="00D26882" w:rsidRDefault="00D26882" w:rsidP="00D26882">
      <w:pPr>
        <w:pStyle w:val="ac"/>
      </w:pPr>
      <w:r w:rsidRPr="00D26882">
        <w:t>        finally:</w:t>
      </w:r>
    </w:p>
    <w:p w14:paraId="79848400" w14:textId="77777777" w:rsidR="00D26882" w:rsidRPr="00D26882" w:rsidRDefault="00D26882" w:rsidP="00D26882">
      <w:pPr>
        <w:pStyle w:val="ac"/>
      </w:pPr>
      <w:r w:rsidRPr="00D26882">
        <w:t>            user_states.pop(chat_id, None)</w:t>
      </w:r>
    </w:p>
    <w:p w14:paraId="6BC8F0D4" w14:textId="77777777" w:rsidR="00D26882" w:rsidRPr="00D26882" w:rsidRDefault="00D26882" w:rsidP="00D26882">
      <w:pPr>
        <w:pStyle w:val="ac"/>
      </w:pPr>
    </w:p>
    <w:p w14:paraId="16CBE689" w14:textId="77777777" w:rsidR="00D26882" w:rsidRPr="00D26882" w:rsidRDefault="00D26882" w:rsidP="00D26882">
      <w:pPr>
        <w:pStyle w:val="ac"/>
      </w:pPr>
      <w:r w:rsidRPr="00D26882">
        <w:t>    elif state == 'awaiting_admin_id':</w:t>
      </w:r>
    </w:p>
    <w:p w14:paraId="2757D071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6EE43B2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44BDC7D8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3FA8755F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3CAB976D" w14:textId="77777777" w:rsidR="00D26882" w:rsidRPr="00D26882" w:rsidRDefault="00D26882" w:rsidP="00D26882">
      <w:pPr>
        <w:pStyle w:val="ac"/>
      </w:pPr>
      <w:r w:rsidRPr="00D26882">
        <w:t>        try:</w:t>
      </w:r>
    </w:p>
    <w:p w14:paraId="1DDD093E" w14:textId="77777777" w:rsidR="00D26882" w:rsidRPr="00D26882" w:rsidRDefault="00D26882" w:rsidP="00D26882">
      <w:pPr>
        <w:pStyle w:val="ac"/>
      </w:pPr>
      <w:r w:rsidRPr="00D26882">
        <w:t xml:space="preserve">            new_admin_id = </w:t>
      </w:r>
      <w:r w:rsidRPr="00D26882">
        <w:rPr>
          <w:i/>
          <w:iCs/>
        </w:rPr>
        <w:t>int</w:t>
      </w:r>
      <w:r w:rsidRPr="00D26882">
        <w:t>(text)</w:t>
      </w:r>
    </w:p>
    <w:p w14:paraId="43B83E6E" w14:textId="77777777" w:rsidR="00D26882" w:rsidRPr="00D26882" w:rsidRDefault="00D26882" w:rsidP="00D26882">
      <w:pPr>
        <w:pStyle w:val="ac"/>
      </w:pPr>
      <w:r w:rsidRPr="00D26882">
        <w:t>            cursor.execute("SELECT * FROM users WHERE chat_id=?", (new_admin_id,))</w:t>
      </w:r>
    </w:p>
    <w:p w14:paraId="0E3FD090" w14:textId="77777777" w:rsidR="00D26882" w:rsidRPr="00D26882" w:rsidRDefault="00D26882" w:rsidP="00D26882">
      <w:pPr>
        <w:pStyle w:val="ac"/>
      </w:pPr>
      <w:r w:rsidRPr="00D26882">
        <w:t>            if not cursor.fetchone():</w:t>
      </w:r>
    </w:p>
    <w:p w14:paraId="4130EC8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>    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Пользователь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найден</w:t>
      </w:r>
      <w:r w:rsidRPr="00D26882">
        <w:t xml:space="preserve">. </w:t>
      </w:r>
      <w:r w:rsidRPr="00D26882">
        <w:rPr>
          <w:rFonts w:ascii="Times New Roman" w:hAnsi="Times New Roman"/>
          <w:lang w:val="ru-RU"/>
        </w:rPr>
        <w:t>Он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должен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зарегистрироваться</w:t>
      </w:r>
      <w:r w:rsidRPr="00D26882">
        <w:rPr>
          <w:lang w:val="ru-RU"/>
        </w:rPr>
        <w:t>.")</w:t>
      </w:r>
    </w:p>
    <w:p w14:paraId="0CEF6E3C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lastRenderedPageBreak/>
        <w:t xml:space="preserve">            </w:t>
      </w:r>
      <w:r w:rsidRPr="00D26882">
        <w:t>else:</w:t>
      </w:r>
    </w:p>
    <w:p w14:paraId="5864B030" w14:textId="77777777" w:rsidR="00D26882" w:rsidRPr="00D26882" w:rsidRDefault="00D26882" w:rsidP="00D26882">
      <w:pPr>
        <w:pStyle w:val="ac"/>
      </w:pPr>
      <w:r w:rsidRPr="00D26882">
        <w:t xml:space="preserve">                cursor.execute("INSERT OR IGNORE INTO admins VALUES (?, ?)", </w:t>
      </w:r>
    </w:p>
    <w:p w14:paraId="29C80AB7" w14:textId="77777777" w:rsidR="00D26882" w:rsidRPr="00D26882" w:rsidRDefault="00D26882" w:rsidP="00D26882">
      <w:pPr>
        <w:pStyle w:val="ac"/>
      </w:pPr>
      <w:r w:rsidRPr="00D26882">
        <w:t xml:space="preserve">                               (new_admin_id, </w:t>
      </w:r>
      <w:r w:rsidRPr="00D26882">
        <w:rPr>
          <w:i/>
          <w:iCs/>
        </w:rPr>
        <w:t>f</w:t>
      </w:r>
      <w:r w:rsidRPr="00D26882">
        <w:t>"admin_{new_admin_id}"))</w:t>
      </w:r>
    </w:p>
    <w:p w14:paraId="7A4FC9D2" w14:textId="77777777" w:rsidR="00D26882" w:rsidRPr="00D26882" w:rsidRDefault="00D26882" w:rsidP="00D26882">
      <w:pPr>
        <w:pStyle w:val="ac"/>
      </w:pPr>
      <w:r w:rsidRPr="00D26882">
        <w:t>                conn.commit()</w:t>
      </w:r>
    </w:p>
    <w:p w14:paraId="61FE7818" w14:textId="77777777" w:rsidR="00D26882" w:rsidRPr="00D26882" w:rsidRDefault="00D26882" w:rsidP="00D26882">
      <w:pPr>
        <w:pStyle w:val="ac"/>
      </w:pPr>
      <w:r w:rsidRPr="00D26882">
        <w:t xml:space="preserve">    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Пользователь</w:t>
      </w:r>
      <w:r w:rsidRPr="00D26882">
        <w:t xml:space="preserve"> {new_admin_id} </w:t>
      </w:r>
      <w:r w:rsidRPr="00D26882">
        <w:rPr>
          <w:lang w:val="ru-RU"/>
        </w:rPr>
        <w:t>теперь</w:t>
      </w:r>
      <w:r w:rsidRPr="00D26882">
        <w:t xml:space="preserve"> </w:t>
      </w:r>
      <w:r w:rsidRPr="00D26882">
        <w:rPr>
          <w:lang w:val="ru-RU"/>
        </w:rPr>
        <w:t>администратор</w:t>
      </w:r>
      <w:r w:rsidRPr="00D26882">
        <w:t>.")</w:t>
      </w:r>
    </w:p>
    <w:p w14:paraId="7A5225D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bot.send_message(new_admin_id,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rPr>
          <w:lang w:val="ru-RU"/>
        </w:rPr>
        <w:t xml:space="preserve"> Вас назначили администратором!")</w:t>
      </w:r>
    </w:p>
    <w:p w14:paraId="3C82328C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 xml:space="preserve">except </w:t>
      </w:r>
      <w:r w:rsidRPr="00D26882">
        <w:rPr>
          <w:i/>
          <w:iCs/>
        </w:rPr>
        <w:t>ValueError</w:t>
      </w:r>
      <w:r w:rsidRPr="00D26882">
        <w:t>:</w:t>
      </w:r>
    </w:p>
    <w:p w14:paraId="69D9FA80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Неверный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формат</w:t>
      </w:r>
      <w:r w:rsidRPr="00D26882">
        <w:t xml:space="preserve"> ID. </w:t>
      </w:r>
      <w:r w:rsidRPr="00D26882">
        <w:rPr>
          <w:rFonts w:ascii="Times New Roman" w:hAnsi="Times New Roman"/>
          <w:lang w:val="ru-RU"/>
        </w:rPr>
        <w:t>Введите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число</w:t>
      </w:r>
      <w:r w:rsidRPr="00D26882">
        <w:t>.")</w:t>
      </w:r>
    </w:p>
    <w:p w14:paraId="6A6BF1F0" w14:textId="77777777" w:rsidR="00D26882" w:rsidRPr="00D26882" w:rsidRDefault="00D26882" w:rsidP="00D26882">
      <w:pPr>
        <w:pStyle w:val="ac"/>
      </w:pPr>
      <w:r w:rsidRPr="00D26882">
        <w:t>        finally:</w:t>
      </w:r>
    </w:p>
    <w:p w14:paraId="4A2D848A" w14:textId="77777777" w:rsidR="00D26882" w:rsidRPr="00D26882" w:rsidRDefault="00D26882" w:rsidP="00D26882">
      <w:pPr>
        <w:pStyle w:val="ac"/>
      </w:pPr>
      <w:r w:rsidRPr="00D26882">
        <w:t>            user_states.pop(chat_id, None)</w:t>
      </w:r>
    </w:p>
    <w:p w14:paraId="4F4281BE" w14:textId="77777777" w:rsidR="00D26882" w:rsidRPr="00D26882" w:rsidRDefault="00D26882" w:rsidP="00D26882">
      <w:pPr>
        <w:pStyle w:val="ac"/>
      </w:pPr>
    </w:p>
    <w:p w14:paraId="4578272C" w14:textId="77777777" w:rsidR="00D26882" w:rsidRPr="00D26882" w:rsidRDefault="00D26882" w:rsidP="00D26882">
      <w:pPr>
        <w:pStyle w:val="ac"/>
      </w:pPr>
      <w:r w:rsidRPr="00D26882">
        <w:t>    elif state == 'awaiting_admin_id_for_removal':</w:t>
      </w:r>
    </w:p>
    <w:p w14:paraId="2D8391F6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2B834F1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677D7B65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53F3B652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47A63F74" w14:textId="77777777" w:rsidR="00D26882" w:rsidRPr="00D26882" w:rsidRDefault="00D26882" w:rsidP="00D26882">
      <w:pPr>
        <w:pStyle w:val="ac"/>
      </w:pPr>
      <w:r w:rsidRPr="00D26882">
        <w:t>        try:</w:t>
      </w:r>
    </w:p>
    <w:p w14:paraId="4FDD32E9" w14:textId="77777777" w:rsidR="00D26882" w:rsidRPr="00D26882" w:rsidRDefault="00D26882" w:rsidP="00D26882">
      <w:pPr>
        <w:pStyle w:val="ac"/>
      </w:pPr>
      <w:r w:rsidRPr="00D26882">
        <w:t xml:space="preserve">            admin_id = </w:t>
      </w:r>
      <w:r w:rsidRPr="00D26882">
        <w:rPr>
          <w:i/>
          <w:iCs/>
        </w:rPr>
        <w:t>int</w:t>
      </w:r>
      <w:r w:rsidRPr="00D26882">
        <w:t>(text)</w:t>
      </w:r>
    </w:p>
    <w:p w14:paraId="73F6F274" w14:textId="77777777" w:rsidR="00D26882" w:rsidRPr="00D26882" w:rsidRDefault="00D26882" w:rsidP="00D26882">
      <w:pPr>
        <w:pStyle w:val="ac"/>
      </w:pPr>
      <w:r w:rsidRPr="00D26882">
        <w:t>            if admin_id == chat_id:</w:t>
      </w:r>
    </w:p>
    <w:p w14:paraId="63C035D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Нельзя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снять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права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самого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себя</w:t>
      </w:r>
      <w:r w:rsidRPr="00D26882">
        <w:rPr>
          <w:lang w:val="ru-RU"/>
        </w:rPr>
        <w:t>!")</w:t>
      </w:r>
    </w:p>
    <w:p w14:paraId="5FDF448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    else:</w:t>
      </w:r>
    </w:p>
    <w:p w14:paraId="13543EA4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    </w:t>
      </w:r>
      <w:r w:rsidRPr="00D26882">
        <w:t>cursor.execute("DELETE FROM admins WHERE chat_id=?", (admin_id,))</w:t>
      </w:r>
    </w:p>
    <w:p w14:paraId="21F3E662" w14:textId="77777777" w:rsidR="00D26882" w:rsidRPr="00D26882" w:rsidRDefault="00D26882" w:rsidP="00D26882">
      <w:pPr>
        <w:pStyle w:val="ac"/>
      </w:pPr>
      <w:r w:rsidRPr="00D26882">
        <w:t>                conn.commit()</w:t>
      </w:r>
    </w:p>
    <w:p w14:paraId="24D9F80C" w14:textId="77777777" w:rsidR="00D26882" w:rsidRPr="00D26882" w:rsidRDefault="00D26882" w:rsidP="00D26882">
      <w:pPr>
        <w:pStyle w:val="ac"/>
      </w:pPr>
      <w:r w:rsidRPr="00D26882">
        <w:t xml:space="preserve">    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Пользователь</w:t>
      </w:r>
      <w:r w:rsidRPr="00D26882">
        <w:t xml:space="preserve"> {admin_id} </w:t>
      </w:r>
      <w:r w:rsidRPr="00D26882">
        <w:rPr>
          <w:lang w:val="ru-RU"/>
        </w:rPr>
        <w:t>больше</w:t>
      </w:r>
      <w:r w:rsidRPr="00D26882">
        <w:t xml:space="preserve"> </w:t>
      </w:r>
      <w:r w:rsidRPr="00D26882">
        <w:rPr>
          <w:lang w:val="ru-RU"/>
        </w:rPr>
        <w:t>не</w:t>
      </w:r>
      <w:r w:rsidRPr="00D26882">
        <w:t xml:space="preserve"> </w:t>
      </w:r>
      <w:r w:rsidRPr="00D26882">
        <w:rPr>
          <w:lang w:val="ru-RU"/>
        </w:rPr>
        <w:t>администратор</w:t>
      </w:r>
      <w:r w:rsidRPr="00D26882">
        <w:t>.")</w:t>
      </w:r>
    </w:p>
    <w:p w14:paraId="590DB1E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bot.send_message(admin_id,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Ваши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права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были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сняты</w:t>
      </w:r>
      <w:r w:rsidRPr="00D26882">
        <w:rPr>
          <w:lang w:val="ru-RU"/>
        </w:rPr>
        <w:t>.")</w:t>
      </w:r>
    </w:p>
    <w:p w14:paraId="7D6F1168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 xml:space="preserve">except </w:t>
      </w:r>
      <w:r w:rsidRPr="00D26882">
        <w:rPr>
          <w:i/>
          <w:iCs/>
        </w:rPr>
        <w:t>ValueError</w:t>
      </w:r>
      <w:r w:rsidRPr="00D26882">
        <w:t>:</w:t>
      </w:r>
    </w:p>
    <w:p w14:paraId="28FBB3D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>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Неверный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формат</w:t>
      </w:r>
      <w:r w:rsidRPr="00D26882">
        <w:t xml:space="preserve"> ID. </w:t>
      </w:r>
      <w:r w:rsidRPr="00D26882">
        <w:rPr>
          <w:rFonts w:ascii="Times New Roman" w:hAnsi="Times New Roman"/>
          <w:lang w:val="ru-RU"/>
        </w:rPr>
        <w:t>Введите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число</w:t>
      </w:r>
      <w:r w:rsidRPr="00D26882">
        <w:rPr>
          <w:lang w:val="ru-RU"/>
        </w:rPr>
        <w:t>.")</w:t>
      </w:r>
    </w:p>
    <w:p w14:paraId="5B2F696B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finally:</w:t>
      </w:r>
    </w:p>
    <w:p w14:paraId="44EC02B1" w14:textId="77777777" w:rsidR="00D26882" w:rsidRPr="00D26882" w:rsidRDefault="00D26882" w:rsidP="00D26882">
      <w:pPr>
        <w:pStyle w:val="ac"/>
      </w:pPr>
      <w:r w:rsidRPr="00D26882">
        <w:t>            user_states.pop(chat_id, None)</w:t>
      </w:r>
    </w:p>
    <w:p w14:paraId="2D300B75" w14:textId="77777777" w:rsidR="00D26882" w:rsidRPr="00D26882" w:rsidRDefault="00D26882" w:rsidP="00D26882">
      <w:pPr>
        <w:pStyle w:val="ac"/>
      </w:pPr>
    </w:p>
    <w:p w14:paraId="2734421A" w14:textId="77777777" w:rsidR="00D26882" w:rsidRPr="00D26882" w:rsidRDefault="00D26882" w:rsidP="00D26882">
      <w:pPr>
        <w:pStyle w:val="ac"/>
      </w:pPr>
      <w:r w:rsidRPr="00D26882">
        <w:t>    elif state == 'awaiting_broadcast_message':</w:t>
      </w:r>
    </w:p>
    <w:p w14:paraId="1AD89492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01C8769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02793DC5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00435EAD" w14:textId="77777777" w:rsidR="00D26882" w:rsidRPr="00D26882" w:rsidRDefault="00D26882" w:rsidP="00D26882">
      <w:pPr>
        <w:pStyle w:val="ac"/>
      </w:pPr>
      <w:r w:rsidRPr="00D26882">
        <w:lastRenderedPageBreak/>
        <w:t>            return</w:t>
      </w:r>
    </w:p>
    <w:p w14:paraId="3393CE7D" w14:textId="77777777" w:rsidR="00D26882" w:rsidRPr="00D26882" w:rsidRDefault="00D26882" w:rsidP="00D26882">
      <w:pPr>
        <w:pStyle w:val="ac"/>
      </w:pPr>
      <w:r w:rsidRPr="00D26882">
        <w:t>        cursor.execute("SELECT chat_id FROM users")</w:t>
      </w:r>
    </w:p>
    <w:p w14:paraId="486553BD" w14:textId="77777777" w:rsidR="00D26882" w:rsidRPr="00D26882" w:rsidRDefault="00D26882" w:rsidP="00D26882">
      <w:pPr>
        <w:pStyle w:val="ac"/>
      </w:pPr>
      <w:r w:rsidRPr="00D26882">
        <w:t>        users = cursor.fetchall()</w:t>
      </w:r>
    </w:p>
    <w:p w14:paraId="724A48E5" w14:textId="77777777" w:rsidR="00D26882" w:rsidRPr="00D26882" w:rsidRDefault="00D26882" w:rsidP="00D26882">
      <w:pPr>
        <w:pStyle w:val="ac"/>
      </w:pPr>
      <w:r w:rsidRPr="00D26882">
        <w:t>        for user in users:</w:t>
      </w:r>
    </w:p>
    <w:p w14:paraId="26DB6970" w14:textId="77777777" w:rsidR="00D26882" w:rsidRPr="00D26882" w:rsidRDefault="00D26882" w:rsidP="00D26882">
      <w:pPr>
        <w:pStyle w:val="ac"/>
      </w:pPr>
      <w:r w:rsidRPr="00D26882">
        <w:t>            try:</w:t>
      </w:r>
    </w:p>
    <w:p w14:paraId="4A68A50F" w14:textId="77777777" w:rsidR="00D26882" w:rsidRPr="00D26882" w:rsidRDefault="00D26882" w:rsidP="00D26882">
      <w:pPr>
        <w:pStyle w:val="ac"/>
      </w:pPr>
      <w:r w:rsidRPr="00D26882">
        <w:t xml:space="preserve">                bot.send_message(user[0],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  <w:lang w:val="ru-RU"/>
        </w:rPr>
        <w:t>📢</w:t>
      </w:r>
      <w:r w:rsidRPr="00D26882">
        <w:t xml:space="preserve"> </w:t>
      </w:r>
      <w:r w:rsidRPr="00D26882">
        <w:rPr>
          <w:lang w:val="ru-RU"/>
        </w:rPr>
        <w:t>Сообщение</w:t>
      </w:r>
      <w:r w:rsidRPr="00D26882">
        <w:t xml:space="preserve"> </w:t>
      </w:r>
      <w:r w:rsidRPr="00D26882">
        <w:rPr>
          <w:lang w:val="ru-RU"/>
        </w:rPr>
        <w:t>от</w:t>
      </w:r>
      <w:r w:rsidRPr="00D26882">
        <w:t xml:space="preserve"> </w:t>
      </w:r>
      <w:r w:rsidRPr="00D26882">
        <w:rPr>
          <w:lang w:val="ru-RU"/>
        </w:rPr>
        <w:t>админа</w:t>
      </w:r>
      <w:r w:rsidRPr="00D26882">
        <w:t>: {text}")</w:t>
      </w:r>
    </w:p>
    <w:p w14:paraId="2B91133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except:</w:t>
      </w:r>
    </w:p>
    <w:p w14:paraId="779A9B2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        continue</w:t>
      </w:r>
    </w:p>
    <w:p w14:paraId="013F7BF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bot.send_message(chat_id, "</w:t>
      </w:r>
      <w:r w:rsidRPr="00D26882">
        <w:rPr>
          <w:rFonts w:ascii="Segoe UI Emoji" w:hAnsi="Segoe UI Emoji" w:cs="Segoe UI Emoji"/>
          <w:lang w:val="ru-RU"/>
        </w:rPr>
        <w:t>✅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Сообщение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отправлено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всем</w:t>
      </w:r>
      <w:r w:rsidRPr="00D26882">
        <w:rPr>
          <w:lang w:val="ru-RU"/>
        </w:rPr>
        <w:t xml:space="preserve"> </w:t>
      </w:r>
      <w:r w:rsidRPr="00D26882">
        <w:rPr>
          <w:rFonts w:ascii="Times New Roman" w:hAnsi="Times New Roman"/>
          <w:lang w:val="ru-RU"/>
        </w:rPr>
        <w:t>пользователям</w:t>
      </w:r>
      <w:r w:rsidRPr="00D26882">
        <w:rPr>
          <w:lang w:val="ru-RU"/>
        </w:rPr>
        <w:t>.")</w:t>
      </w:r>
    </w:p>
    <w:p w14:paraId="7B83872C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user_states.pop(chat_id, None)</w:t>
      </w:r>
    </w:p>
    <w:p w14:paraId="7FE59805" w14:textId="77777777" w:rsidR="00D26882" w:rsidRPr="00D26882" w:rsidRDefault="00D26882" w:rsidP="00D26882">
      <w:pPr>
        <w:pStyle w:val="ac"/>
      </w:pPr>
    </w:p>
    <w:p w14:paraId="2605F8EB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Обработчик фотографий (сохранено для возможного использования в будущем)</w:t>
      </w:r>
    </w:p>
    <w:p w14:paraId="4E2B280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content_types</w:t>
      </w:r>
      <w:r w:rsidRPr="00D26882">
        <w:rPr>
          <w:lang w:val="ru-RU"/>
        </w:rPr>
        <w:t>=['photo'])</w:t>
      </w:r>
    </w:p>
    <w:p w14:paraId="68AAD05B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handle_photo(</w:t>
      </w:r>
      <w:r w:rsidRPr="00D26882">
        <w:rPr>
          <w:i/>
          <w:iCs/>
        </w:rPr>
        <w:t>message</w:t>
      </w:r>
      <w:r w:rsidRPr="00D26882">
        <w:t>):</w:t>
      </w:r>
    </w:p>
    <w:p w14:paraId="7C082805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5FF43669" w14:textId="77777777" w:rsidR="00D26882" w:rsidRPr="00D26882" w:rsidRDefault="00D26882" w:rsidP="00D26882">
      <w:pPr>
        <w:pStyle w:val="ac"/>
      </w:pPr>
      <w:r w:rsidRPr="00D26882">
        <w:t>    cursor.execute("SELECT logged_in FROM users WHERE chat_id=?", (chat_id,))</w:t>
      </w:r>
    </w:p>
    <w:p w14:paraId="36D837E1" w14:textId="77777777" w:rsidR="00D26882" w:rsidRPr="00D26882" w:rsidRDefault="00D26882" w:rsidP="00D26882">
      <w:pPr>
        <w:pStyle w:val="ac"/>
      </w:pPr>
      <w:r w:rsidRPr="00D26882">
        <w:t>    result = cursor.fetchone()</w:t>
      </w:r>
    </w:p>
    <w:p w14:paraId="1FE4957F" w14:textId="77777777" w:rsidR="00D26882" w:rsidRPr="00D26882" w:rsidRDefault="00D26882" w:rsidP="00D26882">
      <w:pPr>
        <w:pStyle w:val="ac"/>
      </w:pPr>
      <w:r w:rsidRPr="00D26882">
        <w:t>    if not result or not result[0]:</w:t>
      </w:r>
    </w:p>
    <w:p w14:paraId="1F47EC0D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выполните</w:t>
      </w:r>
      <w:r w:rsidRPr="00D26882">
        <w:t xml:space="preserve"> </w:t>
      </w:r>
      <w:r w:rsidRPr="00D26882">
        <w:rPr>
          <w:lang w:val="ru-RU"/>
        </w:rPr>
        <w:t>вход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/login.")</w:t>
      </w:r>
    </w:p>
    <w:p w14:paraId="25376A11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59ECE29E" w14:textId="77777777" w:rsidR="00D26882" w:rsidRPr="00D26882" w:rsidRDefault="00D26882" w:rsidP="00D26882">
      <w:pPr>
        <w:pStyle w:val="ac"/>
      </w:pPr>
    </w:p>
    <w:p w14:paraId="6FBEBC6F" w14:textId="77777777" w:rsidR="00D26882" w:rsidRPr="00D26882" w:rsidRDefault="00D26882" w:rsidP="00D26882">
      <w:pPr>
        <w:pStyle w:val="ac"/>
      </w:pPr>
      <w:r w:rsidRPr="00D26882">
        <w:t>    file_info = bot.get_file(message.photo[-1].file_id)</w:t>
      </w:r>
    </w:p>
    <w:p w14:paraId="034FE3E4" w14:textId="77777777" w:rsidR="00D26882" w:rsidRPr="00D26882" w:rsidRDefault="00D26882" w:rsidP="00D26882">
      <w:pPr>
        <w:pStyle w:val="ac"/>
      </w:pPr>
      <w:r w:rsidRPr="00D26882">
        <w:t>    downloaded_file = bot.download_file(file_info.file_path)</w:t>
      </w:r>
    </w:p>
    <w:p w14:paraId="2AE65528" w14:textId="77777777" w:rsidR="00D26882" w:rsidRPr="00D26882" w:rsidRDefault="00D26882" w:rsidP="00D26882">
      <w:pPr>
        <w:pStyle w:val="ac"/>
      </w:pPr>
      <w:r w:rsidRPr="00D26882">
        <w:t xml:space="preserve">    img_path = </w:t>
      </w:r>
      <w:r w:rsidRPr="00D26882">
        <w:rPr>
          <w:i/>
          <w:iCs/>
        </w:rPr>
        <w:t>f</w:t>
      </w:r>
      <w:r w:rsidRPr="00D26882">
        <w:t>"temp_{chat_id}.jpg"</w:t>
      </w:r>
    </w:p>
    <w:p w14:paraId="615DA344" w14:textId="77777777" w:rsidR="00D26882" w:rsidRPr="00D26882" w:rsidRDefault="00D26882" w:rsidP="00D26882">
      <w:pPr>
        <w:pStyle w:val="ac"/>
      </w:pPr>
      <w:r w:rsidRPr="00D26882">
        <w:t xml:space="preserve">    with </w:t>
      </w:r>
      <w:r w:rsidRPr="00D26882">
        <w:rPr>
          <w:b/>
          <w:bCs/>
        </w:rPr>
        <w:t>open</w:t>
      </w:r>
      <w:r w:rsidRPr="00D26882">
        <w:t>(img_path, 'wb') as f:</w:t>
      </w:r>
    </w:p>
    <w:p w14:paraId="604D6056" w14:textId="77777777" w:rsidR="00D26882" w:rsidRPr="00D26882" w:rsidRDefault="00D26882" w:rsidP="00D26882">
      <w:pPr>
        <w:pStyle w:val="ac"/>
      </w:pPr>
      <w:r w:rsidRPr="00D26882">
        <w:t>        f.write(downloaded_file)</w:t>
      </w:r>
    </w:p>
    <w:p w14:paraId="1375AE05" w14:textId="77777777" w:rsidR="00D26882" w:rsidRPr="00D26882" w:rsidRDefault="00D26882" w:rsidP="00D26882">
      <w:pPr>
        <w:pStyle w:val="ac"/>
      </w:pPr>
    </w:p>
    <w:p w14:paraId="24A1A313" w14:textId="77777777" w:rsidR="00D26882" w:rsidRPr="00D26882" w:rsidRDefault="00D26882" w:rsidP="00D26882">
      <w:pPr>
        <w:pStyle w:val="ac"/>
      </w:pPr>
      <w:r w:rsidRPr="00D26882">
        <w:t>    try:</w:t>
      </w:r>
    </w:p>
    <w:p w14:paraId="67F9DEA6" w14:textId="77777777" w:rsidR="00D26882" w:rsidRPr="00D26882" w:rsidRDefault="00D26882" w:rsidP="00D26882">
      <w:pPr>
        <w:pStyle w:val="ac"/>
      </w:pPr>
      <w:r w:rsidRPr="00D26882">
        <w:t>        prediction, confidence = predict_image(img_path)</w:t>
      </w:r>
    </w:p>
    <w:p w14:paraId="77DF82D5" w14:textId="77777777" w:rsidR="00D26882" w:rsidRPr="00D26882" w:rsidRDefault="00D26882" w:rsidP="00D26882">
      <w:pPr>
        <w:pStyle w:val="ac"/>
      </w:pPr>
      <w:r w:rsidRPr="00D26882">
        <w:t>        cursor.execute("UPDATE users SET predictions_count = predictions_count + 1 WHERE chat_id=?", (chat_id,))</w:t>
      </w:r>
    </w:p>
    <w:p w14:paraId="54AB213C" w14:textId="77777777" w:rsidR="00D26882" w:rsidRPr="00D26882" w:rsidRDefault="00D26882" w:rsidP="00D26882">
      <w:pPr>
        <w:pStyle w:val="ac"/>
      </w:pPr>
      <w:r w:rsidRPr="00D26882">
        <w:t>        conn.commit()</w:t>
      </w:r>
    </w:p>
    <w:p w14:paraId="4426DE60" w14:textId="77777777" w:rsidR="00D26882" w:rsidRPr="00D26882" w:rsidRDefault="00D26882" w:rsidP="00D26882">
      <w:pPr>
        <w:pStyle w:val="ac"/>
      </w:pPr>
      <w:r w:rsidRPr="00D26882">
        <w:t xml:space="preserve">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  <w:lang w:val="ru-RU"/>
        </w:rPr>
        <w:t>🔍</w:t>
      </w:r>
      <w:r w:rsidRPr="00D26882">
        <w:t xml:space="preserve"> </w:t>
      </w:r>
      <w:r w:rsidRPr="00D26882">
        <w:rPr>
          <w:lang w:val="ru-RU"/>
        </w:rPr>
        <w:t>На</w:t>
      </w:r>
      <w:r w:rsidRPr="00D26882">
        <w:t xml:space="preserve"> </w:t>
      </w:r>
      <w:r w:rsidRPr="00D26882">
        <w:rPr>
          <w:lang w:val="ru-RU"/>
        </w:rPr>
        <w:t>изображении</w:t>
      </w:r>
      <w:r w:rsidRPr="00D26882">
        <w:t>: {prediction} (</w:t>
      </w:r>
      <w:r w:rsidRPr="00D26882">
        <w:rPr>
          <w:lang w:val="ru-RU"/>
        </w:rPr>
        <w:t>вероятность</w:t>
      </w:r>
      <w:r w:rsidRPr="00D26882">
        <w:t>: {confidence</w:t>
      </w:r>
      <w:r w:rsidRPr="00D26882">
        <w:rPr>
          <w:i/>
          <w:iCs/>
        </w:rPr>
        <w:t>:.2f</w:t>
      </w:r>
      <w:r w:rsidRPr="00D26882">
        <w:t>}%)")</w:t>
      </w:r>
    </w:p>
    <w:p w14:paraId="222DF214" w14:textId="77777777" w:rsidR="00D26882" w:rsidRPr="00D26882" w:rsidRDefault="00D26882" w:rsidP="00D26882">
      <w:pPr>
        <w:pStyle w:val="ac"/>
      </w:pPr>
      <w:r w:rsidRPr="00D26882">
        <w:t xml:space="preserve">    except </w:t>
      </w:r>
      <w:r w:rsidRPr="00D26882">
        <w:rPr>
          <w:i/>
          <w:iCs/>
        </w:rPr>
        <w:t>Exception</w:t>
      </w:r>
      <w:r w:rsidRPr="00D26882">
        <w:t xml:space="preserve"> as e:</w:t>
      </w:r>
    </w:p>
    <w:p w14:paraId="57AC9DA4" w14:textId="77777777" w:rsidR="00D26882" w:rsidRPr="00D26882" w:rsidRDefault="00D26882" w:rsidP="00D26882">
      <w:pPr>
        <w:pStyle w:val="ac"/>
      </w:pPr>
      <w:r w:rsidRPr="00D26882">
        <w:t xml:space="preserve">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Ошибка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при</w:t>
      </w:r>
      <w:r w:rsidRPr="00D26882">
        <w:t xml:space="preserve"> </w:t>
      </w:r>
      <w:r w:rsidRPr="00D26882">
        <w:rPr>
          <w:rFonts w:ascii="Times New Roman" w:hAnsi="Times New Roman"/>
          <w:lang w:val="ru-RU"/>
        </w:rPr>
        <w:t>распознавании</w:t>
      </w:r>
      <w:r w:rsidRPr="00D26882">
        <w:t>: {</w:t>
      </w:r>
      <w:r w:rsidRPr="00D26882">
        <w:rPr>
          <w:i/>
          <w:iCs/>
        </w:rPr>
        <w:t>str</w:t>
      </w:r>
      <w:r w:rsidRPr="00D26882">
        <w:t>(e)}")</w:t>
      </w:r>
    </w:p>
    <w:p w14:paraId="14287525" w14:textId="77777777" w:rsidR="00D26882" w:rsidRPr="00D26882" w:rsidRDefault="00D26882" w:rsidP="00D26882">
      <w:pPr>
        <w:pStyle w:val="ac"/>
      </w:pPr>
      <w:r w:rsidRPr="00D26882">
        <w:t>    finally:</w:t>
      </w:r>
    </w:p>
    <w:p w14:paraId="6F22DABD" w14:textId="77777777" w:rsidR="00D26882" w:rsidRPr="00D26882" w:rsidRDefault="00D26882" w:rsidP="00D26882">
      <w:pPr>
        <w:pStyle w:val="ac"/>
      </w:pPr>
      <w:r w:rsidRPr="00D26882">
        <w:t>        if os.path.exists(img_path):</w:t>
      </w:r>
    </w:p>
    <w:p w14:paraId="272E7DB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os.remove(img_path)</w:t>
      </w:r>
    </w:p>
    <w:p w14:paraId="3D9AD03E" w14:textId="77777777" w:rsidR="00D26882" w:rsidRPr="00D26882" w:rsidRDefault="00D26882" w:rsidP="00D26882">
      <w:pPr>
        <w:pStyle w:val="ac"/>
        <w:rPr>
          <w:lang w:val="ru-RU"/>
        </w:rPr>
      </w:pPr>
    </w:p>
    <w:p w14:paraId="7733BBC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# Функция предсказания (сохранено для возможного использования в будущем)</w:t>
      </w:r>
    </w:p>
    <w:p w14:paraId="16B7B8A8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predict_image(</w:t>
      </w:r>
      <w:r w:rsidRPr="00D26882">
        <w:rPr>
          <w:i/>
          <w:iCs/>
        </w:rPr>
        <w:t>img_path</w:t>
      </w:r>
      <w:r w:rsidRPr="00D26882">
        <w:t>):</w:t>
      </w:r>
    </w:p>
    <w:p w14:paraId="2133C625" w14:textId="77777777" w:rsidR="00D26882" w:rsidRPr="00D26882" w:rsidRDefault="00D26882" w:rsidP="00D26882">
      <w:pPr>
        <w:pStyle w:val="ac"/>
      </w:pPr>
      <w:r w:rsidRPr="00D26882">
        <w:t xml:space="preserve">    img = image.load_img(img_path, </w:t>
      </w:r>
      <w:r w:rsidRPr="00D26882">
        <w:rPr>
          <w:i/>
          <w:iCs/>
        </w:rPr>
        <w:t>target_size</w:t>
      </w:r>
      <w:r w:rsidRPr="00D26882">
        <w:t>=(200, 200))</w:t>
      </w:r>
    </w:p>
    <w:p w14:paraId="5A454D5C" w14:textId="77777777" w:rsidR="00D26882" w:rsidRPr="00D26882" w:rsidRDefault="00D26882" w:rsidP="00D26882">
      <w:pPr>
        <w:pStyle w:val="ac"/>
      </w:pPr>
      <w:r w:rsidRPr="00D26882">
        <w:t>    x = image.img_to_array(img)</w:t>
      </w:r>
    </w:p>
    <w:p w14:paraId="2FB5AD0C" w14:textId="77777777" w:rsidR="00D26882" w:rsidRPr="00D26882" w:rsidRDefault="00D26882" w:rsidP="00D26882">
      <w:pPr>
        <w:pStyle w:val="ac"/>
      </w:pPr>
      <w:r w:rsidRPr="00D26882">
        <w:t xml:space="preserve">    x = np.expand_dims(x, </w:t>
      </w:r>
      <w:r w:rsidRPr="00D26882">
        <w:rPr>
          <w:i/>
          <w:iCs/>
        </w:rPr>
        <w:t>axis</w:t>
      </w:r>
      <w:r w:rsidRPr="00D26882">
        <w:t>=0) / 255.0</w:t>
      </w:r>
    </w:p>
    <w:p w14:paraId="67BC6B0A" w14:textId="77777777" w:rsidR="00D26882" w:rsidRPr="00D26882" w:rsidRDefault="00D26882" w:rsidP="00D26882">
      <w:pPr>
        <w:pStyle w:val="ac"/>
      </w:pPr>
      <w:r w:rsidRPr="00D26882">
        <w:t>    prediction = model.predict(x)</w:t>
      </w:r>
    </w:p>
    <w:p w14:paraId="42635BFD" w14:textId="77777777" w:rsidR="00D26882" w:rsidRPr="00D26882" w:rsidRDefault="00D26882" w:rsidP="00D26882">
      <w:pPr>
        <w:pStyle w:val="ac"/>
      </w:pPr>
      <w:r w:rsidRPr="00D26882">
        <w:t>    return ("</w:t>
      </w:r>
      <w:r w:rsidRPr="00D26882">
        <w:rPr>
          <w:lang w:val="ru-RU"/>
        </w:rPr>
        <w:t>панда</w:t>
      </w:r>
      <w:r w:rsidRPr="00D26882">
        <w:t xml:space="preserve"> </w:t>
      </w:r>
      <w:r w:rsidRPr="00D26882">
        <w:rPr>
          <w:rFonts w:ascii="Segoe UI Emoji" w:hAnsi="Segoe UI Emoji" w:cs="Segoe UI Emoji"/>
          <w:lang w:val="ru-RU"/>
        </w:rPr>
        <w:t>🐼</w:t>
      </w:r>
      <w:r w:rsidRPr="00D26882">
        <w:t>", (1 - prediction[0][0]) * 100) if prediction[0] &lt; 0.5 else ("</w:t>
      </w:r>
      <w:r w:rsidRPr="00D26882">
        <w:rPr>
          <w:lang w:val="ru-RU"/>
        </w:rPr>
        <w:t>человек</w:t>
      </w:r>
      <w:r w:rsidRPr="00D26882">
        <w:t xml:space="preserve"> </w:t>
      </w:r>
      <w:r w:rsidRPr="00D26882">
        <w:rPr>
          <w:rFonts w:ascii="Segoe UI Emoji" w:hAnsi="Segoe UI Emoji" w:cs="Segoe UI Emoji"/>
          <w:lang w:val="ru-RU"/>
        </w:rPr>
        <w:t>👤</w:t>
      </w:r>
      <w:r w:rsidRPr="00D26882">
        <w:t>", prediction[0][0] * 100)</w:t>
      </w:r>
    </w:p>
    <w:p w14:paraId="78CCCE53" w14:textId="77777777" w:rsidR="00D26882" w:rsidRPr="00D26882" w:rsidRDefault="00D26882" w:rsidP="00D26882">
      <w:pPr>
        <w:pStyle w:val="ac"/>
      </w:pPr>
    </w:p>
    <w:p w14:paraId="6414490D" w14:textId="77777777" w:rsidR="00D26882" w:rsidRPr="00D26882" w:rsidRDefault="00D26882" w:rsidP="00D26882">
      <w:pPr>
        <w:pStyle w:val="ac"/>
      </w:pPr>
      <w:r w:rsidRPr="00D26882">
        <w:t xml:space="preserve"># </w:t>
      </w:r>
      <w:r w:rsidRPr="00D26882">
        <w:rPr>
          <w:lang w:val="ru-RU"/>
        </w:rPr>
        <w:t>Запуск</w:t>
      </w:r>
      <w:r w:rsidRPr="00D26882">
        <w:t xml:space="preserve"> </w:t>
      </w:r>
      <w:r w:rsidRPr="00D26882">
        <w:rPr>
          <w:lang w:val="ru-RU"/>
        </w:rPr>
        <w:t>бота</w:t>
      </w:r>
    </w:p>
    <w:p w14:paraId="79435E25" w14:textId="77777777" w:rsidR="00D26882" w:rsidRPr="00D26882" w:rsidRDefault="00D26882" w:rsidP="00D26882">
      <w:pPr>
        <w:pStyle w:val="ac"/>
      </w:pPr>
      <w:r w:rsidRPr="00D26882">
        <w:t>bot.polling(</w:t>
      </w:r>
      <w:r w:rsidRPr="00D26882">
        <w:rPr>
          <w:i/>
          <w:iCs/>
        </w:rPr>
        <w:t>none_stop</w:t>
      </w:r>
      <w:r w:rsidRPr="00D26882">
        <w:t>=True)</w:t>
      </w:r>
    </w:p>
    <w:p w14:paraId="58A7DFDD" w14:textId="77777777" w:rsidR="004077B9" w:rsidRPr="005E0494" w:rsidRDefault="004077B9" w:rsidP="004077B9">
      <w:pPr>
        <w:rPr>
          <w:lang w:eastAsia="ru-RU"/>
        </w:rPr>
      </w:pPr>
    </w:p>
    <w:p w14:paraId="0D56E412" w14:textId="5B3F7E93" w:rsidR="00605EE1" w:rsidRPr="00D26882" w:rsidRDefault="001E5461" w:rsidP="001E5461">
      <w:pPr>
        <w:pStyle w:val="1"/>
        <w:numPr>
          <w:ilvl w:val="0"/>
          <w:numId w:val="0"/>
        </w:numPr>
        <w:jc w:val="both"/>
      </w:pPr>
      <w:bookmarkStart w:id="24" w:name="_Toc199347488"/>
      <w:r>
        <w:lastRenderedPageBreak/>
        <w:t>Приложение</w:t>
      </w:r>
      <w:r w:rsidRPr="00117FCA">
        <w:rPr>
          <w:lang w:val="en-US"/>
        </w:rPr>
        <w:t xml:space="preserve"> </w:t>
      </w:r>
      <w:r w:rsidR="00D26882">
        <w:t>2</w:t>
      </w:r>
      <w:bookmarkEnd w:id="24"/>
    </w:p>
    <w:p w14:paraId="6659F758" w14:textId="30CAFA6E" w:rsidR="001E5461" w:rsidRDefault="001E5461" w:rsidP="001E5461">
      <w:pPr>
        <w:rPr>
          <w:lang w:val="ru-RU" w:eastAsia="ru-RU"/>
        </w:rPr>
      </w:pPr>
      <w:r>
        <w:rPr>
          <w:lang w:val="ru-RU" w:eastAsia="ru-RU"/>
        </w:rPr>
        <w:t xml:space="preserve">Листинг кода модифицированного бота внедренного на </w:t>
      </w:r>
      <w:r>
        <w:rPr>
          <w:lang w:eastAsia="ru-RU"/>
        </w:rPr>
        <w:t>webhook</w:t>
      </w:r>
      <w:r w:rsidRPr="001E5461">
        <w:rPr>
          <w:lang w:val="ru-RU" w:eastAsia="ru-RU"/>
        </w:rPr>
        <w:t>’</w:t>
      </w:r>
      <w:r>
        <w:rPr>
          <w:lang w:val="ru-RU" w:eastAsia="ru-RU"/>
        </w:rPr>
        <w:t>и</w:t>
      </w:r>
    </w:p>
    <w:p w14:paraId="58546E01" w14:textId="77777777" w:rsidR="00D26882" w:rsidRPr="00D26882" w:rsidRDefault="00D26882" w:rsidP="00D26882">
      <w:pPr>
        <w:pStyle w:val="ac"/>
      </w:pPr>
      <w:r w:rsidRPr="00D26882">
        <w:t>import telebot</w:t>
      </w:r>
    </w:p>
    <w:p w14:paraId="3A0CFFA5" w14:textId="77777777" w:rsidR="00D26882" w:rsidRPr="00D26882" w:rsidRDefault="00D26882" w:rsidP="00D26882">
      <w:pPr>
        <w:pStyle w:val="ac"/>
      </w:pPr>
      <w:r w:rsidRPr="00D26882">
        <w:t>from telebot import types</w:t>
      </w:r>
    </w:p>
    <w:p w14:paraId="1FB82A45" w14:textId="77777777" w:rsidR="00D26882" w:rsidRPr="00D26882" w:rsidRDefault="00D26882" w:rsidP="00D26882">
      <w:pPr>
        <w:pStyle w:val="ac"/>
      </w:pPr>
      <w:r w:rsidRPr="00D26882">
        <w:t>from flask import Flask, request</w:t>
      </w:r>
    </w:p>
    <w:p w14:paraId="773A5DEC" w14:textId="77777777" w:rsidR="00D26882" w:rsidRPr="00D26882" w:rsidRDefault="00D26882" w:rsidP="00D26882">
      <w:pPr>
        <w:pStyle w:val="ac"/>
      </w:pPr>
      <w:r w:rsidRPr="00D26882">
        <w:t>import tensorflow as tf</w:t>
      </w:r>
    </w:p>
    <w:p w14:paraId="1532242B" w14:textId="77777777" w:rsidR="00D26882" w:rsidRPr="00D26882" w:rsidRDefault="00D26882" w:rsidP="00D26882">
      <w:pPr>
        <w:pStyle w:val="ac"/>
      </w:pPr>
      <w:r w:rsidRPr="00D26882">
        <w:t>import numpy as np</w:t>
      </w:r>
    </w:p>
    <w:p w14:paraId="3FA23BCB" w14:textId="77777777" w:rsidR="00D26882" w:rsidRPr="00D26882" w:rsidRDefault="00D26882" w:rsidP="00D26882">
      <w:pPr>
        <w:pStyle w:val="ac"/>
      </w:pPr>
      <w:r w:rsidRPr="00D26882">
        <w:t>import os</w:t>
      </w:r>
    </w:p>
    <w:p w14:paraId="4DDCC119" w14:textId="77777777" w:rsidR="00D26882" w:rsidRPr="00D26882" w:rsidRDefault="00D26882" w:rsidP="00D26882">
      <w:pPr>
        <w:pStyle w:val="ac"/>
      </w:pPr>
      <w:r w:rsidRPr="00D26882">
        <w:t>import sqlite3</w:t>
      </w:r>
    </w:p>
    <w:p w14:paraId="28E8BA91" w14:textId="77777777" w:rsidR="00D26882" w:rsidRPr="00D26882" w:rsidRDefault="00D26882" w:rsidP="00D26882">
      <w:pPr>
        <w:pStyle w:val="ac"/>
      </w:pPr>
      <w:r w:rsidRPr="00D26882">
        <w:t>import hashlib</w:t>
      </w:r>
    </w:p>
    <w:p w14:paraId="034A2864" w14:textId="77777777" w:rsidR="00D26882" w:rsidRPr="00D26882" w:rsidRDefault="00D26882" w:rsidP="00D26882">
      <w:pPr>
        <w:pStyle w:val="ac"/>
      </w:pPr>
      <w:r w:rsidRPr="00D26882">
        <w:t>import secrets</w:t>
      </w:r>
    </w:p>
    <w:p w14:paraId="4EFC4464" w14:textId="77777777" w:rsidR="00D26882" w:rsidRPr="00D26882" w:rsidRDefault="00D26882" w:rsidP="00D26882">
      <w:pPr>
        <w:pStyle w:val="ac"/>
      </w:pPr>
      <w:r w:rsidRPr="00D26882">
        <w:t>from datetime import datetime, timedelta</w:t>
      </w:r>
    </w:p>
    <w:p w14:paraId="3ED895C9" w14:textId="77777777" w:rsidR="00D26882" w:rsidRPr="00D26882" w:rsidRDefault="00D26882" w:rsidP="00D26882">
      <w:pPr>
        <w:pStyle w:val="ac"/>
      </w:pPr>
      <w:r w:rsidRPr="00D26882">
        <w:t>from tensorflow.keras.preprocessing import image</w:t>
      </w:r>
    </w:p>
    <w:p w14:paraId="15F70841" w14:textId="77777777" w:rsidR="00D26882" w:rsidRPr="00D26882" w:rsidRDefault="00D26882" w:rsidP="00D26882">
      <w:pPr>
        <w:pStyle w:val="ac"/>
      </w:pPr>
    </w:p>
    <w:p w14:paraId="41045CFC" w14:textId="77777777" w:rsidR="00D26882" w:rsidRPr="00D26882" w:rsidRDefault="00D26882" w:rsidP="00D26882">
      <w:pPr>
        <w:pStyle w:val="ac"/>
      </w:pPr>
      <w:r w:rsidRPr="00D26882">
        <w:t>TOKEN = 'YOUR_NEW_TOKEN'  </w:t>
      </w:r>
    </w:p>
    <w:p w14:paraId="5F70124D" w14:textId="77777777" w:rsidR="00D26882" w:rsidRPr="00D26882" w:rsidRDefault="00D26882" w:rsidP="00D26882">
      <w:pPr>
        <w:pStyle w:val="ac"/>
      </w:pPr>
      <w:r w:rsidRPr="00D26882">
        <w:t>WEBHOOK_URL = 'https://nikola.pythonanywhere.com/webhook'</w:t>
      </w:r>
    </w:p>
    <w:p w14:paraId="697AFD3F" w14:textId="77777777" w:rsidR="00D26882" w:rsidRPr="00D26882" w:rsidRDefault="00D26882" w:rsidP="00D26882">
      <w:pPr>
        <w:pStyle w:val="ac"/>
      </w:pPr>
      <w:r w:rsidRPr="00D26882">
        <w:t>app = Flask(__name__)</w:t>
      </w:r>
    </w:p>
    <w:p w14:paraId="2E523B98" w14:textId="77777777" w:rsidR="00D26882" w:rsidRPr="00D26882" w:rsidRDefault="00D26882" w:rsidP="00D26882">
      <w:pPr>
        <w:pStyle w:val="ac"/>
      </w:pPr>
      <w:r w:rsidRPr="00D26882">
        <w:t>bot = telebot.TeleBot(TOKEN)</w:t>
      </w:r>
    </w:p>
    <w:p w14:paraId="23C50AAA" w14:textId="77777777" w:rsidR="00D26882" w:rsidRPr="00D26882" w:rsidRDefault="00D26882" w:rsidP="00D26882">
      <w:pPr>
        <w:pStyle w:val="ac"/>
      </w:pPr>
    </w:p>
    <w:p w14:paraId="5936EA6E" w14:textId="77777777" w:rsidR="00D26882" w:rsidRPr="00D26882" w:rsidRDefault="00D26882" w:rsidP="00D26882">
      <w:pPr>
        <w:pStyle w:val="ac"/>
      </w:pPr>
      <w:r w:rsidRPr="00D26882">
        <w:t xml:space="preserve">conn = sqlite3.connect('/home/nikola/mysite/users.db', </w:t>
      </w:r>
      <w:r w:rsidRPr="00D26882">
        <w:rPr>
          <w:i/>
          <w:iCs/>
        </w:rPr>
        <w:t>check_same_thread</w:t>
      </w:r>
      <w:r w:rsidRPr="00D26882">
        <w:t>=False)  </w:t>
      </w:r>
    </w:p>
    <w:p w14:paraId="2ACC7386" w14:textId="77777777" w:rsidR="00D26882" w:rsidRPr="00D26882" w:rsidRDefault="00D26882" w:rsidP="00D26882">
      <w:pPr>
        <w:pStyle w:val="ac"/>
      </w:pPr>
      <w:r w:rsidRPr="00D26882">
        <w:t>cursor = conn.cursor()</w:t>
      </w:r>
    </w:p>
    <w:p w14:paraId="0078B54C" w14:textId="77777777" w:rsidR="00D26882" w:rsidRPr="00D26882" w:rsidRDefault="00D26882" w:rsidP="00D26882">
      <w:pPr>
        <w:pStyle w:val="ac"/>
      </w:pPr>
    </w:p>
    <w:p w14:paraId="31CFE161" w14:textId="77777777" w:rsidR="00D26882" w:rsidRPr="00D26882" w:rsidRDefault="00D26882" w:rsidP="00D26882">
      <w:pPr>
        <w:pStyle w:val="ac"/>
      </w:pPr>
      <w:r w:rsidRPr="00D26882">
        <w:t>cursor.execute('''CREATE TABLE IF NOT EXISTS users</w:t>
      </w:r>
    </w:p>
    <w:p w14:paraId="0F0605A2" w14:textId="77777777" w:rsidR="00D26882" w:rsidRPr="00D26882" w:rsidRDefault="00D26882" w:rsidP="00D26882">
      <w:pPr>
        <w:pStyle w:val="ac"/>
      </w:pPr>
      <w:r w:rsidRPr="00D26882">
        <w:t>                 (chat_id INTEGER PRIMARY KEY,</w:t>
      </w:r>
    </w:p>
    <w:p w14:paraId="7512CA17" w14:textId="77777777" w:rsidR="00D26882" w:rsidRPr="00D26882" w:rsidRDefault="00D26882" w:rsidP="00D26882">
      <w:pPr>
        <w:pStyle w:val="ac"/>
      </w:pPr>
      <w:r w:rsidRPr="00D26882">
        <w:t>                  password TEXT,</w:t>
      </w:r>
    </w:p>
    <w:p w14:paraId="6CDFB952" w14:textId="77777777" w:rsidR="00D26882" w:rsidRPr="00D26882" w:rsidRDefault="00D26882" w:rsidP="00D26882">
      <w:pPr>
        <w:pStyle w:val="ac"/>
      </w:pPr>
      <w:r w:rsidRPr="00D26882">
        <w:t>                  logged_in BOOLEAN,</w:t>
      </w:r>
    </w:p>
    <w:p w14:paraId="5DD562AB" w14:textId="77777777" w:rsidR="00D26882" w:rsidRPr="00D26882" w:rsidRDefault="00D26882" w:rsidP="00D26882">
      <w:pPr>
        <w:pStyle w:val="ac"/>
      </w:pPr>
      <w:r w:rsidRPr="00D26882">
        <w:t>                  predictions_count INTEGER DEFAULT 0)''')</w:t>
      </w:r>
    </w:p>
    <w:p w14:paraId="5E3718E7" w14:textId="77777777" w:rsidR="00D26882" w:rsidRPr="00D26882" w:rsidRDefault="00D26882" w:rsidP="00D26882">
      <w:pPr>
        <w:pStyle w:val="ac"/>
      </w:pPr>
      <w:r w:rsidRPr="00D26882">
        <w:t>cursor.execute('''CREATE TABLE IF NOT EXISTS admins</w:t>
      </w:r>
    </w:p>
    <w:p w14:paraId="02C34D82" w14:textId="77777777" w:rsidR="00D26882" w:rsidRPr="00D26882" w:rsidRDefault="00D26882" w:rsidP="00D26882">
      <w:pPr>
        <w:pStyle w:val="ac"/>
      </w:pPr>
      <w:r w:rsidRPr="00D26882">
        <w:t>                 (chat_id INTEGER PRIMARY KEY,</w:t>
      </w:r>
    </w:p>
    <w:p w14:paraId="198123CF" w14:textId="77777777" w:rsidR="00D26882" w:rsidRPr="00D26882" w:rsidRDefault="00D26882" w:rsidP="00D26882">
      <w:pPr>
        <w:pStyle w:val="ac"/>
      </w:pPr>
      <w:r w:rsidRPr="00D26882">
        <w:t>                  username TEXT)''')</w:t>
      </w:r>
    </w:p>
    <w:p w14:paraId="0A477CCB" w14:textId="77777777" w:rsidR="00D26882" w:rsidRPr="00D26882" w:rsidRDefault="00D26882" w:rsidP="00D26882">
      <w:pPr>
        <w:pStyle w:val="ac"/>
      </w:pPr>
      <w:r w:rsidRPr="00D26882">
        <w:t>conn.commit()</w:t>
      </w:r>
    </w:p>
    <w:p w14:paraId="738B31E3" w14:textId="77777777" w:rsidR="00D26882" w:rsidRPr="00D26882" w:rsidRDefault="00D26882" w:rsidP="00D26882">
      <w:pPr>
        <w:pStyle w:val="ac"/>
      </w:pPr>
    </w:p>
    <w:p w14:paraId="3E05CFDF" w14:textId="77777777" w:rsidR="00D26882" w:rsidRPr="00D26882" w:rsidRDefault="00D26882" w:rsidP="00D26882">
      <w:pPr>
        <w:pStyle w:val="ac"/>
      </w:pPr>
      <w:r w:rsidRPr="00D26882">
        <w:t>cursor.execute("PRAGMA table_info(users)")</w:t>
      </w:r>
    </w:p>
    <w:p w14:paraId="000461FA" w14:textId="77777777" w:rsidR="00D26882" w:rsidRPr="00D26882" w:rsidRDefault="00D26882" w:rsidP="00D26882">
      <w:pPr>
        <w:pStyle w:val="ac"/>
      </w:pPr>
      <w:r w:rsidRPr="00D26882">
        <w:t>columns = [row[1] for row in cursor.fetchall()]</w:t>
      </w:r>
    </w:p>
    <w:p w14:paraId="432F5DA1" w14:textId="77777777" w:rsidR="00D26882" w:rsidRPr="00D26882" w:rsidRDefault="00D26882" w:rsidP="00D26882">
      <w:pPr>
        <w:pStyle w:val="ac"/>
      </w:pPr>
      <w:r w:rsidRPr="00D26882">
        <w:t>if "predictions_count" not in columns:</w:t>
      </w:r>
    </w:p>
    <w:p w14:paraId="0B27D0F8" w14:textId="77777777" w:rsidR="00D26882" w:rsidRPr="00D26882" w:rsidRDefault="00D26882" w:rsidP="00D26882">
      <w:pPr>
        <w:pStyle w:val="ac"/>
      </w:pPr>
      <w:r w:rsidRPr="00D26882">
        <w:t>    cursor.execute("ALTER TABLE users ADD COLUMN predictions_count INTEGER DEFAULT 0")</w:t>
      </w:r>
    </w:p>
    <w:p w14:paraId="11887584" w14:textId="77777777" w:rsidR="00D26882" w:rsidRPr="00D26882" w:rsidRDefault="00D26882" w:rsidP="00D26882">
      <w:pPr>
        <w:pStyle w:val="ac"/>
      </w:pPr>
      <w:r w:rsidRPr="00D26882">
        <w:t>    conn.commit()</w:t>
      </w:r>
    </w:p>
    <w:p w14:paraId="3B10FE01" w14:textId="77777777" w:rsidR="00D26882" w:rsidRPr="00D26882" w:rsidRDefault="00D26882" w:rsidP="00D26882">
      <w:pPr>
        <w:pStyle w:val="ac"/>
      </w:pPr>
    </w:p>
    <w:p w14:paraId="15ED36EB" w14:textId="77777777" w:rsidR="00D26882" w:rsidRPr="00D26882" w:rsidRDefault="00D26882" w:rsidP="00D26882">
      <w:pPr>
        <w:pStyle w:val="ac"/>
      </w:pPr>
      <w:r w:rsidRPr="00D26882">
        <w:t>user_states = {}</w:t>
      </w:r>
    </w:p>
    <w:p w14:paraId="4860A4F2" w14:textId="77777777" w:rsidR="00D26882" w:rsidRPr="00D26882" w:rsidRDefault="00D26882" w:rsidP="00D26882">
      <w:pPr>
        <w:pStyle w:val="ac"/>
      </w:pPr>
      <w:r w:rsidRPr="00D26882">
        <w:t>login_attempts = {}</w:t>
      </w:r>
    </w:p>
    <w:p w14:paraId="3EA4AE02" w14:textId="77777777" w:rsidR="00D26882" w:rsidRPr="00D26882" w:rsidRDefault="00D26882" w:rsidP="00D26882">
      <w:pPr>
        <w:pStyle w:val="ac"/>
      </w:pPr>
    </w:p>
    <w:p w14:paraId="4EB45140" w14:textId="77777777" w:rsidR="00D26882" w:rsidRPr="00D26882" w:rsidRDefault="00D26882" w:rsidP="00D26882">
      <w:pPr>
        <w:pStyle w:val="ac"/>
      </w:pPr>
      <w:r w:rsidRPr="00D26882">
        <w:t>model = tf.keras.models.Sequential([</w:t>
      </w:r>
    </w:p>
    <w:p w14:paraId="769DEBDF" w14:textId="77777777" w:rsidR="00D26882" w:rsidRPr="00D26882" w:rsidRDefault="00D26882" w:rsidP="00D26882">
      <w:pPr>
        <w:pStyle w:val="ac"/>
      </w:pPr>
      <w:r w:rsidRPr="00D26882">
        <w:lastRenderedPageBreak/>
        <w:t xml:space="preserve">    tf.keras.layers.Conv2D(32, (3, 3), </w:t>
      </w:r>
      <w:r w:rsidRPr="00D26882">
        <w:rPr>
          <w:i/>
          <w:iCs/>
        </w:rPr>
        <w:t>activation</w:t>
      </w:r>
      <w:r w:rsidRPr="00D26882">
        <w:t xml:space="preserve">='relu', </w:t>
      </w:r>
      <w:r w:rsidRPr="00D26882">
        <w:rPr>
          <w:i/>
          <w:iCs/>
        </w:rPr>
        <w:t>input_shape</w:t>
      </w:r>
      <w:r w:rsidRPr="00D26882">
        <w:t>=(200, 200, 3)),</w:t>
      </w:r>
    </w:p>
    <w:p w14:paraId="236ED23C" w14:textId="77777777" w:rsidR="00D26882" w:rsidRPr="00D26882" w:rsidRDefault="00D26882" w:rsidP="00D26882">
      <w:pPr>
        <w:pStyle w:val="ac"/>
      </w:pPr>
      <w:r w:rsidRPr="00D26882">
        <w:t>    tf.keras.layers.MaxPooling2D(2, 2),</w:t>
      </w:r>
    </w:p>
    <w:p w14:paraId="6D8403F6" w14:textId="77777777" w:rsidR="00D26882" w:rsidRPr="00D26882" w:rsidRDefault="00D26882" w:rsidP="00D26882">
      <w:pPr>
        <w:pStyle w:val="ac"/>
      </w:pPr>
      <w:r w:rsidRPr="00D26882">
        <w:t xml:space="preserve">    tf.keras.layers.Conv2D(64, (3, 3), </w:t>
      </w:r>
      <w:r w:rsidRPr="00D26882">
        <w:rPr>
          <w:i/>
          <w:iCs/>
        </w:rPr>
        <w:t>activation</w:t>
      </w:r>
      <w:r w:rsidRPr="00D26882">
        <w:t>='relu'),</w:t>
      </w:r>
    </w:p>
    <w:p w14:paraId="7C98EF19" w14:textId="77777777" w:rsidR="00D26882" w:rsidRPr="00D26882" w:rsidRDefault="00D26882" w:rsidP="00D26882">
      <w:pPr>
        <w:pStyle w:val="ac"/>
      </w:pPr>
      <w:r w:rsidRPr="00D26882">
        <w:t>    tf.keras.layers.MaxPooling2D(2, 2),</w:t>
      </w:r>
    </w:p>
    <w:p w14:paraId="1219804E" w14:textId="77777777" w:rsidR="00D26882" w:rsidRPr="00D26882" w:rsidRDefault="00D26882" w:rsidP="00D26882">
      <w:pPr>
        <w:pStyle w:val="ac"/>
      </w:pPr>
      <w:r w:rsidRPr="00D26882">
        <w:t>    tf.keras.layers.Flatten(),</w:t>
      </w:r>
    </w:p>
    <w:p w14:paraId="775BEB4D" w14:textId="77777777" w:rsidR="00D26882" w:rsidRPr="00D26882" w:rsidRDefault="00D26882" w:rsidP="00D26882">
      <w:pPr>
        <w:pStyle w:val="ac"/>
      </w:pPr>
      <w:r w:rsidRPr="00D26882">
        <w:t xml:space="preserve">    tf.keras.layers.Dense(128, </w:t>
      </w:r>
      <w:r w:rsidRPr="00D26882">
        <w:rPr>
          <w:i/>
          <w:iCs/>
        </w:rPr>
        <w:t>activation</w:t>
      </w:r>
      <w:r w:rsidRPr="00D26882">
        <w:t>='relu'),</w:t>
      </w:r>
    </w:p>
    <w:p w14:paraId="1C5EE74E" w14:textId="77777777" w:rsidR="00D26882" w:rsidRPr="00D26882" w:rsidRDefault="00D26882" w:rsidP="00D26882">
      <w:pPr>
        <w:pStyle w:val="ac"/>
      </w:pPr>
      <w:r w:rsidRPr="00D26882">
        <w:t xml:space="preserve">    tf.keras.layers.Dense(1, </w:t>
      </w:r>
      <w:r w:rsidRPr="00D26882">
        <w:rPr>
          <w:i/>
          <w:iCs/>
        </w:rPr>
        <w:t>activation</w:t>
      </w:r>
      <w:r w:rsidRPr="00D26882">
        <w:t>='sigmoid')</w:t>
      </w:r>
    </w:p>
    <w:p w14:paraId="7FDC5866" w14:textId="77777777" w:rsidR="00D26882" w:rsidRPr="00D26882" w:rsidRDefault="00D26882" w:rsidP="00D26882">
      <w:pPr>
        <w:pStyle w:val="ac"/>
      </w:pPr>
      <w:r w:rsidRPr="00D26882">
        <w:t>])</w:t>
      </w:r>
    </w:p>
    <w:p w14:paraId="433842AE" w14:textId="77777777" w:rsidR="00D26882" w:rsidRPr="00D26882" w:rsidRDefault="00D26882" w:rsidP="00D26882">
      <w:pPr>
        <w:pStyle w:val="ac"/>
      </w:pPr>
      <w:r w:rsidRPr="00D26882">
        <w:t>model.compile(</w:t>
      </w:r>
      <w:r w:rsidRPr="00D26882">
        <w:rPr>
          <w:i/>
          <w:iCs/>
        </w:rPr>
        <w:t>optimizer</w:t>
      </w:r>
      <w:r w:rsidRPr="00D26882">
        <w:t xml:space="preserve">='adam', </w:t>
      </w:r>
      <w:r w:rsidRPr="00D26882">
        <w:rPr>
          <w:i/>
          <w:iCs/>
        </w:rPr>
        <w:t>loss</w:t>
      </w:r>
      <w:r w:rsidRPr="00D26882">
        <w:t xml:space="preserve">='binary_crossentropy', </w:t>
      </w:r>
      <w:r w:rsidRPr="00D26882">
        <w:rPr>
          <w:i/>
          <w:iCs/>
        </w:rPr>
        <w:t>metrics</w:t>
      </w:r>
      <w:r w:rsidRPr="00D26882">
        <w:t>=['accuracy'])</w:t>
      </w:r>
    </w:p>
    <w:p w14:paraId="6062F057" w14:textId="77777777" w:rsidR="00D26882" w:rsidRPr="00D26882" w:rsidRDefault="00D26882" w:rsidP="00D26882">
      <w:pPr>
        <w:pStyle w:val="ac"/>
      </w:pPr>
      <w:r w:rsidRPr="00D26882">
        <w:t>model.load_weights('/home/nikola/mysite/best_weights.h5')  # Adjust path for PythonAnywhere</w:t>
      </w:r>
    </w:p>
    <w:p w14:paraId="4EAB1F5C" w14:textId="77777777" w:rsidR="00D26882" w:rsidRPr="00D26882" w:rsidRDefault="00D26882" w:rsidP="00D26882">
      <w:pPr>
        <w:pStyle w:val="ac"/>
      </w:pPr>
    </w:p>
    <w:p w14:paraId="15DED987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hash_password(</w:t>
      </w:r>
      <w:r w:rsidRPr="00D26882">
        <w:rPr>
          <w:i/>
          <w:iCs/>
        </w:rPr>
        <w:t>password</w:t>
      </w:r>
      <w:r w:rsidRPr="00D26882">
        <w:t>):</w:t>
      </w:r>
    </w:p>
    <w:p w14:paraId="214BC000" w14:textId="77777777" w:rsidR="00D26882" w:rsidRPr="00D26882" w:rsidRDefault="00D26882" w:rsidP="00D26882">
      <w:pPr>
        <w:pStyle w:val="ac"/>
      </w:pPr>
      <w:r w:rsidRPr="00D26882">
        <w:t>    salt = secrets.token_hex(8)</w:t>
      </w:r>
    </w:p>
    <w:p w14:paraId="72117D10" w14:textId="77777777" w:rsidR="00D26882" w:rsidRPr="00D26882" w:rsidRDefault="00D26882" w:rsidP="00D26882">
      <w:pPr>
        <w:pStyle w:val="ac"/>
      </w:pPr>
      <w:r w:rsidRPr="00D26882">
        <w:t>    hashed = hashlib.sha256((password + salt).encode()).hexdigest()</w:t>
      </w:r>
    </w:p>
    <w:p w14:paraId="23F7D071" w14:textId="77777777" w:rsidR="00D26882" w:rsidRPr="00D26882" w:rsidRDefault="00D26882" w:rsidP="00D26882">
      <w:pPr>
        <w:pStyle w:val="ac"/>
      </w:pPr>
      <w:r w:rsidRPr="00D26882">
        <w:t xml:space="preserve">    return </w:t>
      </w:r>
      <w:r w:rsidRPr="00D26882">
        <w:rPr>
          <w:i/>
          <w:iCs/>
        </w:rPr>
        <w:t>f</w:t>
      </w:r>
      <w:r w:rsidRPr="00D26882">
        <w:t>"{salt}:{hashed}"</w:t>
      </w:r>
    </w:p>
    <w:p w14:paraId="75043BD1" w14:textId="77777777" w:rsidR="00D26882" w:rsidRPr="00D26882" w:rsidRDefault="00D26882" w:rsidP="00D26882">
      <w:pPr>
        <w:pStyle w:val="ac"/>
      </w:pPr>
    </w:p>
    <w:p w14:paraId="3E77A6AE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check_password(</w:t>
      </w:r>
      <w:r w:rsidRPr="00D26882">
        <w:rPr>
          <w:i/>
          <w:iCs/>
        </w:rPr>
        <w:t>hashed_password</w:t>
      </w:r>
      <w:r w:rsidRPr="00D26882">
        <w:t xml:space="preserve">, </w:t>
      </w:r>
      <w:r w:rsidRPr="00D26882">
        <w:rPr>
          <w:i/>
          <w:iCs/>
        </w:rPr>
        <w:t>user_password</w:t>
      </w:r>
      <w:r w:rsidRPr="00D26882">
        <w:t>):</w:t>
      </w:r>
    </w:p>
    <w:p w14:paraId="0F422E77" w14:textId="77777777" w:rsidR="00D26882" w:rsidRPr="00D26882" w:rsidRDefault="00D26882" w:rsidP="00D26882">
      <w:pPr>
        <w:pStyle w:val="ac"/>
      </w:pPr>
      <w:r w:rsidRPr="00D26882">
        <w:t>    salt, hashed = hashed_password.split(':')</w:t>
      </w:r>
    </w:p>
    <w:p w14:paraId="78FD491E" w14:textId="77777777" w:rsidR="00D26882" w:rsidRPr="00D26882" w:rsidRDefault="00D26882" w:rsidP="00D26882">
      <w:pPr>
        <w:pStyle w:val="ac"/>
      </w:pPr>
      <w:r w:rsidRPr="00D26882">
        <w:t>    return hashed == hashlib.sha256((user_password + salt).encode()).hexdigest()</w:t>
      </w:r>
    </w:p>
    <w:p w14:paraId="27EB0574" w14:textId="77777777" w:rsidR="00D26882" w:rsidRPr="00D26882" w:rsidRDefault="00D26882" w:rsidP="00D26882">
      <w:pPr>
        <w:pStyle w:val="ac"/>
      </w:pPr>
    </w:p>
    <w:p w14:paraId="7E3CE8DC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is_admin(</w:t>
      </w:r>
      <w:r w:rsidRPr="00D26882">
        <w:rPr>
          <w:i/>
          <w:iCs/>
        </w:rPr>
        <w:t>chat_id</w:t>
      </w:r>
      <w:r w:rsidRPr="00D26882">
        <w:t>):</w:t>
      </w:r>
    </w:p>
    <w:p w14:paraId="01BE4932" w14:textId="77777777" w:rsidR="00D26882" w:rsidRPr="00D26882" w:rsidRDefault="00D26882" w:rsidP="00D26882">
      <w:pPr>
        <w:pStyle w:val="ac"/>
      </w:pPr>
      <w:r w:rsidRPr="00D26882">
        <w:t>    cursor.execute("SELECT * FROM admins WHERE chat_id=?", (chat_id,))</w:t>
      </w:r>
    </w:p>
    <w:p w14:paraId="7C0AADA5" w14:textId="77777777" w:rsidR="00D26882" w:rsidRPr="00D26882" w:rsidRDefault="00D26882" w:rsidP="00D26882">
      <w:pPr>
        <w:pStyle w:val="ac"/>
      </w:pPr>
      <w:r w:rsidRPr="00D26882">
        <w:t>    return cursor.fetchone() is not None</w:t>
      </w:r>
    </w:p>
    <w:p w14:paraId="40B492C6" w14:textId="77777777" w:rsidR="00D26882" w:rsidRPr="00D26882" w:rsidRDefault="00D26882" w:rsidP="00D26882">
      <w:pPr>
        <w:pStyle w:val="ac"/>
      </w:pPr>
    </w:p>
    <w:p w14:paraId="6A6F7BD6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create_main_keyboard():</w:t>
      </w:r>
    </w:p>
    <w:p w14:paraId="51EEACA3" w14:textId="77777777" w:rsidR="00D26882" w:rsidRPr="00D26882" w:rsidRDefault="00D26882" w:rsidP="00D26882">
      <w:pPr>
        <w:pStyle w:val="ac"/>
      </w:pPr>
      <w:r w:rsidRPr="00D26882">
        <w:t>    markup = types.ReplyKeyboardMarkup(</w:t>
      </w:r>
      <w:r w:rsidRPr="00D26882">
        <w:rPr>
          <w:i/>
          <w:iCs/>
        </w:rPr>
        <w:t>resize_keyboard</w:t>
      </w:r>
      <w:r w:rsidRPr="00D26882">
        <w:t>=True)</w:t>
      </w:r>
    </w:p>
    <w:p w14:paraId="4C61D8A2" w14:textId="77777777" w:rsidR="00D26882" w:rsidRPr="00D26882" w:rsidRDefault="00D26882" w:rsidP="00D26882">
      <w:pPr>
        <w:pStyle w:val="ac"/>
      </w:pPr>
      <w:r w:rsidRPr="00D26882">
        <w:t>    markup.row(types.KeyboardButton('/register'), types.KeyboardButton('/login'))</w:t>
      </w:r>
    </w:p>
    <w:p w14:paraId="60C09C83" w14:textId="77777777" w:rsidR="00D26882" w:rsidRPr="00D26882" w:rsidRDefault="00D26882" w:rsidP="00D26882">
      <w:pPr>
        <w:pStyle w:val="ac"/>
      </w:pPr>
      <w:r w:rsidRPr="00D26882">
        <w:t>    markup.row(types.KeyboardButton('/predict'), types.KeyboardButton('/logout'))</w:t>
      </w:r>
    </w:p>
    <w:p w14:paraId="58412960" w14:textId="77777777" w:rsidR="00D26882" w:rsidRPr="00D26882" w:rsidRDefault="00D26882" w:rsidP="00D26882">
      <w:pPr>
        <w:pStyle w:val="ac"/>
      </w:pPr>
      <w:r w:rsidRPr="00D26882">
        <w:t>    markup.row(types.KeyboardButton('/user_info'))</w:t>
      </w:r>
    </w:p>
    <w:p w14:paraId="56DD3545" w14:textId="77777777" w:rsidR="00D26882" w:rsidRPr="00D26882" w:rsidRDefault="00D26882" w:rsidP="00D26882">
      <w:pPr>
        <w:pStyle w:val="ac"/>
      </w:pPr>
      <w:r w:rsidRPr="00D26882">
        <w:t>    return markup</w:t>
      </w:r>
    </w:p>
    <w:p w14:paraId="7F517965" w14:textId="77777777" w:rsidR="00D26882" w:rsidRPr="00D26882" w:rsidRDefault="00D26882" w:rsidP="00D26882">
      <w:pPr>
        <w:pStyle w:val="ac"/>
      </w:pPr>
    </w:p>
    <w:p w14:paraId="73AB160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create_admin_keyboard():</w:t>
      </w:r>
    </w:p>
    <w:p w14:paraId="0578A140" w14:textId="77777777" w:rsidR="00D26882" w:rsidRPr="00D26882" w:rsidRDefault="00D26882" w:rsidP="00D26882">
      <w:pPr>
        <w:pStyle w:val="ac"/>
      </w:pPr>
      <w:r w:rsidRPr="00D26882">
        <w:t>    markup = types.ReplyKeyboardMarkup(</w:t>
      </w:r>
      <w:r w:rsidRPr="00D26882">
        <w:rPr>
          <w:i/>
          <w:iCs/>
        </w:rPr>
        <w:t>resize_keyboard</w:t>
      </w:r>
      <w:r w:rsidRPr="00D26882">
        <w:t>=True)</w:t>
      </w:r>
    </w:p>
    <w:p w14:paraId="7FCEC939" w14:textId="77777777" w:rsidR="00D26882" w:rsidRPr="00D26882" w:rsidRDefault="00D26882" w:rsidP="00D26882">
      <w:pPr>
        <w:pStyle w:val="ac"/>
      </w:pPr>
      <w:r w:rsidRPr="00D26882">
        <w:t>    markup.row(types.KeyboardButton('/list_users'), types.KeyboardButton('/delete_user'))</w:t>
      </w:r>
    </w:p>
    <w:p w14:paraId="3B0A79A8" w14:textId="77777777" w:rsidR="00D26882" w:rsidRPr="00D26882" w:rsidRDefault="00D26882" w:rsidP="00D26882">
      <w:pPr>
        <w:pStyle w:val="ac"/>
      </w:pPr>
      <w:r w:rsidRPr="00D26882">
        <w:t>    markup.row(types.KeyboardButton('/add_admin'), types.KeyboardButton('/admin_exit'))</w:t>
      </w:r>
    </w:p>
    <w:p w14:paraId="1BE9F5E1" w14:textId="77777777" w:rsidR="00D26882" w:rsidRPr="00D26882" w:rsidRDefault="00D26882" w:rsidP="00D26882">
      <w:pPr>
        <w:pStyle w:val="ac"/>
      </w:pPr>
      <w:r w:rsidRPr="00D26882">
        <w:t>    return markup</w:t>
      </w:r>
    </w:p>
    <w:p w14:paraId="798A7607" w14:textId="77777777" w:rsidR="00D26882" w:rsidRPr="00D26882" w:rsidRDefault="00D26882" w:rsidP="00D26882">
      <w:pPr>
        <w:pStyle w:val="ac"/>
      </w:pPr>
    </w:p>
    <w:p w14:paraId="4FDEDAB6" w14:textId="77777777" w:rsidR="00D26882" w:rsidRPr="00D26882" w:rsidRDefault="00D26882" w:rsidP="00D26882">
      <w:pPr>
        <w:pStyle w:val="ac"/>
      </w:pPr>
      <w:r w:rsidRPr="00D26882">
        <w:lastRenderedPageBreak/>
        <w:t>@bot.message_handler(</w:t>
      </w:r>
      <w:r w:rsidRPr="00D26882">
        <w:rPr>
          <w:i/>
          <w:iCs/>
        </w:rPr>
        <w:t>commands</w:t>
      </w:r>
      <w:r w:rsidRPr="00D26882">
        <w:t>=['start'])</w:t>
      </w:r>
    </w:p>
    <w:p w14:paraId="33794ECF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start(</w:t>
      </w:r>
      <w:r w:rsidRPr="00D26882">
        <w:rPr>
          <w:i/>
          <w:iCs/>
        </w:rPr>
        <w:t>message</w:t>
      </w:r>
      <w:r w:rsidRPr="00D26882">
        <w:t>):</w:t>
      </w:r>
    </w:p>
    <w:p w14:paraId="4FD13B1B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28D567D5" w14:textId="77777777" w:rsidR="00D26882" w:rsidRPr="00D26882" w:rsidRDefault="00D26882" w:rsidP="00D26882">
      <w:pPr>
        <w:pStyle w:val="ac"/>
      </w:pPr>
      <w:r w:rsidRPr="00D26882">
        <w:t>    cursor.execute("SELECT COUNT(*) FROM admins")</w:t>
      </w:r>
    </w:p>
    <w:p w14:paraId="1DFD14DF" w14:textId="77777777" w:rsidR="00D26882" w:rsidRPr="00D26882" w:rsidRDefault="00D26882" w:rsidP="00D26882">
      <w:pPr>
        <w:pStyle w:val="ac"/>
      </w:pPr>
      <w:r w:rsidRPr="00D26882">
        <w:t>    if cursor.fetchone()[0] == 0:</w:t>
      </w:r>
    </w:p>
    <w:p w14:paraId="11167539" w14:textId="77777777" w:rsidR="00D26882" w:rsidRPr="00D26882" w:rsidRDefault="00D26882" w:rsidP="00D26882">
      <w:pPr>
        <w:pStyle w:val="ac"/>
      </w:pPr>
      <w:r w:rsidRPr="00D26882">
        <w:t>        cursor.execute("INSERT INTO admins VALUES (?, ?)",</w:t>
      </w:r>
    </w:p>
    <w:p w14:paraId="259BC6C1" w14:textId="77777777" w:rsidR="00D26882" w:rsidRPr="00D26882" w:rsidRDefault="00D26882" w:rsidP="00D26882">
      <w:pPr>
        <w:pStyle w:val="ac"/>
      </w:pPr>
      <w:r w:rsidRPr="00D26882">
        <w:t xml:space="preserve">                      (chat_id, message.from_user.username or </w:t>
      </w:r>
      <w:r w:rsidRPr="00D26882">
        <w:rPr>
          <w:i/>
          <w:iCs/>
        </w:rPr>
        <w:t>str</w:t>
      </w:r>
      <w:r w:rsidRPr="00D26882">
        <w:t>(chat_id)))</w:t>
      </w:r>
    </w:p>
    <w:p w14:paraId="642492AF" w14:textId="77777777" w:rsidR="00D26882" w:rsidRPr="00D26882" w:rsidRDefault="00D26882" w:rsidP="00D26882">
      <w:pPr>
        <w:pStyle w:val="ac"/>
      </w:pPr>
      <w:r w:rsidRPr="00D26882">
        <w:t>        conn.commit()</w:t>
      </w:r>
    </w:p>
    <w:p w14:paraId="6A1C22BB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t xml:space="preserve"> </w:t>
      </w:r>
      <w:r w:rsidRPr="00D26882">
        <w:rPr>
          <w:lang w:val="ru-RU"/>
        </w:rPr>
        <w:t>Вы</w:t>
      </w:r>
      <w:r w:rsidRPr="00D26882">
        <w:t xml:space="preserve"> </w:t>
      </w:r>
      <w:r w:rsidRPr="00D26882">
        <w:rPr>
          <w:lang w:val="ru-RU"/>
        </w:rPr>
        <w:t>стали</w:t>
      </w:r>
      <w:r w:rsidRPr="00D26882">
        <w:t xml:space="preserve"> </w:t>
      </w:r>
      <w:r w:rsidRPr="00D26882">
        <w:rPr>
          <w:lang w:val="ru-RU"/>
        </w:rPr>
        <w:t>первым</w:t>
      </w:r>
      <w:r w:rsidRPr="00D26882">
        <w:t xml:space="preserve"> </w:t>
      </w:r>
      <w:r w:rsidRPr="00D26882">
        <w:rPr>
          <w:lang w:val="ru-RU"/>
        </w:rPr>
        <w:t>администратором</w:t>
      </w:r>
      <w:r w:rsidRPr="00D26882">
        <w:t>!")</w:t>
      </w:r>
    </w:p>
    <w:p w14:paraId="546D53FF" w14:textId="77777777" w:rsidR="00D26882" w:rsidRPr="00D26882" w:rsidRDefault="00D26882" w:rsidP="00D26882">
      <w:pPr>
        <w:pStyle w:val="ac"/>
      </w:pPr>
    </w:p>
    <w:p w14:paraId="013C455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welcome_message = (</w:t>
      </w:r>
    </w:p>
    <w:p w14:paraId="003CDD12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 xml:space="preserve">        "Привет! Я бот для распознавания панд и людей </w:t>
      </w:r>
      <w:r w:rsidRPr="00D26882">
        <w:rPr>
          <w:rFonts w:ascii="Segoe UI Emoji" w:hAnsi="Segoe UI Emoji" w:cs="Segoe UI Emoji"/>
          <w:lang w:val="ru-RU"/>
        </w:rPr>
        <w:t>🐼👤</w:t>
      </w:r>
      <w:r w:rsidRPr="00D26882">
        <w:rPr>
          <w:lang w:val="ru-RU"/>
        </w:rPr>
        <w:t>.\n"</w:t>
      </w:r>
    </w:p>
    <w:p w14:paraId="39F9B37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"Команды:\n"</w:t>
      </w:r>
    </w:p>
    <w:p w14:paraId="3B65A1F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"/register — регистрация\n"</w:t>
      </w:r>
    </w:p>
    <w:p w14:paraId="45047A9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"/login — вход\n"</w:t>
      </w:r>
    </w:p>
    <w:p w14:paraId="57DFF39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"/predict — вывод приветствия\n"</w:t>
      </w:r>
    </w:p>
    <w:p w14:paraId="4590773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"/user_info — информация о пользователе\n"</w:t>
      </w:r>
    </w:p>
    <w:p w14:paraId="523A5BE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"/logout — выход\n"</w:t>
      </w:r>
    </w:p>
    <w:p w14:paraId="23E3E45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"Админы могут использовать /admin_help для дополнительных команд."</w:t>
      </w:r>
    </w:p>
    <w:p w14:paraId="78BAAA86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)</w:t>
      </w:r>
    </w:p>
    <w:p w14:paraId="2C2CD23D" w14:textId="77777777" w:rsidR="00D26882" w:rsidRPr="00D26882" w:rsidRDefault="00D26882" w:rsidP="00D26882">
      <w:pPr>
        <w:pStyle w:val="ac"/>
      </w:pPr>
      <w:r w:rsidRPr="00D26882">
        <w:t xml:space="preserve">    bot.send_message(chat_id, welcome_message,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4E8A35DE" w14:textId="77777777" w:rsidR="00D26882" w:rsidRPr="00D26882" w:rsidRDefault="00D26882" w:rsidP="00D26882">
      <w:pPr>
        <w:pStyle w:val="ac"/>
      </w:pPr>
    </w:p>
    <w:p w14:paraId="274158F8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=['admin_help'])</w:t>
      </w:r>
    </w:p>
    <w:p w14:paraId="10FEFB56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admin_help(</w:t>
      </w:r>
      <w:r w:rsidRPr="00D26882">
        <w:rPr>
          <w:i/>
          <w:iCs/>
        </w:rPr>
        <w:t>message</w:t>
      </w:r>
      <w:r w:rsidRPr="00D26882">
        <w:t>):</w:t>
      </w:r>
    </w:p>
    <w:p w14:paraId="20FCD288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E257F67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1F955DA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>        bot.send_message(chat_id, "</w:t>
      </w:r>
      <w:r w:rsidRPr="00D26882">
        <w:rPr>
          <w:rFonts w:ascii="Segoe UI Emoji" w:hAnsi="Segoe UI Emoji" w:cs="Segoe UI Emoji"/>
          <w:lang w:val="ru-RU"/>
        </w:rPr>
        <w:t>🚫</w:t>
      </w:r>
      <w:r w:rsidRPr="00D26882">
        <w:t xml:space="preserve"> </w:t>
      </w:r>
      <w:r w:rsidRPr="00D26882">
        <w:rPr>
          <w:lang w:val="ru-RU"/>
        </w:rPr>
        <w:t>Доступ</w:t>
      </w:r>
      <w:r w:rsidRPr="00D26882">
        <w:t xml:space="preserve"> </w:t>
      </w:r>
      <w:r w:rsidRPr="00D26882">
        <w:rPr>
          <w:lang w:val="ru-RU"/>
        </w:rPr>
        <w:t>запрещён</w:t>
      </w:r>
      <w:r w:rsidRPr="00D26882">
        <w:t xml:space="preserve">. </w:t>
      </w:r>
      <w:r w:rsidRPr="00D26882">
        <w:rPr>
          <w:lang w:val="ru-RU"/>
        </w:rPr>
        <w:t>Эта команда только для администраторов.")</w:t>
      </w:r>
    </w:p>
    <w:p w14:paraId="40366ADE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return</w:t>
      </w:r>
    </w:p>
    <w:p w14:paraId="02AE9E0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admin_commands = """</w:t>
      </w:r>
    </w:p>
    <w:p w14:paraId="7FF0D15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rFonts w:ascii="Segoe UI Symbol" w:hAnsi="Segoe UI Symbol" w:cs="Segoe UI Symbol"/>
          <w:lang w:val="ru-RU"/>
        </w:rPr>
        <w:t>🛠</w:t>
      </w:r>
      <w:r w:rsidRPr="00D26882">
        <w:rPr>
          <w:lang w:val="ru-RU"/>
        </w:rPr>
        <w:t xml:space="preserve"> &lt;b&gt;Команды администратора:&lt;/b&gt;</w:t>
      </w:r>
    </w:p>
    <w:p w14:paraId="549C31A1" w14:textId="77777777" w:rsidR="00D26882" w:rsidRPr="00D26882" w:rsidRDefault="00D26882" w:rsidP="00D26882">
      <w:pPr>
        <w:pStyle w:val="ac"/>
        <w:rPr>
          <w:lang w:val="ru-RU"/>
        </w:rPr>
      </w:pPr>
    </w:p>
    <w:p w14:paraId="0728C66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/admin_help — список команд</w:t>
      </w:r>
    </w:p>
    <w:p w14:paraId="425134B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/list_users — список пользователей</w:t>
      </w:r>
    </w:p>
    <w:p w14:paraId="40611B2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/add_admin &lt;code&gt;chat_id&lt;/code&gt; — назначить админа</w:t>
      </w:r>
    </w:p>
    <w:p w14:paraId="685AFDCE" w14:textId="77777777" w:rsidR="00D26882" w:rsidRPr="00D26882" w:rsidRDefault="00D26882" w:rsidP="00D26882">
      <w:pPr>
        <w:pStyle w:val="ac"/>
      </w:pPr>
      <w:r w:rsidRPr="00D26882">
        <w:t xml:space="preserve">/remove_admin &lt;code&gt;chat_id&lt;/code&gt; — </w:t>
      </w:r>
      <w:r w:rsidRPr="00D26882">
        <w:rPr>
          <w:lang w:val="ru-RU"/>
        </w:rPr>
        <w:t>снять</w:t>
      </w:r>
      <w:r w:rsidRPr="00D26882">
        <w:t xml:space="preserve"> </w:t>
      </w:r>
      <w:r w:rsidRPr="00D26882">
        <w:rPr>
          <w:lang w:val="ru-RU"/>
        </w:rPr>
        <w:t>админа</w:t>
      </w:r>
    </w:p>
    <w:p w14:paraId="05C7BDDA" w14:textId="77777777" w:rsidR="00D26882" w:rsidRPr="00D26882" w:rsidRDefault="00D26882" w:rsidP="00D26882">
      <w:pPr>
        <w:pStyle w:val="ac"/>
      </w:pPr>
      <w:r w:rsidRPr="00D26882">
        <w:t xml:space="preserve">/list_admins — </w:t>
      </w:r>
      <w:r w:rsidRPr="00D26882">
        <w:rPr>
          <w:lang w:val="ru-RU"/>
        </w:rPr>
        <w:t>список</w:t>
      </w:r>
      <w:r w:rsidRPr="00D26882">
        <w:t xml:space="preserve"> </w:t>
      </w:r>
      <w:r w:rsidRPr="00D26882">
        <w:rPr>
          <w:lang w:val="ru-RU"/>
        </w:rPr>
        <w:t>админов</w:t>
      </w:r>
    </w:p>
    <w:p w14:paraId="5ACB0AE4" w14:textId="77777777" w:rsidR="00D26882" w:rsidRPr="00D26882" w:rsidRDefault="00D26882" w:rsidP="00D26882">
      <w:pPr>
        <w:pStyle w:val="ac"/>
      </w:pPr>
      <w:r w:rsidRPr="00D26882">
        <w:t xml:space="preserve">/delete_user &lt;code&gt;chat_id&lt;/code&gt; — </w:t>
      </w:r>
      <w:r w:rsidRPr="00D26882">
        <w:rPr>
          <w:lang w:val="ru-RU"/>
        </w:rPr>
        <w:t>удалить</w:t>
      </w:r>
      <w:r w:rsidRPr="00D26882">
        <w:t xml:space="preserve"> </w:t>
      </w:r>
      <w:r w:rsidRPr="00D26882">
        <w:rPr>
          <w:lang w:val="ru-RU"/>
        </w:rPr>
        <w:t>пользователя</w:t>
      </w:r>
    </w:p>
    <w:p w14:paraId="3A6DBD9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/send_all &lt;code&gt;текст&lt;/code&gt; — рассылка всем пользователям</w:t>
      </w:r>
    </w:p>
    <w:p w14:paraId="1F0F5839" w14:textId="77777777" w:rsidR="00D26882" w:rsidRPr="00D26882" w:rsidRDefault="00D26882" w:rsidP="00D26882">
      <w:pPr>
        <w:pStyle w:val="ac"/>
      </w:pPr>
      <w:r w:rsidRPr="00D26882">
        <w:t>"""</w:t>
      </w:r>
    </w:p>
    <w:p w14:paraId="2AB83AAE" w14:textId="77777777" w:rsidR="00D26882" w:rsidRPr="00D26882" w:rsidRDefault="00D26882" w:rsidP="00D26882">
      <w:pPr>
        <w:pStyle w:val="ac"/>
      </w:pPr>
      <w:r w:rsidRPr="00D26882">
        <w:lastRenderedPageBreak/>
        <w:t xml:space="preserve">    bot.send_message(chat_id, admin_commands, </w:t>
      </w:r>
      <w:r w:rsidRPr="00D26882">
        <w:rPr>
          <w:i/>
          <w:iCs/>
        </w:rPr>
        <w:t>parse_mode</w:t>
      </w:r>
      <w:r w:rsidRPr="00D26882">
        <w:t xml:space="preserve">="HTML", </w:t>
      </w:r>
      <w:r w:rsidRPr="00D26882">
        <w:rPr>
          <w:i/>
          <w:iCs/>
        </w:rPr>
        <w:t>reply_markup</w:t>
      </w:r>
      <w:r w:rsidRPr="00D26882">
        <w:t>=create_admin_keyboard())</w:t>
      </w:r>
    </w:p>
    <w:p w14:paraId="78AFF2FC" w14:textId="77777777" w:rsidR="00D26882" w:rsidRPr="00D26882" w:rsidRDefault="00D26882" w:rsidP="00D26882">
      <w:pPr>
        <w:pStyle w:val="ac"/>
      </w:pPr>
    </w:p>
    <w:p w14:paraId="11099C38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=['admin'])</w:t>
      </w:r>
    </w:p>
    <w:p w14:paraId="38BACEC3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admin_panel(</w:t>
      </w:r>
      <w:r w:rsidRPr="00D26882">
        <w:rPr>
          <w:i/>
          <w:iCs/>
        </w:rPr>
        <w:t>message</w:t>
      </w:r>
      <w:r w:rsidRPr="00D26882">
        <w:t>):</w:t>
      </w:r>
    </w:p>
    <w:p w14:paraId="719ACE14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5AE0BACB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7A6ADC6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70955EE2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2D6608CD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Панель</w:t>
      </w:r>
      <w:r w:rsidRPr="00D26882">
        <w:t xml:space="preserve"> </w:t>
      </w:r>
      <w:r w:rsidRPr="00D26882">
        <w:rPr>
          <w:lang w:val="ru-RU"/>
        </w:rPr>
        <w:t>администратора</w:t>
      </w:r>
      <w:r w:rsidRPr="00D26882">
        <w:t xml:space="preserve">:", </w:t>
      </w:r>
      <w:r w:rsidRPr="00D26882">
        <w:rPr>
          <w:i/>
          <w:iCs/>
        </w:rPr>
        <w:t>reply_markup</w:t>
      </w:r>
      <w:r w:rsidRPr="00D26882">
        <w:t>=create_admin_keyboard())</w:t>
      </w:r>
    </w:p>
    <w:p w14:paraId="3E6C6E53" w14:textId="77777777" w:rsidR="00D26882" w:rsidRPr="00D26882" w:rsidRDefault="00D26882" w:rsidP="00D26882">
      <w:pPr>
        <w:pStyle w:val="ac"/>
      </w:pPr>
    </w:p>
    <w:p w14:paraId="60D1356D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=['admin_exit'])</w:t>
      </w:r>
    </w:p>
    <w:p w14:paraId="54FB772E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admin_exit(</w:t>
      </w:r>
      <w:r w:rsidRPr="00D26882">
        <w:rPr>
          <w:i/>
          <w:iCs/>
        </w:rPr>
        <w:t>message</w:t>
      </w:r>
      <w:r w:rsidRPr="00D26882">
        <w:t>):</w:t>
      </w:r>
    </w:p>
    <w:p w14:paraId="4E17FEB8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993BEFA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0412200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4663E158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00C8D247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Выход</w:t>
      </w:r>
      <w:r w:rsidRPr="00D26882">
        <w:t xml:space="preserve"> </w:t>
      </w:r>
      <w:r w:rsidRPr="00D26882">
        <w:rPr>
          <w:lang w:val="ru-RU"/>
        </w:rPr>
        <w:t>из</w:t>
      </w:r>
      <w:r w:rsidRPr="00D26882">
        <w:t xml:space="preserve"> </w:t>
      </w:r>
      <w:r w:rsidRPr="00D26882">
        <w:rPr>
          <w:lang w:val="ru-RU"/>
        </w:rPr>
        <w:t>панели</w:t>
      </w:r>
      <w:r w:rsidRPr="00D26882">
        <w:t xml:space="preserve"> </w:t>
      </w:r>
      <w:r w:rsidRPr="00D26882">
        <w:rPr>
          <w:lang w:val="ru-RU"/>
        </w:rPr>
        <w:t>администратора</w:t>
      </w:r>
      <w:r w:rsidRPr="00D26882">
        <w:t xml:space="preserve">.",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33379116" w14:textId="77777777" w:rsidR="00D26882" w:rsidRPr="00D26882" w:rsidRDefault="00D26882" w:rsidP="00D26882">
      <w:pPr>
        <w:pStyle w:val="ac"/>
      </w:pPr>
    </w:p>
    <w:p w14:paraId="75C5C1AC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=['list_users'])</w:t>
      </w:r>
    </w:p>
    <w:p w14:paraId="3EA3D02B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list_users(</w:t>
      </w:r>
      <w:r w:rsidRPr="00D26882">
        <w:rPr>
          <w:i/>
          <w:iCs/>
        </w:rPr>
        <w:t>message</w:t>
      </w:r>
      <w:r w:rsidRPr="00D26882">
        <w:t>):</w:t>
      </w:r>
    </w:p>
    <w:p w14:paraId="2D75DA6A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D48D15A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0D94300E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09045212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05CD2CDF" w14:textId="77777777" w:rsidR="00D26882" w:rsidRPr="00D26882" w:rsidRDefault="00D26882" w:rsidP="00D26882">
      <w:pPr>
        <w:pStyle w:val="ac"/>
      </w:pPr>
      <w:r w:rsidRPr="00D26882">
        <w:t>    cursor.execute('''SELECT u.chat_id, u.logged_in, u.predictions_count,</w:t>
      </w:r>
    </w:p>
    <w:p w14:paraId="2B3F208F" w14:textId="77777777" w:rsidR="00D26882" w:rsidRPr="00D26882" w:rsidRDefault="00D26882" w:rsidP="00D26882">
      <w:pPr>
        <w:pStyle w:val="ac"/>
      </w:pPr>
      <w:r w:rsidRPr="00D26882">
        <w:t>                      a.chat_id IS NOT NULL as is_admin</w:t>
      </w:r>
    </w:p>
    <w:p w14:paraId="2FD0D49C" w14:textId="77777777" w:rsidR="00D26882" w:rsidRPr="00D26882" w:rsidRDefault="00D26882" w:rsidP="00D26882">
      <w:pPr>
        <w:pStyle w:val="ac"/>
      </w:pPr>
      <w:r w:rsidRPr="00D26882">
        <w:t>                      FROM users u LEFT JOIN admins a ON u.chat_id = a.chat_id''')</w:t>
      </w:r>
    </w:p>
    <w:p w14:paraId="79792329" w14:textId="77777777" w:rsidR="00D26882" w:rsidRPr="00D26882" w:rsidRDefault="00D26882" w:rsidP="00D26882">
      <w:pPr>
        <w:pStyle w:val="ac"/>
      </w:pPr>
      <w:r w:rsidRPr="00D26882">
        <w:t>    users = cursor.fetchall()</w:t>
      </w:r>
    </w:p>
    <w:p w14:paraId="3746C877" w14:textId="77777777" w:rsidR="00D26882" w:rsidRPr="00D26882" w:rsidRDefault="00D26882" w:rsidP="00D26882">
      <w:pPr>
        <w:pStyle w:val="ac"/>
      </w:pPr>
      <w:r w:rsidRPr="00D26882">
        <w:t>    if not users:</w:t>
      </w:r>
    </w:p>
    <w:p w14:paraId="31855EB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"Нет зарегистрированных пользователей.")</w:t>
      </w:r>
    </w:p>
    <w:p w14:paraId="648F520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return</w:t>
      </w:r>
    </w:p>
    <w:p w14:paraId="694A64D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response = "</w:t>
      </w:r>
      <w:r w:rsidRPr="00D26882">
        <w:rPr>
          <w:rFonts w:ascii="Segoe UI Emoji" w:hAnsi="Segoe UI Emoji" w:cs="Segoe UI Emoji"/>
          <w:lang w:val="ru-RU"/>
        </w:rPr>
        <w:t>📊</w:t>
      </w:r>
      <w:r w:rsidRPr="00D26882">
        <w:rPr>
          <w:lang w:val="ru-RU"/>
        </w:rPr>
        <w:t xml:space="preserve"> Список пользователей:\n\n"</w:t>
      </w:r>
    </w:p>
    <w:p w14:paraId="660BF3A2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for user in users:</w:t>
      </w:r>
    </w:p>
    <w:p w14:paraId="738E7207" w14:textId="77777777" w:rsidR="00D26882" w:rsidRPr="00D26882" w:rsidRDefault="00D26882" w:rsidP="00D26882">
      <w:pPr>
        <w:pStyle w:val="ac"/>
      </w:pPr>
      <w:r w:rsidRPr="00D26882">
        <w:t>        status = 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cs="Courier New"/>
          <w:lang w:val="ru-RU"/>
        </w:rPr>
        <w:t>В</w:t>
      </w:r>
      <w:r w:rsidRPr="00D26882">
        <w:t xml:space="preserve"> </w:t>
      </w:r>
      <w:r w:rsidRPr="00D26882">
        <w:rPr>
          <w:rFonts w:cs="Courier New"/>
          <w:lang w:val="ru-RU"/>
        </w:rPr>
        <w:t>сети</w:t>
      </w:r>
      <w:r w:rsidRPr="00D26882">
        <w:t>" if user[1] else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Не</w:t>
      </w:r>
      <w:r w:rsidRPr="00D26882">
        <w:t xml:space="preserve"> </w:t>
      </w:r>
      <w:r w:rsidRPr="00D26882">
        <w:rPr>
          <w:rFonts w:cs="Courier New"/>
          <w:lang w:val="ru-RU"/>
        </w:rPr>
        <w:t>в</w:t>
      </w:r>
      <w:r w:rsidRPr="00D26882">
        <w:t xml:space="preserve"> </w:t>
      </w:r>
      <w:r w:rsidRPr="00D26882">
        <w:rPr>
          <w:rFonts w:cs="Courier New"/>
          <w:lang w:val="ru-RU"/>
        </w:rPr>
        <w:t>сети</w:t>
      </w:r>
      <w:r w:rsidRPr="00D26882">
        <w:t>"</w:t>
      </w:r>
    </w:p>
    <w:p w14:paraId="3AB97120" w14:textId="77777777" w:rsidR="00D26882" w:rsidRPr="00D26882" w:rsidRDefault="00D26882" w:rsidP="00D26882">
      <w:pPr>
        <w:pStyle w:val="ac"/>
      </w:pPr>
      <w:r w:rsidRPr="00D26882">
        <w:t>        role =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t xml:space="preserve"> </w:t>
      </w:r>
      <w:r w:rsidRPr="00D26882">
        <w:rPr>
          <w:lang w:val="ru-RU"/>
        </w:rPr>
        <w:t>Админ</w:t>
      </w:r>
      <w:r w:rsidRPr="00D26882">
        <w:t>" if user[3] else "</w:t>
      </w:r>
      <w:r w:rsidRPr="00D26882">
        <w:rPr>
          <w:rFonts w:ascii="Segoe UI Emoji" w:hAnsi="Segoe UI Emoji" w:cs="Segoe UI Emoji"/>
          <w:lang w:val="ru-RU"/>
        </w:rPr>
        <w:t>👤</w:t>
      </w:r>
      <w:r w:rsidRPr="00D26882">
        <w:t xml:space="preserve"> </w:t>
      </w:r>
      <w:r w:rsidRPr="00D26882">
        <w:rPr>
          <w:lang w:val="ru-RU"/>
        </w:rPr>
        <w:t>Пользователь</w:t>
      </w:r>
      <w:r w:rsidRPr="00D26882">
        <w:t>"</w:t>
      </w:r>
    </w:p>
    <w:p w14:paraId="7735B8C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lastRenderedPageBreak/>
        <w:t xml:space="preserve">        </w:t>
      </w:r>
      <w:r w:rsidRPr="00D26882">
        <w:rPr>
          <w:lang w:val="ru-RU"/>
        </w:rPr>
        <w:t xml:space="preserve">response += </w:t>
      </w:r>
      <w:r w:rsidRPr="00D26882">
        <w:rPr>
          <w:i/>
          <w:iCs/>
          <w:lang w:val="ru-RU"/>
        </w:rPr>
        <w:t>f</w:t>
      </w:r>
      <w:r w:rsidRPr="00D26882">
        <w:rPr>
          <w:lang w:val="ru-RU"/>
        </w:rPr>
        <w:t>"ID: {user[0]}\n{status} | {role}\nПредсказаний: {user[2]}\n\n"</w:t>
      </w:r>
    </w:p>
    <w:p w14:paraId="62FDC60A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bot.send_message(chat_id, response)</w:t>
      </w:r>
    </w:p>
    <w:p w14:paraId="3CA34646" w14:textId="77777777" w:rsidR="00D26882" w:rsidRPr="00D26882" w:rsidRDefault="00D26882" w:rsidP="00D26882">
      <w:pPr>
        <w:pStyle w:val="ac"/>
      </w:pPr>
    </w:p>
    <w:p w14:paraId="5ECBC0B2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=['delete_user'])</w:t>
      </w:r>
    </w:p>
    <w:p w14:paraId="49AC61A0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delete_user(</w:t>
      </w:r>
      <w:r w:rsidRPr="00D26882">
        <w:rPr>
          <w:i/>
          <w:iCs/>
        </w:rPr>
        <w:t>message</w:t>
      </w:r>
      <w:r w:rsidRPr="00D26882">
        <w:t>):</w:t>
      </w:r>
    </w:p>
    <w:p w14:paraId="752A25B7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6CF5E194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2FDBCD99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1E6B308A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1131DC54" w14:textId="77777777" w:rsidR="00D26882" w:rsidRPr="00D26882" w:rsidRDefault="00D26882" w:rsidP="00D26882">
      <w:pPr>
        <w:pStyle w:val="ac"/>
      </w:pPr>
      <w:r w:rsidRPr="00D26882">
        <w:t>    user_states[chat_id] = 'awaiting_user_id_for_deletion'</w:t>
      </w:r>
    </w:p>
    <w:p w14:paraId="40DE2CD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ID пользователя для удаления:")</w:t>
      </w:r>
    </w:p>
    <w:p w14:paraId="266B72BA" w14:textId="77777777" w:rsidR="00D26882" w:rsidRPr="00D26882" w:rsidRDefault="00D26882" w:rsidP="00D26882">
      <w:pPr>
        <w:pStyle w:val="ac"/>
        <w:rPr>
          <w:lang w:val="ru-RU"/>
        </w:rPr>
      </w:pPr>
    </w:p>
    <w:p w14:paraId="031D00A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=['add_admin'])</w:t>
      </w:r>
    </w:p>
    <w:p w14:paraId="0AAE80D4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add_admin(</w:t>
      </w:r>
      <w:r w:rsidRPr="00D26882">
        <w:rPr>
          <w:i/>
          <w:iCs/>
        </w:rPr>
        <w:t>message</w:t>
      </w:r>
      <w:r w:rsidRPr="00D26882">
        <w:t>):</w:t>
      </w:r>
    </w:p>
    <w:p w14:paraId="6390F20C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4AA2AD90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5DE9377D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5702AFDE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1D21C259" w14:textId="77777777" w:rsidR="00D26882" w:rsidRPr="00D26882" w:rsidRDefault="00D26882" w:rsidP="00D26882">
      <w:pPr>
        <w:pStyle w:val="ac"/>
      </w:pPr>
      <w:r w:rsidRPr="00D26882">
        <w:t>    user_states[chat_id] = 'awaiting_admin_id'</w:t>
      </w:r>
    </w:p>
    <w:p w14:paraId="33299CFC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ID пользователя для назначения администратором:")</w:t>
      </w:r>
    </w:p>
    <w:p w14:paraId="5E78426B" w14:textId="77777777" w:rsidR="00D26882" w:rsidRPr="00D26882" w:rsidRDefault="00D26882" w:rsidP="00D26882">
      <w:pPr>
        <w:pStyle w:val="ac"/>
        <w:rPr>
          <w:lang w:val="ru-RU"/>
        </w:rPr>
      </w:pPr>
    </w:p>
    <w:p w14:paraId="4698D8A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=['remove_admin'])</w:t>
      </w:r>
    </w:p>
    <w:p w14:paraId="70BCCAC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remove_admin(</w:t>
      </w:r>
      <w:r w:rsidRPr="00D26882">
        <w:rPr>
          <w:i/>
          <w:iCs/>
        </w:rPr>
        <w:t>message</w:t>
      </w:r>
      <w:r w:rsidRPr="00D26882">
        <w:t>):</w:t>
      </w:r>
    </w:p>
    <w:p w14:paraId="15BBDFAE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6380D047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5FC32B3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5D5E3E70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038E3DE3" w14:textId="77777777" w:rsidR="00D26882" w:rsidRPr="00D26882" w:rsidRDefault="00D26882" w:rsidP="00D26882">
      <w:pPr>
        <w:pStyle w:val="ac"/>
      </w:pPr>
      <w:r w:rsidRPr="00D26882">
        <w:t>    user_states[chat_id] = 'awaiting_admin_id_for_removal'</w:t>
      </w:r>
    </w:p>
    <w:p w14:paraId="02E8CFDC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ID администратора для снятия прав:")</w:t>
      </w:r>
    </w:p>
    <w:p w14:paraId="387AECB6" w14:textId="77777777" w:rsidR="00D26882" w:rsidRPr="00D26882" w:rsidRDefault="00D26882" w:rsidP="00D26882">
      <w:pPr>
        <w:pStyle w:val="ac"/>
        <w:rPr>
          <w:lang w:val="ru-RU"/>
        </w:rPr>
      </w:pPr>
    </w:p>
    <w:p w14:paraId="5ED7C807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=['list_admins'])</w:t>
      </w:r>
    </w:p>
    <w:p w14:paraId="1721911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list_admins(</w:t>
      </w:r>
      <w:r w:rsidRPr="00D26882">
        <w:rPr>
          <w:i/>
          <w:iCs/>
        </w:rPr>
        <w:t>message</w:t>
      </w:r>
      <w:r w:rsidRPr="00D26882">
        <w:t>):</w:t>
      </w:r>
    </w:p>
    <w:p w14:paraId="7DC7929D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6C5095E1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6A92DAE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1EE423F0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31437020" w14:textId="77777777" w:rsidR="00D26882" w:rsidRPr="00D26882" w:rsidRDefault="00D26882" w:rsidP="00D26882">
      <w:pPr>
        <w:pStyle w:val="ac"/>
      </w:pPr>
      <w:r w:rsidRPr="00D26882">
        <w:t>    cursor.execute("SELECT chat_id, username FROM admins")</w:t>
      </w:r>
    </w:p>
    <w:p w14:paraId="03314F79" w14:textId="77777777" w:rsidR="00D26882" w:rsidRPr="00D26882" w:rsidRDefault="00D26882" w:rsidP="00D26882">
      <w:pPr>
        <w:pStyle w:val="ac"/>
      </w:pPr>
      <w:r w:rsidRPr="00D26882">
        <w:lastRenderedPageBreak/>
        <w:t>    admins = cursor.fetchall()</w:t>
      </w:r>
    </w:p>
    <w:p w14:paraId="15C29240" w14:textId="77777777" w:rsidR="00D26882" w:rsidRPr="00D26882" w:rsidRDefault="00D26882" w:rsidP="00D26882">
      <w:pPr>
        <w:pStyle w:val="ac"/>
      </w:pPr>
      <w:r w:rsidRPr="00D26882">
        <w:t>    if not admins:</w:t>
      </w:r>
    </w:p>
    <w:p w14:paraId="64716B0E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Нет</w:t>
      </w:r>
      <w:r w:rsidRPr="00D26882">
        <w:t xml:space="preserve"> </w:t>
      </w:r>
      <w:r w:rsidRPr="00D26882">
        <w:rPr>
          <w:lang w:val="ru-RU"/>
        </w:rPr>
        <w:t>администраторов</w:t>
      </w:r>
      <w:r w:rsidRPr="00D26882">
        <w:t>.")</w:t>
      </w:r>
    </w:p>
    <w:p w14:paraId="6E24E5B4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188D20A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response =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rPr>
          <w:lang w:val="ru-RU"/>
        </w:rPr>
        <w:t xml:space="preserve"> Список администраторов:\n\n"</w:t>
      </w:r>
    </w:p>
    <w:p w14:paraId="79298C3D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</w:t>
      </w:r>
      <w:r w:rsidRPr="00D26882">
        <w:t>for admin in admins:</w:t>
      </w:r>
    </w:p>
    <w:p w14:paraId="49F5F280" w14:textId="77777777" w:rsidR="00D26882" w:rsidRPr="00D26882" w:rsidRDefault="00D26882" w:rsidP="00D26882">
      <w:pPr>
        <w:pStyle w:val="ac"/>
      </w:pPr>
      <w:r w:rsidRPr="00D26882">
        <w:t xml:space="preserve">        response += </w:t>
      </w:r>
      <w:r w:rsidRPr="00D26882">
        <w:rPr>
          <w:i/>
          <w:iCs/>
        </w:rPr>
        <w:t>f</w:t>
      </w:r>
      <w:r w:rsidRPr="00D26882">
        <w:t xml:space="preserve">"ID: {admin[0]} | </w:t>
      </w:r>
      <w:r w:rsidRPr="00D26882">
        <w:rPr>
          <w:lang w:val="ru-RU"/>
        </w:rPr>
        <w:t>Имя</w:t>
      </w:r>
      <w:r w:rsidRPr="00D26882">
        <w:t>: {admin[1] or '</w:t>
      </w:r>
      <w:r w:rsidRPr="00D26882">
        <w:rPr>
          <w:lang w:val="ru-RU"/>
        </w:rPr>
        <w:t>Не</w:t>
      </w:r>
      <w:r w:rsidRPr="00D26882">
        <w:t xml:space="preserve"> </w:t>
      </w:r>
      <w:r w:rsidRPr="00D26882">
        <w:rPr>
          <w:lang w:val="ru-RU"/>
        </w:rPr>
        <w:t>указано</w:t>
      </w:r>
      <w:r w:rsidRPr="00D26882">
        <w:t>'}\n"</w:t>
      </w:r>
    </w:p>
    <w:p w14:paraId="7B64F987" w14:textId="77777777" w:rsidR="00D26882" w:rsidRPr="00D26882" w:rsidRDefault="00D26882" w:rsidP="00D26882">
      <w:pPr>
        <w:pStyle w:val="ac"/>
      </w:pPr>
      <w:r w:rsidRPr="00D26882">
        <w:t>    bot.send_message(chat_id, response)</w:t>
      </w:r>
    </w:p>
    <w:p w14:paraId="6BC5B8DC" w14:textId="77777777" w:rsidR="00D26882" w:rsidRPr="00D26882" w:rsidRDefault="00D26882" w:rsidP="00D26882">
      <w:pPr>
        <w:pStyle w:val="ac"/>
      </w:pPr>
    </w:p>
    <w:p w14:paraId="1B51C3D7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=['send_all'])</w:t>
      </w:r>
    </w:p>
    <w:p w14:paraId="2AD2C29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send_all(</w:t>
      </w:r>
      <w:r w:rsidRPr="00D26882">
        <w:rPr>
          <w:i/>
          <w:iCs/>
        </w:rPr>
        <w:t>message</w:t>
      </w:r>
      <w:r w:rsidRPr="00D26882">
        <w:t>):</w:t>
      </w:r>
    </w:p>
    <w:p w14:paraId="727F9FCC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252254DD" w14:textId="77777777" w:rsidR="00D26882" w:rsidRPr="00D26882" w:rsidRDefault="00D26882" w:rsidP="00D26882">
      <w:pPr>
        <w:pStyle w:val="ac"/>
      </w:pPr>
      <w:r w:rsidRPr="00D26882">
        <w:t>    if not is_admin(chat_id):</w:t>
      </w:r>
    </w:p>
    <w:p w14:paraId="311E709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77D1FD36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return</w:t>
      </w:r>
    </w:p>
    <w:p w14:paraId="4DEBEED6" w14:textId="77777777" w:rsidR="00D26882" w:rsidRPr="00D26882" w:rsidRDefault="00D26882" w:rsidP="00D26882">
      <w:pPr>
        <w:pStyle w:val="ac"/>
      </w:pPr>
      <w:r w:rsidRPr="00D26882">
        <w:t>    user_states[chat_id] = 'awaiting_broadcast_message'</w:t>
      </w:r>
    </w:p>
    <w:p w14:paraId="6F366912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сообщение для рассылки всем пользователям:")</w:t>
      </w:r>
    </w:p>
    <w:p w14:paraId="1569D5DF" w14:textId="77777777" w:rsidR="00D26882" w:rsidRPr="00D26882" w:rsidRDefault="00D26882" w:rsidP="00D26882">
      <w:pPr>
        <w:pStyle w:val="ac"/>
        <w:rPr>
          <w:lang w:val="ru-RU"/>
        </w:rPr>
      </w:pPr>
    </w:p>
    <w:p w14:paraId="183E891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=['register'])</w:t>
      </w:r>
    </w:p>
    <w:p w14:paraId="321D9F88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register(</w:t>
      </w:r>
      <w:r w:rsidRPr="00D26882">
        <w:rPr>
          <w:i/>
          <w:iCs/>
        </w:rPr>
        <w:t>message</w:t>
      </w:r>
      <w:r w:rsidRPr="00D26882">
        <w:t>):</w:t>
      </w:r>
    </w:p>
    <w:p w14:paraId="357DE106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392E7AFF" w14:textId="77777777" w:rsidR="00D26882" w:rsidRPr="00D26882" w:rsidRDefault="00D26882" w:rsidP="00D26882">
      <w:pPr>
        <w:pStyle w:val="ac"/>
      </w:pPr>
      <w:r w:rsidRPr="00D26882">
        <w:t>    cursor.execute("SELECT * FROM users WHERE chat_id=?", (chat_id,))</w:t>
      </w:r>
    </w:p>
    <w:p w14:paraId="47315DFB" w14:textId="77777777" w:rsidR="00D26882" w:rsidRPr="00D26882" w:rsidRDefault="00D26882" w:rsidP="00D26882">
      <w:pPr>
        <w:pStyle w:val="ac"/>
      </w:pPr>
      <w:r w:rsidRPr="00D26882">
        <w:t>    if cursor.fetchone():</w:t>
      </w:r>
    </w:p>
    <w:p w14:paraId="4BEF3BC0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Вы</w:t>
      </w:r>
      <w:r w:rsidRPr="00D26882">
        <w:t xml:space="preserve"> </w:t>
      </w:r>
      <w:r w:rsidRPr="00D26882">
        <w:rPr>
          <w:lang w:val="ru-RU"/>
        </w:rPr>
        <w:t>уже</w:t>
      </w:r>
      <w:r w:rsidRPr="00D26882">
        <w:t xml:space="preserve"> </w:t>
      </w:r>
      <w:r w:rsidRPr="00D26882">
        <w:rPr>
          <w:lang w:val="ru-RU"/>
        </w:rPr>
        <w:t>зарегистрированы</w:t>
      </w:r>
      <w:r w:rsidRPr="00D26882">
        <w:t xml:space="preserve">! </w:t>
      </w:r>
      <w:r w:rsidRPr="00D26882">
        <w:rPr>
          <w:lang w:val="ru-RU"/>
        </w:rPr>
        <w:t>Используйте</w:t>
      </w:r>
      <w:r w:rsidRPr="00D26882">
        <w:t xml:space="preserve"> /login.")</w:t>
      </w:r>
    </w:p>
    <w:p w14:paraId="33D41F39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6BBEABD1" w14:textId="77777777" w:rsidR="00D26882" w:rsidRPr="00D26882" w:rsidRDefault="00D26882" w:rsidP="00D26882">
      <w:pPr>
        <w:pStyle w:val="ac"/>
      </w:pPr>
      <w:r w:rsidRPr="00D26882">
        <w:t>    user_states[chat_id] = 'registering'</w:t>
      </w:r>
    </w:p>
    <w:p w14:paraId="0CD2502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bot.send_message(chat_id, "Введите пароль для регистрации:")</w:t>
      </w:r>
    </w:p>
    <w:p w14:paraId="7B5A09A3" w14:textId="77777777" w:rsidR="00D26882" w:rsidRPr="00D26882" w:rsidRDefault="00D26882" w:rsidP="00D26882">
      <w:pPr>
        <w:pStyle w:val="ac"/>
        <w:rPr>
          <w:lang w:val="ru-RU"/>
        </w:rPr>
      </w:pPr>
    </w:p>
    <w:p w14:paraId="48309CC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@bot.message_handler(</w:t>
      </w:r>
      <w:r w:rsidRPr="00D26882">
        <w:rPr>
          <w:i/>
          <w:iCs/>
          <w:lang w:val="ru-RU"/>
        </w:rPr>
        <w:t>commands</w:t>
      </w:r>
      <w:r w:rsidRPr="00D26882">
        <w:rPr>
          <w:lang w:val="ru-RU"/>
        </w:rPr>
        <w:t>=['login'])</w:t>
      </w:r>
    </w:p>
    <w:p w14:paraId="0BFACA12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login(</w:t>
      </w:r>
      <w:r w:rsidRPr="00D26882">
        <w:rPr>
          <w:i/>
          <w:iCs/>
        </w:rPr>
        <w:t>message</w:t>
      </w:r>
      <w:r w:rsidRPr="00D26882">
        <w:t>):</w:t>
      </w:r>
    </w:p>
    <w:p w14:paraId="2F26D73A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001B98E0" w14:textId="77777777" w:rsidR="00D26882" w:rsidRPr="00D26882" w:rsidRDefault="00D26882" w:rsidP="00D26882">
      <w:pPr>
        <w:pStyle w:val="ac"/>
      </w:pPr>
      <w:r w:rsidRPr="00D26882">
        <w:t>    cursor.execute("SELECT * FROM users WHERE chat_id=?", (chat_id,))</w:t>
      </w:r>
    </w:p>
    <w:p w14:paraId="3DC483D2" w14:textId="77777777" w:rsidR="00D26882" w:rsidRPr="00D26882" w:rsidRDefault="00D26882" w:rsidP="00D26882">
      <w:pPr>
        <w:pStyle w:val="ac"/>
      </w:pPr>
      <w:r w:rsidRPr="00D26882">
        <w:t>    if not cursor.fetchone():</w:t>
      </w:r>
    </w:p>
    <w:p w14:paraId="3701DCD8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зарегистрируйтесь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/register!")</w:t>
      </w:r>
    </w:p>
    <w:p w14:paraId="5D820C41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611D05E2" w14:textId="77777777" w:rsidR="00D26882" w:rsidRPr="00D26882" w:rsidRDefault="00D26882" w:rsidP="00D26882">
      <w:pPr>
        <w:pStyle w:val="ac"/>
      </w:pPr>
      <w:r w:rsidRPr="00D26882">
        <w:t>    if chat_id in login_attempts and login_attempts[chat_id]['attempts'] &gt;= 3:</w:t>
      </w:r>
    </w:p>
    <w:p w14:paraId="31779B00" w14:textId="77777777" w:rsidR="00D26882" w:rsidRPr="00D26882" w:rsidRDefault="00D26882" w:rsidP="00D26882">
      <w:pPr>
        <w:pStyle w:val="ac"/>
      </w:pPr>
      <w:r w:rsidRPr="00D26882">
        <w:t>        if datetime.now() &lt; login_attempts[chat_id]['block_time']:</w:t>
      </w:r>
    </w:p>
    <w:p w14:paraId="5482180E" w14:textId="77777777" w:rsidR="00D26882" w:rsidRPr="00D26882" w:rsidRDefault="00D26882" w:rsidP="00D26882">
      <w:pPr>
        <w:pStyle w:val="ac"/>
      </w:pPr>
      <w:r w:rsidRPr="00D26882">
        <w:lastRenderedPageBreak/>
        <w:t>            remaining = (login_attempts[chat_id]['block_time'] - datetime.now()).seconds // 60</w:t>
      </w:r>
    </w:p>
    <w:p w14:paraId="1DE1AEC0" w14:textId="77777777" w:rsidR="00D26882" w:rsidRPr="00D26882" w:rsidRDefault="00D26882" w:rsidP="00D26882">
      <w:pPr>
        <w:pStyle w:val="ac"/>
      </w:pPr>
      <w:r w:rsidRPr="00D26882">
        <w:t xml:space="preserve">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  <w:lang w:val="ru-RU"/>
        </w:rPr>
        <w:t>🔒</w:t>
      </w:r>
      <w:r w:rsidRPr="00D26882">
        <w:t xml:space="preserve"> </w:t>
      </w:r>
      <w:r w:rsidRPr="00D26882">
        <w:rPr>
          <w:lang w:val="ru-RU"/>
        </w:rPr>
        <w:t>Слишком</w:t>
      </w:r>
      <w:r w:rsidRPr="00D26882">
        <w:t xml:space="preserve"> </w:t>
      </w:r>
      <w:r w:rsidRPr="00D26882">
        <w:rPr>
          <w:lang w:val="ru-RU"/>
        </w:rPr>
        <w:t>много</w:t>
      </w:r>
      <w:r w:rsidRPr="00D26882">
        <w:t xml:space="preserve"> </w:t>
      </w:r>
      <w:r w:rsidRPr="00D26882">
        <w:rPr>
          <w:lang w:val="ru-RU"/>
        </w:rPr>
        <w:t>попыток</w:t>
      </w:r>
      <w:r w:rsidRPr="00D26882">
        <w:t xml:space="preserve">. </w:t>
      </w:r>
      <w:r w:rsidRPr="00D26882">
        <w:rPr>
          <w:lang w:val="ru-RU"/>
        </w:rPr>
        <w:t>Подождите</w:t>
      </w:r>
      <w:r w:rsidRPr="00D26882">
        <w:t xml:space="preserve"> {remaining} </w:t>
      </w:r>
      <w:r w:rsidRPr="00D26882">
        <w:rPr>
          <w:lang w:val="ru-RU"/>
        </w:rPr>
        <w:t>минут</w:t>
      </w:r>
      <w:r w:rsidRPr="00D26882">
        <w:t>.")</w:t>
      </w:r>
    </w:p>
    <w:p w14:paraId="75F9B12C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070ED262" w14:textId="77777777" w:rsidR="00D26882" w:rsidRPr="00D26882" w:rsidRDefault="00D26882" w:rsidP="00D26882">
      <w:pPr>
        <w:pStyle w:val="ac"/>
      </w:pPr>
      <w:r w:rsidRPr="00D26882">
        <w:t>    user_states[chat_id] = 'logging_in'</w:t>
      </w:r>
    </w:p>
    <w:p w14:paraId="5EA9B492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Введите</w:t>
      </w:r>
      <w:r w:rsidRPr="00D26882">
        <w:t xml:space="preserve"> </w:t>
      </w:r>
      <w:r w:rsidRPr="00D26882">
        <w:rPr>
          <w:lang w:val="ru-RU"/>
        </w:rPr>
        <w:t>пароль</w:t>
      </w:r>
      <w:r w:rsidRPr="00D26882">
        <w:t xml:space="preserve"> </w:t>
      </w:r>
      <w:r w:rsidRPr="00D26882">
        <w:rPr>
          <w:lang w:val="ru-RU"/>
        </w:rPr>
        <w:t>для</w:t>
      </w:r>
      <w:r w:rsidRPr="00D26882">
        <w:t xml:space="preserve"> </w:t>
      </w:r>
      <w:r w:rsidRPr="00D26882">
        <w:rPr>
          <w:lang w:val="ru-RU"/>
        </w:rPr>
        <w:t>входа</w:t>
      </w:r>
      <w:r w:rsidRPr="00D26882">
        <w:t>:")</w:t>
      </w:r>
    </w:p>
    <w:p w14:paraId="2F811D02" w14:textId="77777777" w:rsidR="00D26882" w:rsidRPr="00D26882" w:rsidRDefault="00D26882" w:rsidP="00D26882">
      <w:pPr>
        <w:pStyle w:val="ac"/>
      </w:pPr>
    </w:p>
    <w:p w14:paraId="074292A6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=['logout'])</w:t>
      </w:r>
    </w:p>
    <w:p w14:paraId="2000914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logout(</w:t>
      </w:r>
      <w:r w:rsidRPr="00D26882">
        <w:rPr>
          <w:i/>
          <w:iCs/>
        </w:rPr>
        <w:t>message</w:t>
      </w:r>
      <w:r w:rsidRPr="00D26882">
        <w:t>):</w:t>
      </w:r>
    </w:p>
    <w:p w14:paraId="50D1C8ED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B16032B" w14:textId="77777777" w:rsidR="00D26882" w:rsidRPr="00D26882" w:rsidRDefault="00D26882" w:rsidP="00D26882">
      <w:pPr>
        <w:pStyle w:val="ac"/>
      </w:pPr>
      <w:r w:rsidRPr="00D26882">
        <w:t>    cursor.execute("UPDATE users SET logged_in=0 WHERE chat_id=?", (chat_id,))</w:t>
      </w:r>
    </w:p>
    <w:p w14:paraId="36843EA5" w14:textId="77777777" w:rsidR="00D26882" w:rsidRPr="00D26882" w:rsidRDefault="00D26882" w:rsidP="00D26882">
      <w:pPr>
        <w:pStyle w:val="ac"/>
      </w:pPr>
      <w:r w:rsidRPr="00D26882">
        <w:t>    conn.commit()</w:t>
      </w:r>
    </w:p>
    <w:p w14:paraId="0A64185C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Вы</w:t>
      </w:r>
      <w:r w:rsidRPr="00D26882">
        <w:t xml:space="preserve"> </w:t>
      </w:r>
      <w:r w:rsidRPr="00D26882">
        <w:rPr>
          <w:lang w:val="ru-RU"/>
        </w:rPr>
        <w:t>вышли</w:t>
      </w:r>
      <w:r w:rsidRPr="00D26882">
        <w:t xml:space="preserve"> </w:t>
      </w:r>
      <w:r w:rsidRPr="00D26882">
        <w:rPr>
          <w:lang w:val="ru-RU"/>
        </w:rPr>
        <w:t>из</w:t>
      </w:r>
      <w:r w:rsidRPr="00D26882">
        <w:t xml:space="preserve"> </w:t>
      </w:r>
      <w:r w:rsidRPr="00D26882">
        <w:rPr>
          <w:lang w:val="ru-RU"/>
        </w:rPr>
        <w:t>системы</w:t>
      </w:r>
      <w:r w:rsidRPr="00D26882">
        <w:t xml:space="preserve">.",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3D0741C9" w14:textId="77777777" w:rsidR="00D26882" w:rsidRPr="00D26882" w:rsidRDefault="00D26882" w:rsidP="00D26882">
      <w:pPr>
        <w:pStyle w:val="ac"/>
      </w:pPr>
    </w:p>
    <w:p w14:paraId="5A7396FB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=['predict'])</w:t>
      </w:r>
    </w:p>
    <w:p w14:paraId="1F7408A8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predict_command(</w:t>
      </w:r>
      <w:r w:rsidRPr="00D26882">
        <w:rPr>
          <w:i/>
          <w:iCs/>
        </w:rPr>
        <w:t>message</w:t>
      </w:r>
      <w:r w:rsidRPr="00D26882">
        <w:t>):</w:t>
      </w:r>
    </w:p>
    <w:p w14:paraId="417CD6F8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6D4FBBF0" w14:textId="77777777" w:rsidR="00D26882" w:rsidRPr="00D26882" w:rsidRDefault="00D26882" w:rsidP="00D26882">
      <w:pPr>
        <w:pStyle w:val="ac"/>
      </w:pPr>
      <w:r w:rsidRPr="00D26882">
        <w:t>    cursor.execute("SELECT logged_in FROM users WHERE chat_id=?", (chat_id,))</w:t>
      </w:r>
    </w:p>
    <w:p w14:paraId="26E9C9D8" w14:textId="77777777" w:rsidR="00D26882" w:rsidRPr="00D26882" w:rsidRDefault="00D26882" w:rsidP="00D26882">
      <w:pPr>
        <w:pStyle w:val="ac"/>
      </w:pPr>
      <w:r w:rsidRPr="00D26882">
        <w:t>    result = cursor.fetchone()</w:t>
      </w:r>
    </w:p>
    <w:p w14:paraId="71F12D6C" w14:textId="77777777" w:rsidR="00D26882" w:rsidRPr="00D26882" w:rsidRDefault="00D26882" w:rsidP="00D26882">
      <w:pPr>
        <w:pStyle w:val="ac"/>
      </w:pPr>
      <w:r w:rsidRPr="00D26882">
        <w:t>    if not result:</w:t>
      </w:r>
    </w:p>
    <w:p w14:paraId="4C686CCA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зарегистрируйтесь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/register!")</w:t>
      </w:r>
    </w:p>
    <w:p w14:paraId="5D22523B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08B97AE7" w14:textId="77777777" w:rsidR="00D26882" w:rsidRPr="00D26882" w:rsidRDefault="00D26882" w:rsidP="00D26882">
      <w:pPr>
        <w:pStyle w:val="ac"/>
      </w:pPr>
      <w:r w:rsidRPr="00D26882">
        <w:t>    if not result[0]:</w:t>
      </w:r>
    </w:p>
    <w:p w14:paraId="4EAC9EBF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выполните</w:t>
      </w:r>
      <w:r w:rsidRPr="00D26882">
        <w:t xml:space="preserve"> /login!")</w:t>
      </w:r>
    </w:p>
    <w:p w14:paraId="4F52F361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3C4FC2F4" w14:textId="77777777" w:rsidR="00D26882" w:rsidRPr="00D26882" w:rsidRDefault="00D26882" w:rsidP="00D26882">
      <w:pPr>
        <w:pStyle w:val="ac"/>
      </w:pPr>
      <w:r w:rsidRPr="00D26882">
        <w:t>    cursor.execute("UPDATE users SET predictions_count = predictions_count + 1 WHERE chat_id=?", (chat_id,))</w:t>
      </w:r>
    </w:p>
    <w:p w14:paraId="5AF6E800" w14:textId="77777777" w:rsidR="00D26882" w:rsidRPr="00D26882" w:rsidRDefault="00D26882" w:rsidP="00D26882">
      <w:pPr>
        <w:pStyle w:val="ac"/>
      </w:pPr>
      <w:r w:rsidRPr="00D26882">
        <w:t>    conn.commit()</w:t>
      </w:r>
    </w:p>
    <w:p w14:paraId="4D2F2E47" w14:textId="77777777" w:rsidR="00D26882" w:rsidRPr="00D26882" w:rsidRDefault="00D26882" w:rsidP="00D26882">
      <w:pPr>
        <w:pStyle w:val="ac"/>
      </w:pPr>
      <w:r w:rsidRPr="00D26882">
        <w:t>    bot.send_message(chat_id, "</w:t>
      </w:r>
      <w:r w:rsidRPr="00D26882">
        <w:rPr>
          <w:lang w:val="ru-RU"/>
        </w:rPr>
        <w:t>привет</w:t>
      </w:r>
      <w:r w:rsidRPr="00D26882">
        <w:t>")</w:t>
      </w:r>
    </w:p>
    <w:p w14:paraId="260F3150" w14:textId="77777777" w:rsidR="00D26882" w:rsidRPr="00D26882" w:rsidRDefault="00D26882" w:rsidP="00D26882">
      <w:pPr>
        <w:pStyle w:val="ac"/>
      </w:pPr>
    </w:p>
    <w:p w14:paraId="2FE38389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commands</w:t>
      </w:r>
      <w:r w:rsidRPr="00D26882">
        <w:t>=['user_info'])</w:t>
      </w:r>
    </w:p>
    <w:p w14:paraId="4639DE75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user_info(</w:t>
      </w:r>
      <w:r w:rsidRPr="00D26882">
        <w:rPr>
          <w:i/>
          <w:iCs/>
        </w:rPr>
        <w:t>message</w:t>
      </w:r>
      <w:r w:rsidRPr="00D26882">
        <w:t>):</w:t>
      </w:r>
    </w:p>
    <w:p w14:paraId="3518177B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78498F83" w14:textId="77777777" w:rsidR="00D26882" w:rsidRPr="00D26882" w:rsidRDefault="00D26882" w:rsidP="00D26882">
      <w:pPr>
        <w:pStyle w:val="ac"/>
      </w:pPr>
      <w:r w:rsidRPr="00D26882">
        <w:t>    cursor.execute("SELECT logged_in, predictions_count FROM users WHERE chat_id=?", (chat_id,))</w:t>
      </w:r>
    </w:p>
    <w:p w14:paraId="39139FE2" w14:textId="77777777" w:rsidR="00D26882" w:rsidRPr="00D26882" w:rsidRDefault="00D26882" w:rsidP="00D26882">
      <w:pPr>
        <w:pStyle w:val="ac"/>
      </w:pPr>
      <w:r w:rsidRPr="00D26882">
        <w:t>    user = cursor.fetchone()</w:t>
      </w:r>
    </w:p>
    <w:p w14:paraId="40E96E5A" w14:textId="77777777" w:rsidR="00D26882" w:rsidRPr="00D26882" w:rsidRDefault="00D26882" w:rsidP="00D26882">
      <w:pPr>
        <w:pStyle w:val="ac"/>
      </w:pPr>
      <w:r w:rsidRPr="00D26882">
        <w:t>    if not user:</w:t>
      </w:r>
    </w:p>
    <w:p w14:paraId="563B56F3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зарегистрируйтесь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/register!")</w:t>
      </w:r>
    </w:p>
    <w:p w14:paraId="3D838377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7957483D" w14:textId="77777777" w:rsidR="00D26882" w:rsidRPr="00D26882" w:rsidRDefault="00D26882" w:rsidP="00D26882">
      <w:pPr>
        <w:pStyle w:val="ac"/>
      </w:pPr>
      <w:r w:rsidRPr="00D26882">
        <w:t>    status = 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cs="Courier New"/>
          <w:lang w:val="ru-RU"/>
        </w:rPr>
        <w:t>В</w:t>
      </w:r>
      <w:r w:rsidRPr="00D26882">
        <w:t xml:space="preserve"> </w:t>
      </w:r>
      <w:r w:rsidRPr="00D26882">
        <w:rPr>
          <w:rFonts w:cs="Courier New"/>
          <w:lang w:val="ru-RU"/>
        </w:rPr>
        <w:t>сети</w:t>
      </w:r>
      <w:r w:rsidRPr="00D26882">
        <w:t>" if user[0] else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Не</w:t>
      </w:r>
      <w:r w:rsidRPr="00D26882">
        <w:t xml:space="preserve"> </w:t>
      </w:r>
      <w:r w:rsidRPr="00D26882">
        <w:rPr>
          <w:rFonts w:cs="Courier New"/>
          <w:lang w:val="ru-RU"/>
        </w:rPr>
        <w:t>в</w:t>
      </w:r>
      <w:r w:rsidRPr="00D26882">
        <w:t xml:space="preserve"> </w:t>
      </w:r>
      <w:r w:rsidRPr="00D26882">
        <w:rPr>
          <w:rFonts w:cs="Courier New"/>
          <w:lang w:val="ru-RU"/>
        </w:rPr>
        <w:t>сети</w:t>
      </w:r>
      <w:r w:rsidRPr="00D26882">
        <w:t>"</w:t>
      </w:r>
    </w:p>
    <w:p w14:paraId="247B4E76" w14:textId="77777777" w:rsidR="00D26882" w:rsidRPr="00D26882" w:rsidRDefault="00D26882" w:rsidP="00D26882">
      <w:pPr>
        <w:pStyle w:val="ac"/>
      </w:pPr>
      <w:r w:rsidRPr="00D26882">
        <w:lastRenderedPageBreak/>
        <w:t>    is_admin_status =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t xml:space="preserve"> </w:t>
      </w:r>
      <w:r w:rsidRPr="00D26882">
        <w:rPr>
          <w:lang w:val="ru-RU"/>
        </w:rPr>
        <w:t>Админ</w:t>
      </w:r>
      <w:r w:rsidRPr="00D26882">
        <w:t>" if is_admin(chat_id) else "</w:t>
      </w:r>
      <w:r w:rsidRPr="00D26882">
        <w:rPr>
          <w:rFonts w:ascii="Segoe UI Emoji" w:hAnsi="Segoe UI Emoji" w:cs="Segoe UI Emoji"/>
          <w:lang w:val="ru-RU"/>
        </w:rPr>
        <w:t>👤</w:t>
      </w:r>
      <w:r w:rsidRPr="00D26882">
        <w:t xml:space="preserve"> </w:t>
      </w:r>
      <w:r w:rsidRPr="00D26882">
        <w:rPr>
          <w:lang w:val="ru-RU"/>
        </w:rPr>
        <w:t>Пользователь</w:t>
      </w:r>
      <w:r w:rsidRPr="00D26882">
        <w:t>"</w:t>
      </w:r>
    </w:p>
    <w:p w14:paraId="297DD9E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response = (</w:t>
      </w:r>
    </w:p>
    <w:p w14:paraId="5C1D9FB4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 xml:space="preserve">        </w:t>
      </w:r>
      <w:r w:rsidRPr="00D26882">
        <w:rPr>
          <w:i/>
          <w:iCs/>
          <w:lang w:val="ru-RU"/>
        </w:rPr>
        <w:t>f</w:t>
      </w:r>
      <w:r w:rsidRPr="00D26882">
        <w:rPr>
          <w:lang w:val="ru-RU"/>
        </w:rPr>
        <w:t>"</w:t>
      </w:r>
      <w:r w:rsidRPr="00D26882">
        <w:rPr>
          <w:rFonts w:ascii="Segoe UI Emoji" w:hAnsi="Segoe UI Emoji" w:cs="Segoe UI Emoji"/>
          <w:lang w:val="ru-RU"/>
        </w:rPr>
        <w:t>📋</w:t>
      </w:r>
      <w:r w:rsidRPr="00D26882">
        <w:rPr>
          <w:lang w:val="ru-RU"/>
        </w:rPr>
        <w:t xml:space="preserve"> Информация о пользователе:\n\n"</w:t>
      </w:r>
    </w:p>
    <w:p w14:paraId="778490FB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rPr>
          <w:i/>
          <w:iCs/>
        </w:rPr>
        <w:t>f</w:t>
      </w:r>
      <w:r w:rsidRPr="00D26882">
        <w:t>"ID: {chat_id}\n"</w:t>
      </w:r>
    </w:p>
    <w:p w14:paraId="33BAF029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lang w:val="ru-RU"/>
        </w:rPr>
        <w:t>Статус</w:t>
      </w:r>
      <w:r w:rsidRPr="00D26882">
        <w:t>: {status}\n"</w:t>
      </w:r>
    </w:p>
    <w:p w14:paraId="259C1BDB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lang w:val="ru-RU"/>
        </w:rPr>
        <w:t>Роль</w:t>
      </w:r>
      <w:r w:rsidRPr="00D26882">
        <w:t>: {is_admin_status}\n"</w:t>
      </w:r>
    </w:p>
    <w:p w14:paraId="70E5548E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lang w:val="ru-RU"/>
        </w:rPr>
        <w:t>Предсказаний</w:t>
      </w:r>
      <w:r w:rsidRPr="00D26882">
        <w:t>: {user[1]}"</w:t>
      </w:r>
    </w:p>
    <w:p w14:paraId="28E9CE0A" w14:textId="77777777" w:rsidR="00D26882" w:rsidRPr="00D26882" w:rsidRDefault="00D26882" w:rsidP="00D26882">
      <w:pPr>
        <w:pStyle w:val="ac"/>
      </w:pPr>
      <w:r w:rsidRPr="00D26882">
        <w:t>    )</w:t>
      </w:r>
    </w:p>
    <w:p w14:paraId="2C921240" w14:textId="77777777" w:rsidR="00D26882" w:rsidRPr="00D26882" w:rsidRDefault="00D26882" w:rsidP="00D26882">
      <w:pPr>
        <w:pStyle w:val="ac"/>
      </w:pPr>
      <w:r w:rsidRPr="00D26882">
        <w:t xml:space="preserve">    bot.send_message(chat_id, response, </w:t>
      </w:r>
      <w:r w:rsidRPr="00D26882">
        <w:rPr>
          <w:i/>
          <w:iCs/>
        </w:rPr>
        <w:t>reply_markup</w:t>
      </w:r>
      <w:r w:rsidRPr="00D26882">
        <w:t>=create_main_keyboard())</w:t>
      </w:r>
    </w:p>
    <w:p w14:paraId="7AD2F910" w14:textId="77777777" w:rsidR="00D26882" w:rsidRPr="00D26882" w:rsidRDefault="00D26882" w:rsidP="00D26882">
      <w:pPr>
        <w:pStyle w:val="ac"/>
      </w:pPr>
    </w:p>
    <w:p w14:paraId="0AA9D686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content_types</w:t>
      </w:r>
      <w:r w:rsidRPr="00D26882">
        <w:t>=['text'])</w:t>
      </w:r>
    </w:p>
    <w:p w14:paraId="309781F6" w14:textId="77777777" w:rsidR="00D26882" w:rsidRPr="00D26882" w:rsidRDefault="00D26882" w:rsidP="00D26882">
      <w:pPr>
        <w:pStyle w:val="ac"/>
      </w:pPr>
      <w:r w:rsidRPr="00D26882">
        <w:rPr>
          <w:i/>
          <w:iCs/>
        </w:rPr>
        <w:t>def</w:t>
      </w:r>
      <w:r w:rsidRPr="00D26882">
        <w:t xml:space="preserve"> handle_text(</w:t>
      </w:r>
      <w:r w:rsidRPr="00D26882">
        <w:rPr>
          <w:i/>
          <w:iCs/>
        </w:rPr>
        <w:t>message</w:t>
      </w:r>
      <w:r w:rsidRPr="00D26882">
        <w:t>):</w:t>
      </w:r>
    </w:p>
    <w:p w14:paraId="3F618572" w14:textId="77777777" w:rsidR="00D26882" w:rsidRPr="00D26882" w:rsidRDefault="00D26882" w:rsidP="00D26882">
      <w:pPr>
        <w:pStyle w:val="ac"/>
      </w:pPr>
      <w:r w:rsidRPr="00D26882">
        <w:t>    chat_id = message.chat.id</w:t>
      </w:r>
    </w:p>
    <w:p w14:paraId="1B494068" w14:textId="77777777" w:rsidR="00D26882" w:rsidRPr="00D26882" w:rsidRDefault="00D26882" w:rsidP="00D26882">
      <w:pPr>
        <w:pStyle w:val="ac"/>
      </w:pPr>
      <w:r w:rsidRPr="00D26882">
        <w:t>    text = message.text.strip()</w:t>
      </w:r>
    </w:p>
    <w:p w14:paraId="64388F06" w14:textId="77777777" w:rsidR="00D26882" w:rsidRPr="00D26882" w:rsidRDefault="00D26882" w:rsidP="00D26882">
      <w:pPr>
        <w:pStyle w:val="ac"/>
      </w:pPr>
      <w:r w:rsidRPr="00D26882">
        <w:t>    state = user_states.get(chat_id)</w:t>
      </w:r>
    </w:p>
    <w:p w14:paraId="68D3D0B0" w14:textId="77777777" w:rsidR="00D26882" w:rsidRPr="00D26882" w:rsidRDefault="00D26882" w:rsidP="00D26882">
      <w:pPr>
        <w:pStyle w:val="ac"/>
      </w:pPr>
    </w:p>
    <w:p w14:paraId="20F9E547" w14:textId="77777777" w:rsidR="00D26882" w:rsidRPr="00D26882" w:rsidRDefault="00D26882" w:rsidP="00D26882">
      <w:pPr>
        <w:pStyle w:val="ac"/>
      </w:pPr>
      <w:r w:rsidRPr="00D26882">
        <w:t>    if state == 'registering':</w:t>
      </w:r>
    </w:p>
    <w:p w14:paraId="2DDD9981" w14:textId="77777777" w:rsidR="00D26882" w:rsidRPr="00D26882" w:rsidRDefault="00D26882" w:rsidP="00D26882">
      <w:pPr>
        <w:pStyle w:val="ac"/>
      </w:pPr>
      <w:r w:rsidRPr="00D26882">
        <w:t>        hashed_password = hash_password(text)</w:t>
      </w:r>
    </w:p>
    <w:p w14:paraId="2956B2FF" w14:textId="77777777" w:rsidR="00D26882" w:rsidRPr="00D26882" w:rsidRDefault="00D26882" w:rsidP="00D26882">
      <w:pPr>
        <w:pStyle w:val="ac"/>
      </w:pPr>
      <w:r w:rsidRPr="00D26882">
        <w:t>        cursor.execute("INSERT INTO users VALUES (?, ?, ?, ?)",</w:t>
      </w:r>
    </w:p>
    <w:p w14:paraId="7E1D9EE6" w14:textId="77777777" w:rsidR="00D26882" w:rsidRPr="00D26882" w:rsidRDefault="00D26882" w:rsidP="00D26882">
      <w:pPr>
        <w:pStyle w:val="ac"/>
      </w:pPr>
      <w:r w:rsidRPr="00D26882">
        <w:t>                       (chat_id, hashed_password, False, 0))</w:t>
      </w:r>
    </w:p>
    <w:p w14:paraId="5165DB95" w14:textId="77777777" w:rsidR="00D26882" w:rsidRPr="00D26882" w:rsidRDefault="00D26882" w:rsidP="00D26882">
      <w:pPr>
        <w:pStyle w:val="ac"/>
      </w:pPr>
      <w:r w:rsidRPr="00D26882">
        <w:t>        conn.commit()</w:t>
      </w:r>
    </w:p>
    <w:p w14:paraId="4BA5D10C" w14:textId="77777777" w:rsidR="00D26882" w:rsidRPr="00D26882" w:rsidRDefault="00D26882" w:rsidP="00D26882">
      <w:pPr>
        <w:pStyle w:val="ac"/>
      </w:pPr>
      <w:r w:rsidRPr="00D26882">
        <w:t>        user_states.pop(chat_id, None)</w:t>
      </w:r>
    </w:p>
    <w:p w14:paraId="3351A51B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cs="Courier New"/>
          <w:lang w:val="ru-RU"/>
        </w:rPr>
        <w:t>Регистрация</w:t>
      </w:r>
      <w:r w:rsidRPr="00D26882">
        <w:t xml:space="preserve"> </w:t>
      </w:r>
      <w:r w:rsidRPr="00D26882">
        <w:rPr>
          <w:rFonts w:cs="Courier New"/>
          <w:lang w:val="ru-RU"/>
        </w:rPr>
        <w:t>успешна</w:t>
      </w:r>
      <w:r w:rsidRPr="00D26882">
        <w:t xml:space="preserve">! </w:t>
      </w:r>
      <w:r w:rsidRPr="00D26882">
        <w:rPr>
          <w:rFonts w:cs="Courier New"/>
          <w:lang w:val="ru-RU"/>
        </w:rPr>
        <w:t>Используйте</w:t>
      </w:r>
      <w:r w:rsidRPr="00D26882">
        <w:t xml:space="preserve"> /login.")</w:t>
      </w:r>
    </w:p>
    <w:p w14:paraId="5E37DE4A" w14:textId="77777777" w:rsidR="00D26882" w:rsidRPr="00D26882" w:rsidRDefault="00D26882" w:rsidP="00D26882">
      <w:pPr>
        <w:pStyle w:val="ac"/>
      </w:pPr>
    </w:p>
    <w:p w14:paraId="2057A2CA" w14:textId="77777777" w:rsidR="00D26882" w:rsidRPr="00D26882" w:rsidRDefault="00D26882" w:rsidP="00D26882">
      <w:pPr>
        <w:pStyle w:val="ac"/>
      </w:pPr>
      <w:r w:rsidRPr="00D26882">
        <w:t>    elif state == 'logging_in':</w:t>
      </w:r>
    </w:p>
    <w:p w14:paraId="5D0CD40E" w14:textId="77777777" w:rsidR="00D26882" w:rsidRPr="00D26882" w:rsidRDefault="00D26882" w:rsidP="00D26882">
      <w:pPr>
        <w:pStyle w:val="ac"/>
      </w:pPr>
      <w:r w:rsidRPr="00D26882">
        <w:t>        cursor.execute("SELECT password FROM users WHERE chat_id=?", (chat_id,))</w:t>
      </w:r>
    </w:p>
    <w:p w14:paraId="50301186" w14:textId="77777777" w:rsidR="00D26882" w:rsidRPr="00D26882" w:rsidRDefault="00D26882" w:rsidP="00D26882">
      <w:pPr>
        <w:pStyle w:val="ac"/>
      </w:pPr>
      <w:r w:rsidRPr="00D26882">
        <w:t>        result = cursor.fetchone()</w:t>
      </w:r>
    </w:p>
    <w:p w14:paraId="5F1D25DB" w14:textId="77777777" w:rsidR="00D26882" w:rsidRPr="00D26882" w:rsidRDefault="00D26882" w:rsidP="00D26882">
      <w:pPr>
        <w:pStyle w:val="ac"/>
      </w:pPr>
      <w:r w:rsidRPr="00D26882">
        <w:t>        if result and check_password(result[0], text):</w:t>
      </w:r>
    </w:p>
    <w:p w14:paraId="7C423D23" w14:textId="77777777" w:rsidR="00D26882" w:rsidRPr="00D26882" w:rsidRDefault="00D26882" w:rsidP="00D26882">
      <w:pPr>
        <w:pStyle w:val="ac"/>
      </w:pPr>
      <w:r w:rsidRPr="00D26882">
        <w:t>            cursor.execute("UPDATE users SET logged_in=1 WHERE chat_id=?", (chat_id,))</w:t>
      </w:r>
    </w:p>
    <w:p w14:paraId="14306E37" w14:textId="77777777" w:rsidR="00D26882" w:rsidRPr="00D26882" w:rsidRDefault="00D26882" w:rsidP="00D26882">
      <w:pPr>
        <w:pStyle w:val="ac"/>
      </w:pPr>
      <w:r w:rsidRPr="00D26882">
        <w:t>            conn.commit()</w:t>
      </w:r>
    </w:p>
    <w:p w14:paraId="2100E942" w14:textId="77777777" w:rsidR="00D26882" w:rsidRPr="00D26882" w:rsidRDefault="00D26882" w:rsidP="00D26882">
      <w:pPr>
        <w:pStyle w:val="ac"/>
      </w:pPr>
      <w:r w:rsidRPr="00D26882">
        <w:t>            login_attempts.pop(chat_id, None)</w:t>
      </w:r>
    </w:p>
    <w:p w14:paraId="3B014213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  <w:lang w:val="ru-RU"/>
        </w:rPr>
        <w:t>🔓</w:t>
      </w:r>
      <w:r w:rsidRPr="00D26882">
        <w:t xml:space="preserve"> </w:t>
      </w:r>
      <w:r w:rsidRPr="00D26882">
        <w:rPr>
          <w:lang w:val="ru-RU"/>
        </w:rPr>
        <w:t>Вход</w:t>
      </w:r>
      <w:r w:rsidRPr="00D26882">
        <w:t xml:space="preserve"> </w:t>
      </w:r>
      <w:r w:rsidRPr="00D26882">
        <w:rPr>
          <w:lang w:val="ru-RU"/>
        </w:rPr>
        <w:t>выполнен</w:t>
      </w:r>
      <w:r w:rsidRPr="00D26882">
        <w:t xml:space="preserve"> </w:t>
      </w:r>
      <w:r w:rsidRPr="00D26882">
        <w:rPr>
          <w:lang w:val="ru-RU"/>
        </w:rPr>
        <w:t>успешно</w:t>
      </w:r>
      <w:r w:rsidRPr="00D26882">
        <w:t xml:space="preserve">! </w:t>
      </w:r>
      <w:r w:rsidRPr="00D26882">
        <w:rPr>
          <w:lang w:val="ru-RU"/>
        </w:rPr>
        <w:t>Используйте</w:t>
      </w:r>
      <w:r w:rsidRPr="00D26882">
        <w:t xml:space="preserve"> /predict.")</w:t>
      </w:r>
    </w:p>
    <w:p w14:paraId="3A50961D" w14:textId="77777777" w:rsidR="00D26882" w:rsidRPr="00D26882" w:rsidRDefault="00D26882" w:rsidP="00D26882">
      <w:pPr>
        <w:pStyle w:val="ac"/>
      </w:pPr>
      <w:r w:rsidRPr="00D26882">
        <w:t>        else:</w:t>
      </w:r>
    </w:p>
    <w:p w14:paraId="409BADC1" w14:textId="77777777" w:rsidR="00D26882" w:rsidRPr="00D26882" w:rsidRDefault="00D26882" w:rsidP="00D26882">
      <w:pPr>
        <w:pStyle w:val="ac"/>
      </w:pPr>
      <w:r w:rsidRPr="00D26882">
        <w:t>            login_attempts.setdefault(chat_id, {'attempts': 0, 'block_time': datetime.now()})</w:t>
      </w:r>
    </w:p>
    <w:p w14:paraId="2F658913" w14:textId="77777777" w:rsidR="00D26882" w:rsidRPr="00D26882" w:rsidRDefault="00D26882" w:rsidP="00D26882">
      <w:pPr>
        <w:pStyle w:val="ac"/>
      </w:pPr>
      <w:r w:rsidRPr="00D26882">
        <w:t>            login_attempts[chat_id]['attempts'] += 1</w:t>
      </w:r>
    </w:p>
    <w:p w14:paraId="65486E13" w14:textId="77777777" w:rsidR="00D26882" w:rsidRPr="00D26882" w:rsidRDefault="00D26882" w:rsidP="00D26882">
      <w:pPr>
        <w:pStyle w:val="ac"/>
      </w:pPr>
      <w:r w:rsidRPr="00D26882">
        <w:t>            if login_attempts[chat_id]['attempts'] &gt;= 3:  # Fixed typo</w:t>
      </w:r>
    </w:p>
    <w:p w14:paraId="26B3B661" w14:textId="77777777" w:rsidR="00D26882" w:rsidRPr="00D26882" w:rsidRDefault="00D26882" w:rsidP="00D26882">
      <w:pPr>
        <w:pStyle w:val="ac"/>
      </w:pPr>
      <w:r w:rsidRPr="00D26882">
        <w:lastRenderedPageBreak/>
        <w:t>                login_attempts[chat_id]['block_time'] = datetime.now() + timedelta(</w:t>
      </w:r>
      <w:r w:rsidRPr="00D26882">
        <w:rPr>
          <w:i/>
          <w:iCs/>
        </w:rPr>
        <w:t>minutes</w:t>
      </w:r>
      <w:r w:rsidRPr="00D26882">
        <w:t>=5)</w:t>
      </w:r>
    </w:p>
    <w:p w14:paraId="57687B28" w14:textId="77777777" w:rsidR="00D26882" w:rsidRPr="00D26882" w:rsidRDefault="00D26882" w:rsidP="00D26882">
      <w:pPr>
        <w:pStyle w:val="ac"/>
      </w:pPr>
      <w:r w:rsidRPr="00D26882">
        <w:t>            remaining_attempts = 3 - login_attempts[chat_id]['attempts']</w:t>
      </w:r>
    </w:p>
    <w:p w14:paraId="5E499827" w14:textId="77777777" w:rsidR="00D26882" w:rsidRPr="00D26882" w:rsidRDefault="00D26882" w:rsidP="00D26882">
      <w:pPr>
        <w:pStyle w:val="ac"/>
      </w:pPr>
      <w:r w:rsidRPr="00D26882">
        <w:t xml:space="preserve">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Неверный</w:t>
      </w:r>
      <w:r w:rsidRPr="00D26882">
        <w:t xml:space="preserve"> </w:t>
      </w:r>
      <w:r w:rsidRPr="00D26882">
        <w:rPr>
          <w:rFonts w:cs="Courier New"/>
          <w:lang w:val="ru-RU"/>
        </w:rPr>
        <w:t>пароль</w:t>
      </w:r>
      <w:r w:rsidRPr="00D26882">
        <w:t xml:space="preserve">. </w:t>
      </w:r>
      <w:r w:rsidRPr="00D26882">
        <w:rPr>
          <w:rFonts w:cs="Courier New"/>
          <w:lang w:val="ru-RU"/>
        </w:rPr>
        <w:t>Осталось</w:t>
      </w:r>
      <w:r w:rsidRPr="00D26882">
        <w:t xml:space="preserve"> </w:t>
      </w:r>
      <w:r w:rsidRPr="00D26882">
        <w:rPr>
          <w:rFonts w:cs="Courier New"/>
          <w:lang w:val="ru-RU"/>
        </w:rPr>
        <w:t>попыток</w:t>
      </w:r>
      <w:r w:rsidRPr="00D26882">
        <w:t>: {remaining_attempts}")</w:t>
      </w:r>
    </w:p>
    <w:p w14:paraId="485EFC37" w14:textId="77777777" w:rsidR="00D26882" w:rsidRPr="00D26882" w:rsidRDefault="00D26882" w:rsidP="00D26882">
      <w:pPr>
        <w:pStyle w:val="ac"/>
      </w:pPr>
      <w:r w:rsidRPr="00D26882">
        <w:t>        user_states.pop(chat_id, None)</w:t>
      </w:r>
    </w:p>
    <w:p w14:paraId="7EFEA0F8" w14:textId="77777777" w:rsidR="00D26882" w:rsidRPr="00D26882" w:rsidRDefault="00D26882" w:rsidP="00D26882">
      <w:pPr>
        <w:pStyle w:val="ac"/>
      </w:pPr>
    </w:p>
    <w:p w14:paraId="097245E1" w14:textId="77777777" w:rsidR="00D26882" w:rsidRPr="00D26882" w:rsidRDefault="00D26882" w:rsidP="00D26882">
      <w:pPr>
        <w:pStyle w:val="ac"/>
      </w:pPr>
      <w:r w:rsidRPr="00D26882">
        <w:t>    elif state == 'awaiting_user_id_for_deletion':</w:t>
      </w:r>
    </w:p>
    <w:p w14:paraId="7FEF7EE8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21E4970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59819345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5AFBA7B7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035DF5AB" w14:textId="77777777" w:rsidR="00D26882" w:rsidRPr="00D26882" w:rsidRDefault="00D26882" w:rsidP="00D26882">
      <w:pPr>
        <w:pStyle w:val="ac"/>
      </w:pPr>
      <w:r w:rsidRPr="00D26882">
        <w:t>        try:</w:t>
      </w:r>
    </w:p>
    <w:p w14:paraId="46A660F6" w14:textId="77777777" w:rsidR="00D26882" w:rsidRPr="00D26882" w:rsidRDefault="00D26882" w:rsidP="00D26882">
      <w:pPr>
        <w:pStyle w:val="ac"/>
      </w:pPr>
      <w:r w:rsidRPr="00D26882">
        <w:t xml:space="preserve">            user_id = </w:t>
      </w:r>
      <w:r w:rsidRPr="00D26882">
        <w:rPr>
          <w:i/>
          <w:iCs/>
        </w:rPr>
        <w:t>int</w:t>
      </w:r>
      <w:r w:rsidRPr="00D26882">
        <w:t>(text)</w:t>
      </w:r>
    </w:p>
    <w:p w14:paraId="77E28DE9" w14:textId="77777777" w:rsidR="00D26882" w:rsidRPr="00D26882" w:rsidRDefault="00D26882" w:rsidP="00D26882">
      <w:pPr>
        <w:pStyle w:val="ac"/>
      </w:pPr>
      <w:r w:rsidRPr="00D26882">
        <w:t>            if user_id == chat_id:</w:t>
      </w:r>
    </w:p>
    <w:p w14:paraId="496B2DF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Нельзя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удалить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самого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себя</w:t>
      </w:r>
      <w:r w:rsidRPr="00D26882">
        <w:rPr>
          <w:lang w:val="ru-RU"/>
        </w:rPr>
        <w:t>!")</w:t>
      </w:r>
    </w:p>
    <w:p w14:paraId="2FCF1C32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else:</w:t>
      </w:r>
    </w:p>
    <w:p w14:paraId="37797E3C" w14:textId="77777777" w:rsidR="00D26882" w:rsidRPr="00D26882" w:rsidRDefault="00D26882" w:rsidP="00D26882">
      <w:pPr>
        <w:pStyle w:val="ac"/>
      </w:pPr>
      <w:r w:rsidRPr="00D26882">
        <w:t>                cursor.execute("DELETE FROM users WHERE chat_id=?", (user_id,))</w:t>
      </w:r>
    </w:p>
    <w:p w14:paraId="4AEC95FE" w14:textId="77777777" w:rsidR="00D26882" w:rsidRPr="00D26882" w:rsidRDefault="00D26882" w:rsidP="00D26882">
      <w:pPr>
        <w:pStyle w:val="ac"/>
      </w:pPr>
      <w:r w:rsidRPr="00D26882">
        <w:t>                cursor.execute("DELETE FROM admins WHERE chat_id=?", (user_id</w:t>
      </w:r>
      <w:r w:rsidRPr="00D26882">
        <w:continuationSeparator/>
      </w:r>
      <w:r w:rsidRPr="00D26882">
        <w:t>(user_id,))</w:t>
      </w:r>
    </w:p>
    <w:p w14:paraId="71431513" w14:textId="77777777" w:rsidR="00D26882" w:rsidRPr="00D26882" w:rsidRDefault="00D26882" w:rsidP="00D26882">
      <w:pPr>
        <w:pStyle w:val="ac"/>
      </w:pPr>
      <w:r w:rsidRPr="00D26882">
        <w:t>                conn.commit()</w:t>
      </w:r>
    </w:p>
    <w:p w14:paraId="358C7802" w14:textId="77777777" w:rsidR="00D26882" w:rsidRPr="00D26882" w:rsidRDefault="00D26882" w:rsidP="00D26882">
      <w:pPr>
        <w:pStyle w:val="ac"/>
      </w:pPr>
      <w:r w:rsidRPr="00D26882">
        <w:t xml:space="preserve">    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cs="Courier New"/>
          <w:lang w:val="ru-RU"/>
        </w:rPr>
        <w:t>Пользователь</w:t>
      </w:r>
      <w:r w:rsidRPr="00D26882">
        <w:t xml:space="preserve"> {user_id} </w:t>
      </w:r>
      <w:r w:rsidRPr="00D26882">
        <w:rPr>
          <w:lang w:val="ru-RU"/>
        </w:rPr>
        <w:t>удалён</w:t>
      </w:r>
      <w:r w:rsidRPr="00D26882">
        <w:t>.")</w:t>
      </w:r>
    </w:p>
    <w:p w14:paraId="68E4B32D" w14:textId="77777777" w:rsidR="00D26882" w:rsidRPr="00D26882" w:rsidRDefault="00D26882" w:rsidP="00D26882">
      <w:pPr>
        <w:pStyle w:val="ac"/>
      </w:pPr>
      <w:r w:rsidRPr="00D26882">
        <w:t xml:space="preserve">        except </w:t>
      </w:r>
      <w:r w:rsidRPr="00D26882">
        <w:rPr>
          <w:i/>
          <w:iCs/>
        </w:rPr>
        <w:t>ValueError</w:t>
      </w:r>
      <w:r w:rsidRPr="00D26882">
        <w:t>:</w:t>
      </w:r>
    </w:p>
    <w:p w14:paraId="28BAA602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Неверный</w:t>
      </w:r>
      <w:r w:rsidRPr="00D26882">
        <w:t xml:space="preserve"> </w:t>
      </w:r>
      <w:r w:rsidRPr="00D26882">
        <w:rPr>
          <w:rFonts w:cs="Courier New"/>
          <w:lang w:val="ru-RU"/>
        </w:rPr>
        <w:t>формат</w:t>
      </w:r>
      <w:r w:rsidRPr="00D26882">
        <w:t xml:space="preserve"> ID. </w:t>
      </w:r>
      <w:r w:rsidRPr="00D26882">
        <w:rPr>
          <w:rFonts w:cs="Courier New"/>
          <w:lang w:val="ru-RU"/>
        </w:rPr>
        <w:t>Введите</w:t>
      </w:r>
      <w:r w:rsidRPr="00D26882">
        <w:t xml:space="preserve"> </w:t>
      </w:r>
      <w:r w:rsidRPr="00D26882">
        <w:rPr>
          <w:rFonts w:cs="Courier New"/>
          <w:lang w:val="ru-RU"/>
        </w:rPr>
        <w:t>число</w:t>
      </w:r>
      <w:r w:rsidRPr="00D26882">
        <w:t>.")</w:t>
      </w:r>
    </w:p>
    <w:p w14:paraId="1B7F5A58" w14:textId="77777777" w:rsidR="00D26882" w:rsidRPr="00D26882" w:rsidRDefault="00D26882" w:rsidP="00D26882">
      <w:pPr>
        <w:pStyle w:val="ac"/>
      </w:pPr>
      <w:r w:rsidRPr="00D26882">
        <w:t>        finally:</w:t>
      </w:r>
    </w:p>
    <w:p w14:paraId="7FB99D9C" w14:textId="77777777" w:rsidR="00D26882" w:rsidRPr="00D26882" w:rsidRDefault="00D26882" w:rsidP="00D26882">
      <w:pPr>
        <w:pStyle w:val="ac"/>
      </w:pPr>
      <w:r w:rsidRPr="00D26882">
        <w:t>            user_states.pop(chat_id, None)</w:t>
      </w:r>
    </w:p>
    <w:p w14:paraId="0EE059FE" w14:textId="77777777" w:rsidR="00D26882" w:rsidRPr="00D26882" w:rsidRDefault="00D26882" w:rsidP="00D26882">
      <w:pPr>
        <w:pStyle w:val="ac"/>
      </w:pPr>
    </w:p>
    <w:p w14:paraId="4FE9238A" w14:textId="77777777" w:rsidR="00D26882" w:rsidRPr="00D26882" w:rsidRDefault="00D26882" w:rsidP="00D26882">
      <w:pPr>
        <w:pStyle w:val="ac"/>
      </w:pPr>
      <w:r w:rsidRPr="00D26882">
        <w:t>    elif state == 'awaiting_admin_id':</w:t>
      </w:r>
    </w:p>
    <w:p w14:paraId="3E053CCD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69FA4BE1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423DD48C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590FE895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525A8148" w14:textId="77777777" w:rsidR="00D26882" w:rsidRPr="00D26882" w:rsidRDefault="00D26882" w:rsidP="00D26882">
      <w:pPr>
        <w:pStyle w:val="ac"/>
      </w:pPr>
      <w:r w:rsidRPr="00D26882">
        <w:t>        try:</w:t>
      </w:r>
    </w:p>
    <w:p w14:paraId="751E893C" w14:textId="77777777" w:rsidR="00D26882" w:rsidRPr="00D26882" w:rsidRDefault="00D26882" w:rsidP="00D26882">
      <w:pPr>
        <w:pStyle w:val="ac"/>
      </w:pPr>
      <w:r w:rsidRPr="00D26882">
        <w:t xml:space="preserve">            </w:t>
      </w:r>
      <w:r w:rsidRPr="00D26882">
        <w:rPr>
          <w:i/>
          <w:iCs/>
        </w:rPr>
        <w:t>new_admin_id</w:t>
      </w:r>
      <w:r w:rsidRPr="00D26882">
        <w:t xml:space="preserve"> = </w:t>
      </w:r>
      <w:r w:rsidRPr="00D26882">
        <w:rPr>
          <w:i/>
          <w:iCs/>
        </w:rPr>
        <w:t>int</w:t>
      </w:r>
      <w:r w:rsidRPr="00D26882">
        <w:t>(text)</w:t>
      </w:r>
    </w:p>
    <w:p w14:paraId="2F83BA16" w14:textId="77777777" w:rsidR="00D26882" w:rsidRPr="00D26882" w:rsidRDefault="00D26882" w:rsidP="00D26882">
      <w:pPr>
        <w:pStyle w:val="ac"/>
      </w:pPr>
      <w:r w:rsidRPr="00D26882">
        <w:t>            cursor.execute("SELECT * FROM users WHERE chat_id=?", (new_admin_id,))</w:t>
      </w:r>
    </w:p>
    <w:p w14:paraId="6B86980F" w14:textId="77777777" w:rsidR="00D26882" w:rsidRPr="00D26882" w:rsidRDefault="00D26882" w:rsidP="00D26882">
      <w:pPr>
        <w:pStyle w:val="ac"/>
      </w:pPr>
      <w:r w:rsidRPr="00D26882">
        <w:t>            if not cursor.fetchone():</w:t>
      </w:r>
    </w:p>
    <w:p w14:paraId="25846EE3" w14:textId="77777777" w:rsidR="00D26882" w:rsidRPr="00D26882" w:rsidRDefault="00D26882" w:rsidP="00D26882">
      <w:pPr>
        <w:pStyle w:val="ac"/>
      </w:pPr>
      <w:r w:rsidRPr="00D26882">
        <w:lastRenderedPageBreak/>
        <w:t>    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Пользователь</w:t>
      </w:r>
      <w:r w:rsidRPr="00D26882">
        <w:t xml:space="preserve"> </w:t>
      </w:r>
      <w:r w:rsidRPr="00D26882">
        <w:rPr>
          <w:rFonts w:cs="Courier New"/>
          <w:lang w:val="ru-RU"/>
        </w:rPr>
        <w:t>не</w:t>
      </w:r>
      <w:r w:rsidRPr="00D26882">
        <w:t xml:space="preserve"> </w:t>
      </w:r>
      <w:r w:rsidRPr="00D26882">
        <w:rPr>
          <w:rFonts w:cs="Courier New"/>
          <w:lang w:val="ru-RU"/>
        </w:rPr>
        <w:t>найден</w:t>
      </w:r>
      <w:r w:rsidRPr="00D26882">
        <w:t xml:space="preserve">. </w:t>
      </w:r>
      <w:r w:rsidRPr="00D26882">
        <w:rPr>
          <w:rFonts w:cs="Courier New"/>
          <w:lang w:val="ru-RU"/>
        </w:rPr>
        <w:t>Он</w:t>
      </w:r>
      <w:r w:rsidRPr="00D26882">
        <w:t xml:space="preserve"> </w:t>
      </w:r>
      <w:r w:rsidRPr="00D26882">
        <w:rPr>
          <w:rFonts w:cs="Courier New"/>
          <w:lang w:val="ru-RU"/>
        </w:rPr>
        <w:t>должен</w:t>
      </w:r>
      <w:r w:rsidRPr="00D26882">
        <w:t xml:space="preserve"> </w:t>
      </w:r>
      <w:r w:rsidRPr="00D26882">
        <w:rPr>
          <w:rFonts w:cs="Courier New"/>
          <w:lang w:val="ru-RU"/>
        </w:rPr>
        <w:t>зарегистрироваться</w:t>
      </w:r>
      <w:r w:rsidRPr="00D26882">
        <w:t>.")</w:t>
      </w:r>
    </w:p>
    <w:p w14:paraId="649EC29E" w14:textId="77777777" w:rsidR="00D26882" w:rsidRPr="00D26882" w:rsidRDefault="00D26882" w:rsidP="00D26882">
      <w:pPr>
        <w:pStyle w:val="ac"/>
      </w:pPr>
      <w:r w:rsidRPr="00D26882">
        <w:t>            else:</w:t>
      </w:r>
    </w:p>
    <w:p w14:paraId="399D2488" w14:textId="77777777" w:rsidR="00D26882" w:rsidRPr="00D26882" w:rsidRDefault="00D26882" w:rsidP="00D26882">
      <w:pPr>
        <w:pStyle w:val="ac"/>
      </w:pPr>
      <w:r w:rsidRPr="00D26882">
        <w:t>                cursor.execute("INSERT OR IGNORE INTO admins VALUES (?, ?)",</w:t>
      </w:r>
    </w:p>
    <w:p w14:paraId="5C8F35EB" w14:textId="77777777" w:rsidR="00D26882" w:rsidRPr="00D26882" w:rsidRDefault="00D26882" w:rsidP="00D26882">
      <w:pPr>
        <w:pStyle w:val="ac"/>
      </w:pPr>
      <w:r w:rsidRPr="00D26882">
        <w:t xml:space="preserve">                               (new_admin_id, </w:t>
      </w:r>
      <w:r w:rsidRPr="00D26882">
        <w:rPr>
          <w:i/>
          <w:iCs/>
        </w:rPr>
        <w:t>f</w:t>
      </w:r>
      <w:r w:rsidRPr="00D26882">
        <w:t>"admin_{new_admin_id}"))</w:t>
      </w:r>
    </w:p>
    <w:p w14:paraId="7D146144" w14:textId="77777777" w:rsidR="00D26882" w:rsidRPr="00D26882" w:rsidRDefault="00D26882" w:rsidP="00D26882">
      <w:pPr>
        <w:pStyle w:val="ac"/>
      </w:pPr>
      <w:r w:rsidRPr="00D26882">
        <w:t>                conn.commit()</w:t>
      </w:r>
    </w:p>
    <w:p w14:paraId="11E4794C" w14:textId="77777777" w:rsidR="00D26882" w:rsidRPr="00D26882" w:rsidRDefault="00D26882" w:rsidP="00D26882">
      <w:pPr>
        <w:pStyle w:val="ac"/>
      </w:pPr>
      <w:r w:rsidRPr="00D26882">
        <w:t xml:space="preserve">    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cs="Courier New"/>
          <w:lang w:val="ru-RU"/>
        </w:rPr>
        <w:t>Пользователь</w:t>
      </w:r>
      <w:r w:rsidRPr="00D26882">
        <w:t xml:space="preserve"> {new_admin_id} </w:t>
      </w:r>
      <w:r w:rsidRPr="00D26882">
        <w:rPr>
          <w:lang w:val="ru-RU"/>
        </w:rPr>
        <w:t>теперь</w:t>
      </w:r>
      <w:r w:rsidRPr="00D26882">
        <w:t xml:space="preserve"> </w:t>
      </w:r>
      <w:r w:rsidRPr="00D26882">
        <w:rPr>
          <w:lang w:val="ru-RU"/>
        </w:rPr>
        <w:t>администратор</w:t>
      </w:r>
      <w:r w:rsidRPr="00D26882">
        <w:t>.")</w:t>
      </w:r>
    </w:p>
    <w:p w14:paraId="050E1B60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bot.send_message(new_admin_id, "</w:t>
      </w:r>
      <w:r w:rsidRPr="00D26882">
        <w:rPr>
          <w:rFonts w:ascii="Segoe UI Emoji" w:hAnsi="Segoe UI Emoji" w:cs="Segoe UI Emoji"/>
          <w:lang w:val="ru-RU"/>
        </w:rPr>
        <w:t>👑</w:t>
      </w:r>
      <w:r w:rsidRPr="00D26882">
        <w:rPr>
          <w:lang w:val="ru-RU"/>
        </w:rPr>
        <w:t xml:space="preserve"> Вас назначили администратором!")</w:t>
      </w:r>
    </w:p>
    <w:p w14:paraId="093CDF49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 xml:space="preserve">except </w:t>
      </w:r>
      <w:r w:rsidRPr="00D26882">
        <w:rPr>
          <w:i/>
          <w:iCs/>
        </w:rPr>
        <w:t>ValueError</w:t>
      </w:r>
      <w:r w:rsidRPr="00D26882">
        <w:t>:</w:t>
      </w:r>
    </w:p>
    <w:p w14:paraId="7F4EA9D7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Неверный</w:t>
      </w:r>
      <w:r w:rsidRPr="00D26882">
        <w:t xml:space="preserve"> </w:t>
      </w:r>
      <w:r w:rsidRPr="00D26882">
        <w:rPr>
          <w:rFonts w:cs="Courier New"/>
          <w:lang w:val="ru-RU"/>
        </w:rPr>
        <w:t>формат</w:t>
      </w:r>
      <w:r w:rsidRPr="00D26882">
        <w:t xml:space="preserve"> ID. </w:t>
      </w:r>
      <w:r w:rsidRPr="00D26882">
        <w:rPr>
          <w:rFonts w:cs="Courier New"/>
          <w:lang w:val="ru-RU"/>
        </w:rPr>
        <w:t>Введите</w:t>
      </w:r>
      <w:r w:rsidRPr="00D26882">
        <w:t xml:space="preserve"> </w:t>
      </w:r>
      <w:r w:rsidRPr="00D26882">
        <w:rPr>
          <w:lang w:val="ru-RU"/>
        </w:rPr>
        <w:t>число</w:t>
      </w:r>
      <w:r w:rsidRPr="00D26882">
        <w:t>.")</w:t>
      </w:r>
    </w:p>
    <w:p w14:paraId="07D69166" w14:textId="77777777" w:rsidR="00D26882" w:rsidRPr="00D26882" w:rsidRDefault="00D26882" w:rsidP="00D26882">
      <w:pPr>
        <w:pStyle w:val="ac"/>
      </w:pPr>
      <w:r w:rsidRPr="00D26882">
        <w:t>        finally:</w:t>
      </w:r>
    </w:p>
    <w:p w14:paraId="4D94A5EF" w14:textId="77777777" w:rsidR="00D26882" w:rsidRPr="00D26882" w:rsidRDefault="00D26882" w:rsidP="00D26882">
      <w:pPr>
        <w:pStyle w:val="ac"/>
      </w:pPr>
      <w:r w:rsidRPr="00D26882">
        <w:t>            user_states.pop(chat_id, None)</w:t>
      </w:r>
    </w:p>
    <w:p w14:paraId="5AAE9E49" w14:textId="77777777" w:rsidR="00D26882" w:rsidRPr="00D26882" w:rsidRDefault="00D26882" w:rsidP="00D26882">
      <w:pPr>
        <w:pStyle w:val="ac"/>
      </w:pPr>
    </w:p>
    <w:p w14:paraId="77FB35E6" w14:textId="77777777" w:rsidR="00D26882" w:rsidRPr="00D26882" w:rsidRDefault="00D26882" w:rsidP="00D26882">
      <w:pPr>
        <w:pStyle w:val="ac"/>
      </w:pPr>
      <w:r w:rsidRPr="00D26882">
        <w:t>    elif state == 'awaiting_admin_id_for_removal':</w:t>
      </w:r>
    </w:p>
    <w:p w14:paraId="7B4FC185" w14:textId="77777777" w:rsidR="00D26882" w:rsidRPr="00D26882" w:rsidRDefault="00D26882" w:rsidP="00D26882">
      <w:pPr>
        <w:pStyle w:val="ac"/>
      </w:pPr>
      <w:r w:rsidRPr="00D26882">
        <w:t>        if not is_admin(chat_id):</w:t>
      </w:r>
    </w:p>
    <w:p w14:paraId="3DC00D05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0BC03C7B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68DCEEFB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7EC90B24" w14:textId="77777777" w:rsidR="00D26882" w:rsidRPr="00D26882" w:rsidRDefault="00D26882" w:rsidP="00D26882">
      <w:pPr>
        <w:pStyle w:val="ac"/>
      </w:pPr>
      <w:r w:rsidRPr="00D26882">
        <w:t>        try:</w:t>
      </w:r>
    </w:p>
    <w:p w14:paraId="01BD5CDE" w14:textId="77777777" w:rsidR="00D26882" w:rsidRPr="00D26882" w:rsidRDefault="00D26882" w:rsidP="00D26882">
      <w:pPr>
        <w:pStyle w:val="ac"/>
      </w:pPr>
      <w:r w:rsidRPr="00D26882">
        <w:t xml:space="preserve">            </w:t>
      </w:r>
      <w:r w:rsidRPr="00D26882">
        <w:rPr>
          <w:i/>
          <w:iCs/>
        </w:rPr>
        <w:t>admin_id</w:t>
      </w:r>
      <w:r w:rsidRPr="00D26882">
        <w:t xml:space="preserve"> = </w:t>
      </w:r>
      <w:r w:rsidRPr="00D26882">
        <w:rPr>
          <w:i/>
          <w:iCs/>
        </w:rPr>
        <w:t>int</w:t>
      </w:r>
      <w:r w:rsidRPr="00D26882">
        <w:t>(text)</w:t>
      </w:r>
    </w:p>
    <w:p w14:paraId="58A05CA1" w14:textId="77777777" w:rsidR="00D26882" w:rsidRPr="00D26882" w:rsidRDefault="00D26882" w:rsidP="00D26882">
      <w:pPr>
        <w:pStyle w:val="ac"/>
      </w:pPr>
      <w:r w:rsidRPr="00D26882">
        <w:t>            if admin_id == chat_id:</w:t>
      </w:r>
    </w:p>
    <w:p w14:paraId="1B0E7E3C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Нельзя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снять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права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самого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себя</w:t>
      </w:r>
      <w:r w:rsidRPr="00D26882">
        <w:rPr>
          <w:lang w:val="ru-RU"/>
        </w:rPr>
        <w:t>!")</w:t>
      </w:r>
    </w:p>
    <w:p w14:paraId="160D83F0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else:</w:t>
      </w:r>
    </w:p>
    <w:p w14:paraId="1F8B543F" w14:textId="77777777" w:rsidR="00D26882" w:rsidRPr="00D26882" w:rsidRDefault="00D26882" w:rsidP="00D26882">
      <w:pPr>
        <w:pStyle w:val="ac"/>
      </w:pPr>
      <w:r w:rsidRPr="00D26882">
        <w:t>                cursor.execute("DELETE FROM admins WHERE chat_id=?", (admin_id,))</w:t>
      </w:r>
    </w:p>
    <w:p w14:paraId="3F2BC85B" w14:textId="77777777" w:rsidR="00D26882" w:rsidRPr="00D26882" w:rsidRDefault="00D26882" w:rsidP="00D26882">
      <w:pPr>
        <w:pStyle w:val="ac"/>
      </w:pPr>
      <w:r w:rsidRPr="00D26882">
        <w:t>                conn.commit()</w:t>
      </w:r>
    </w:p>
    <w:p w14:paraId="0DB2323D" w14:textId="77777777" w:rsidR="00D26882" w:rsidRPr="00D26882" w:rsidRDefault="00D26882" w:rsidP="00D26882">
      <w:pPr>
        <w:pStyle w:val="ac"/>
      </w:pPr>
      <w:r w:rsidRPr="00D26882">
        <w:t xml:space="preserve">        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✅</w:t>
      </w:r>
      <w:r w:rsidRPr="00D26882">
        <w:t xml:space="preserve"> </w:t>
      </w:r>
      <w:r w:rsidRPr="00D26882">
        <w:rPr>
          <w:rFonts w:cs="Courier New"/>
          <w:lang w:val="ru-RU"/>
        </w:rPr>
        <w:t>Пользователь</w:t>
      </w:r>
      <w:r w:rsidRPr="00D26882">
        <w:t xml:space="preserve"> {admin_id} </w:t>
      </w:r>
      <w:r w:rsidRPr="00D26882">
        <w:rPr>
          <w:lang w:val="ru-RU"/>
        </w:rPr>
        <w:t>больше</w:t>
      </w:r>
      <w:r w:rsidRPr="00D26882">
        <w:t xml:space="preserve"> </w:t>
      </w:r>
      <w:r w:rsidRPr="00D26882">
        <w:rPr>
          <w:lang w:val="ru-RU"/>
        </w:rPr>
        <w:t>не</w:t>
      </w:r>
      <w:r w:rsidRPr="00D26882">
        <w:t xml:space="preserve"> </w:t>
      </w:r>
      <w:r w:rsidRPr="00D26882">
        <w:rPr>
          <w:lang w:val="ru-RU"/>
        </w:rPr>
        <w:t>администратор</w:t>
      </w:r>
      <w:r w:rsidRPr="00D26882">
        <w:t>.")</w:t>
      </w:r>
    </w:p>
    <w:p w14:paraId="083E0636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    </w:t>
      </w:r>
      <w:r w:rsidRPr="00D26882">
        <w:rPr>
          <w:lang w:val="ru-RU"/>
        </w:rPr>
        <w:t>bot.send_message(admin_id,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Ваши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права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были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сняты</w:t>
      </w:r>
      <w:r w:rsidRPr="00D26882">
        <w:rPr>
          <w:lang w:val="ru-RU"/>
        </w:rPr>
        <w:t>.")</w:t>
      </w:r>
    </w:p>
    <w:p w14:paraId="4E80F3FF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 xml:space="preserve">except </w:t>
      </w:r>
      <w:r w:rsidRPr="00D26882">
        <w:rPr>
          <w:i/>
          <w:iCs/>
        </w:rPr>
        <w:t>ValueError</w:t>
      </w:r>
      <w:r w:rsidRPr="00D26882">
        <w:t>:</w:t>
      </w:r>
    </w:p>
    <w:p w14:paraId="441D682F" w14:textId="77777777" w:rsidR="00D26882" w:rsidRPr="00D26882" w:rsidRDefault="00D26882" w:rsidP="00D26882">
      <w:pPr>
        <w:pStyle w:val="ac"/>
      </w:pPr>
      <w:r w:rsidRPr="00D26882">
        <w:t>            bot.send_message(chat_id, 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Неверный</w:t>
      </w:r>
      <w:r w:rsidRPr="00D26882">
        <w:t xml:space="preserve"> </w:t>
      </w:r>
      <w:r w:rsidRPr="00D26882">
        <w:rPr>
          <w:rFonts w:cs="Courier New"/>
          <w:lang w:val="ru-RU"/>
        </w:rPr>
        <w:t>формат</w:t>
      </w:r>
      <w:r w:rsidRPr="00D26882">
        <w:t xml:space="preserve"> ID. </w:t>
      </w:r>
      <w:r w:rsidRPr="00D26882">
        <w:rPr>
          <w:rFonts w:cs="Courier New"/>
          <w:lang w:val="ru-RU"/>
        </w:rPr>
        <w:t>Введите</w:t>
      </w:r>
      <w:r w:rsidRPr="00D26882">
        <w:t xml:space="preserve"> </w:t>
      </w:r>
      <w:r w:rsidRPr="00D26882">
        <w:rPr>
          <w:rFonts w:cs="Courier New"/>
          <w:lang w:val="ru-RU"/>
        </w:rPr>
        <w:t>число</w:t>
      </w:r>
      <w:r w:rsidRPr="00D26882">
        <w:t>.")</w:t>
      </w:r>
    </w:p>
    <w:p w14:paraId="3732B827" w14:textId="77777777" w:rsidR="00D26882" w:rsidRPr="00D26882" w:rsidRDefault="00D26882" w:rsidP="00D26882">
      <w:pPr>
        <w:pStyle w:val="ac"/>
      </w:pPr>
      <w:r w:rsidRPr="00D26882">
        <w:t>        finally:</w:t>
      </w:r>
    </w:p>
    <w:p w14:paraId="2FCF8B48" w14:textId="77777777" w:rsidR="00D26882" w:rsidRPr="00D26882" w:rsidRDefault="00D26882" w:rsidP="00D26882">
      <w:pPr>
        <w:pStyle w:val="ac"/>
      </w:pPr>
      <w:r w:rsidRPr="00D26882">
        <w:t>            user_states.pop(chat_id, None)</w:t>
      </w:r>
    </w:p>
    <w:p w14:paraId="481F1E33" w14:textId="77777777" w:rsidR="00D26882" w:rsidRPr="00D26882" w:rsidRDefault="00D26882" w:rsidP="00D26882">
      <w:pPr>
        <w:pStyle w:val="ac"/>
      </w:pPr>
    </w:p>
    <w:p w14:paraId="6CD66A95" w14:textId="77777777" w:rsidR="00D26882" w:rsidRPr="00D26882" w:rsidRDefault="00D26882" w:rsidP="00D26882">
      <w:pPr>
        <w:pStyle w:val="ac"/>
      </w:pPr>
      <w:r w:rsidRPr="00D26882">
        <w:t>    elif state == 'awaiting_broadcast_message':</w:t>
      </w:r>
    </w:p>
    <w:p w14:paraId="78C3D115" w14:textId="77777777" w:rsidR="00D26882" w:rsidRPr="00D26882" w:rsidRDefault="00D26882" w:rsidP="00D26882">
      <w:pPr>
        <w:pStyle w:val="ac"/>
      </w:pPr>
      <w:r w:rsidRPr="00D26882">
        <w:lastRenderedPageBreak/>
        <w:t>        if not is_admin(chat_id):</w:t>
      </w:r>
    </w:p>
    <w:p w14:paraId="0B3915A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bot.send_message(chat_id, "</w:t>
      </w:r>
      <w:r w:rsidRPr="00D26882">
        <w:rPr>
          <w:rFonts w:ascii="Segoe UI Emoji" w:hAnsi="Segoe UI Emoji" w:cs="Segoe UI Emoji"/>
          <w:lang w:val="ru-RU"/>
        </w:rPr>
        <w:t>❌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У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вас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нет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прав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администратора</w:t>
      </w:r>
      <w:r w:rsidRPr="00D26882">
        <w:rPr>
          <w:lang w:val="ru-RU"/>
        </w:rPr>
        <w:t>!")</w:t>
      </w:r>
    </w:p>
    <w:p w14:paraId="28018237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    </w:t>
      </w:r>
      <w:r w:rsidRPr="00D26882">
        <w:t>user_states.pop(chat_id, None)</w:t>
      </w:r>
    </w:p>
    <w:p w14:paraId="5CED2ED4" w14:textId="77777777" w:rsidR="00D26882" w:rsidRPr="00D26882" w:rsidRDefault="00D26882" w:rsidP="00D26882">
      <w:pPr>
        <w:pStyle w:val="ac"/>
      </w:pPr>
      <w:r w:rsidRPr="00D26882">
        <w:t>            return</w:t>
      </w:r>
    </w:p>
    <w:p w14:paraId="122A535C" w14:textId="77777777" w:rsidR="00D26882" w:rsidRPr="00D26882" w:rsidRDefault="00D26882" w:rsidP="00D26882">
      <w:pPr>
        <w:pStyle w:val="ac"/>
      </w:pPr>
      <w:r w:rsidRPr="00D26882">
        <w:t>        cursor.execute("SELECT chat_id FROM users")</w:t>
      </w:r>
    </w:p>
    <w:p w14:paraId="7CCCA9D0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users</w:t>
      </w:r>
      <w:r w:rsidRPr="00D26882">
        <w:t xml:space="preserve"> = cursor.fetchall()</w:t>
      </w:r>
    </w:p>
    <w:p w14:paraId="529B9602" w14:textId="77777777" w:rsidR="00D26882" w:rsidRPr="00D26882" w:rsidRDefault="00D26882" w:rsidP="00D26882">
      <w:pPr>
        <w:pStyle w:val="ac"/>
      </w:pPr>
      <w:r w:rsidRPr="00D26882">
        <w:t>        for user in users:</w:t>
      </w:r>
    </w:p>
    <w:p w14:paraId="35D6B7E6" w14:textId="77777777" w:rsidR="00D26882" w:rsidRPr="00D26882" w:rsidRDefault="00D26882" w:rsidP="00D26882">
      <w:pPr>
        <w:pStyle w:val="ac"/>
      </w:pPr>
      <w:r w:rsidRPr="00D26882">
        <w:t>            try:</w:t>
      </w:r>
    </w:p>
    <w:p w14:paraId="0959BEFC" w14:textId="77777777" w:rsidR="00D26882" w:rsidRPr="00D26882" w:rsidRDefault="00D26882" w:rsidP="00D26882">
      <w:pPr>
        <w:pStyle w:val="ac"/>
      </w:pPr>
      <w:r w:rsidRPr="00D26882">
        <w:t xml:space="preserve">                bot.send_message(user[0],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  <w:lang w:val="ru-RU"/>
        </w:rPr>
        <w:t>📢</w:t>
      </w:r>
      <w:r w:rsidRPr="00D26882">
        <w:t xml:space="preserve"> </w:t>
      </w:r>
      <w:r w:rsidRPr="00D26882">
        <w:rPr>
          <w:lang w:val="ru-RU"/>
        </w:rPr>
        <w:t>Сообщение</w:t>
      </w:r>
      <w:r w:rsidRPr="00D26882">
        <w:t xml:space="preserve"> </w:t>
      </w:r>
      <w:r w:rsidRPr="00D26882">
        <w:rPr>
          <w:lang w:val="ru-RU"/>
        </w:rPr>
        <w:t>от</w:t>
      </w:r>
      <w:r w:rsidRPr="00D26882">
        <w:t xml:space="preserve"> </w:t>
      </w:r>
      <w:r w:rsidRPr="00D26882">
        <w:rPr>
          <w:lang w:val="ru-RU"/>
        </w:rPr>
        <w:t>админа</w:t>
      </w:r>
      <w:r w:rsidRPr="00D26882">
        <w:t>: {text}")</w:t>
      </w:r>
    </w:p>
    <w:p w14:paraId="53008783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        </w:t>
      </w:r>
      <w:r w:rsidRPr="00D26882">
        <w:rPr>
          <w:lang w:val="ru-RU"/>
        </w:rPr>
        <w:t>except:</w:t>
      </w:r>
    </w:p>
    <w:p w14:paraId="565B8EBF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        continue</w:t>
      </w:r>
    </w:p>
    <w:p w14:paraId="11800D48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rPr>
          <w:lang w:val="ru-RU"/>
        </w:rPr>
        <w:t>        bot.send_message(chat_id, "</w:t>
      </w:r>
      <w:r w:rsidRPr="00D26882">
        <w:rPr>
          <w:rFonts w:ascii="Segoe UI Emoji" w:hAnsi="Segoe UI Emoji" w:cs="Segoe UI Emoji"/>
          <w:lang w:val="ru-RU"/>
        </w:rPr>
        <w:t>✅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Сообщение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отправлено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всем</w:t>
      </w:r>
      <w:r w:rsidRPr="00D26882">
        <w:rPr>
          <w:lang w:val="ru-RU"/>
        </w:rPr>
        <w:t xml:space="preserve"> </w:t>
      </w:r>
      <w:r w:rsidRPr="00D26882">
        <w:rPr>
          <w:rFonts w:cs="Courier New"/>
          <w:lang w:val="ru-RU"/>
        </w:rPr>
        <w:t>пользователям</w:t>
      </w:r>
      <w:r w:rsidRPr="00D26882">
        <w:rPr>
          <w:lang w:val="ru-RU"/>
        </w:rPr>
        <w:t>.")</w:t>
      </w:r>
    </w:p>
    <w:p w14:paraId="788A391A" w14:textId="77777777" w:rsidR="00D26882" w:rsidRPr="00D26882" w:rsidRDefault="00D26882" w:rsidP="00D26882">
      <w:pPr>
        <w:pStyle w:val="ac"/>
      </w:pPr>
      <w:r w:rsidRPr="00D26882">
        <w:rPr>
          <w:lang w:val="ru-RU"/>
        </w:rPr>
        <w:t xml:space="preserve">        </w:t>
      </w:r>
      <w:r w:rsidRPr="00D26882">
        <w:t>user_states.pop(chat_id, None)</w:t>
      </w:r>
    </w:p>
    <w:p w14:paraId="69BD9241" w14:textId="77777777" w:rsidR="00D26882" w:rsidRPr="00D26882" w:rsidRDefault="00D26882" w:rsidP="00D26882">
      <w:pPr>
        <w:pStyle w:val="ac"/>
      </w:pPr>
    </w:p>
    <w:p w14:paraId="28A0B28A" w14:textId="77777777" w:rsidR="00D26882" w:rsidRPr="00D26882" w:rsidRDefault="00D26882" w:rsidP="00D26882">
      <w:pPr>
        <w:pStyle w:val="ac"/>
      </w:pPr>
      <w:r w:rsidRPr="00D26882">
        <w:t>@bot.message_handler(</w:t>
      </w:r>
      <w:r w:rsidRPr="00D26882">
        <w:rPr>
          <w:i/>
          <w:iCs/>
        </w:rPr>
        <w:t>content_types</w:t>
      </w:r>
      <w:r w:rsidRPr="00D26882">
        <w:t>=['photo'])</w:t>
      </w:r>
    </w:p>
    <w:p w14:paraId="37EE1354" w14:textId="77777777" w:rsidR="00D26882" w:rsidRPr="00D26882" w:rsidRDefault="00D26882" w:rsidP="00D26882">
      <w:pPr>
        <w:pStyle w:val="ac"/>
      </w:pPr>
      <w:r w:rsidRPr="00D26882">
        <w:t>def handle_photo(message):</w:t>
      </w:r>
    </w:p>
    <w:p w14:paraId="43684406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chat_id</w:t>
      </w:r>
      <w:r w:rsidRPr="00D26882">
        <w:t xml:space="preserve"> = message.chat.id</w:t>
      </w:r>
    </w:p>
    <w:p w14:paraId="1206711A" w14:textId="77777777" w:rsidR="00D26882" w:rsidRPr="00D26882" w:rsidRDefault="00D26882" w:rsidP="00D26882">
      <w:pPr>
        <w:pStyle w:val="ac"/>
      </w:pPr>
      <w:r w:rsidRPr="00D26882">
        <w:t>    cursor.execute("SELECT logged_in FROM users WHERE chat_id=?", (chat_id,))</w:t>
      </w:r>
    </w:p>
    <w:p w14:paraId="1C2D9A89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result</w:t>
      </w:r>
      <w:r w:rsidRPr="00D26882">
        <w:t xml:space="preserve"> = cursor.fetchone()</w:t>
      </w:r>
    </w:p>
    <w:p w14:paraId="1C8E3411" w14:textId="77777777" w:rsidR="00D26882" w:rsidRPr="00D26882" w:rsidRDefault="00D26882" w:rsidP="00D26882">
      <w:pPr>
        <w:pStyle w:val="ac"/>
      </w:pPr>
      <w:r w:rsidRPr="00D26882">
        <w:t>    if not result or not result[0]:</w:t>
      </w:r>
    </w:p>
    <w:p w14:paraId="16702FCB" w14:textId="77777777" w:rsidR="00D26882" w:rsidRPr="00D26882" w:rsidRDefault="00D26882" w:rsidP="00D26882">
      <w:pPr>
        <w:pStyle w:val="ac"/>
      </w:pPr>
      <w:r w:rsidRPr="00D26882">
        <w:t>        bot.send_message(chat_id, "</w:t>
      </w:r>
      <w:r w:rsidRPr="00D26882">
        <w:rPr>
          <w:lang w:val="ru-RU"/>
        </w:rPr>
        <w:t>Сначала</w:t>
      </w:r>
      <w:r w:rsidRPr="00D26882">
        <w:t xml:space="preserve"> </w:t>
      </w:r>
      <w:r w:rsidRPr="00D26882">
        <w:rPr>
          <w:lang w:val="ru-RU"/>
        </w:rPr>
        <w:t>выполните</w:t>
      </w:r>
      <w:r w:rsidRPr="00D26882">
        <w:t xml:space="preserve"> </w:t>
      </w:r>
      <w:r w:rsidRPr="00D26882">
        <w:rPr>
          <w:lang w:val="ru-RU"/>
        </w:rPr>
        <w:t>вход</w:t>
      </w:r>
      <w:r w:rsidRPr="00D26882">
        <w:t xml:space="preserve"> </w:t>
      </w:r>
      <w:r w:rsidRPr="00D26882">
        <w:rPr>
          <w:lang w:val="ru-RU"/>
        </w:rPr>
        <w:t>через</w:t>
      </w:r>
      <w:r w:rsidRPr="00D26882">
        <w:t xml:space="preserve"> /login.")</w:t>
      </w:r>
    </w:p>
    <w:p w14:paraId="68E63A63" w14:textId="77777777" w:rsidR="00D26882" w:rsidRPr="00D26882" w:rsidRDefault="00D26882" w:rsidP="00D26882">
      <w:pPr>
        <w:pStyle w:val="ac"/>
      </w:pPr>
      <w:r w:rsidRPr="00D26882">
        <w:t>        return</w:t>
      </w:r>
    </w:p>
    <w:p w14:paraId="635AD848" w14:textId="77777777" w:rsidR="00D26882" w:rsidRPr="00D26882" w:rsidRDefault="00D26882" w:rsidP="00D26882">
      <w:pPr>
        <w:pStyle w:val="ac"/>
      </w:pPr>
    </w:p>
    <w:p w14:paraId="2F2826B6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file_info</w:t>
      </w:r>
      <w:r w:rsidRPr="00D26882">
        <w:t xml:space="preserve"> = bot.get_file(message.photo[-1].file_id)</w:t>
      </w:r>
    </w:p>
    <w:p w14:paraId="3261E4D1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downloaded_file</w:t>
      </w:r>
      <w:r w:rsidRPr="00D26882">
        <w:t xml:space="preserve"> = bot.download_file(file_info.file_path)</w:t>
      </w:r>
    </w:p>
    <w:p w14:paraId="7093F173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img_path</w:t>
      </w:r>
      <w:r w:rsidRPr="00D26882">
        <w:t xml:space="preserve"> = </w:t>
      </w:r>
      <w:r w:rsidRPr="00D26882">
        <w:rPr>
          <w:i/>
          <w:iCs/>
        </w:rPr>
        <w:t>f</w:t>
      </w:r>
      <w:r w:rsidRPr="00D26882">
        <w:t>"/home/nikola/mysite/temp_{chat_id}.jpg"  # Adjust path for PythonAnywhere</w:t>
      </w:r>
    </w:p>
    <w:p w14:paraId="76A2CC93" w14:textId="77777777" w:rsidR="00D26882" w:rsidRPr="00D26882" w:rsidRDefault="00D26882" w:rsidP="00D26882">
      <w:pPr>
        <w:pStyle w:val="ac"/>
      </w:pPr>
      <w:r w:rsidRPr="00D26882">
        <w:t xml:space="preserve">    with </w:t>
      </w:r>
      <w:r w:rsidRPr="00D26882">
        <w:rPr>
          <w:b/>
          <w:bCs/>
        </w:rPr>
        <w:t>open</w:t>
      </w:r>
      <w:r w:rsidRPr="00D26882">
        <w:t>(img_path, 'wb') as f:</w:t>
      </w:r>
    </w:p>
    <w:p w14:paraId="5E8F10B9" w14:textId="77777777" w:rsidR="00D26882" w:rsidRPr="00D26882" w:rsidRDefault="00D26882" w:rsidP="00D26882">
      <w:pPr>
        <w:pStyle w:val="ac"/>
      </w:pPr>
      <w:r w:rsidRPr="00D26882">
        <w:t>        f.write(downloaded_file)</w:t>
      </w:r>
    </w:p>
    <w:p w14:paraId="318163A6" w14:textId="77777777" w:rsidR="00D26882" w:rsidRPr="00D26882" w:rsidRDefault="00D26882" w:rsidP="00D26882">
      <w:pPr>
        <w:pStyle w:val="ac"/>
      </w:pPr>
    </w:p>
    <w:p w14:paraId="4BD893FF" w14:textId="77777777" w:rsidR="00D26882" w:rsidRPr="00D26882" w:rsidRDefault="00D26882" w:rsidP="00D26882">
      <w:pPr>
        <w:pStyle w:val="ac"/>
      </w:pPr>
      <w:r w:rsidRPr="00D26882">
        <w:t>    try:</w:t>
      </w:r>
    </w:p>
    <w:p w14:paraId="4EB27C6C" w14:textId="77777777" w:rsidR="00D26882" w:rsidRPr="00D26882" w:rsidRDefault="00D26882" w:rsidP="00D26882">
      <w:pPr>
        <w:pStyle w:val="ac"/>
      </w:pPr>
      <w:r w:rsidRPr="00D26882">
        <w:t xml:space="preserve">        prediction, </w:t>
      </w:r>
      <w:r w:rsidRPr="00D26882">
        <w:rPr>
          <w:i/>
          <w:iCs/>
        </w:rPr>
        <w:t>confidence</w:t>
      </w:r>
      <w:r w:rsidRPr="00D26882">
        <w:t xml:space="preserve"> = predict_image(img_path)</w:t>
      </w:r>
    </w:p>
    <w:p w14:paraId="305C0C75" w14:textId="77777777" w:rsidR="00D26882" w:rsidRPr="00D26882" w:rsidRDefault="00D26882" w:rsidP="00D26882">
      <w:pPr>
        <w:pStyle w:val="ac"/>
      </w:pPr>
      <w:r w:rsidRPr="00D26882">
        <w:t>        cursor.execute("UPDATE users SET predictions_count = predictions_count + 1 WHERE chat_id=?", (chat_id,))</w:t>
      </w:r>
    </w:p>
    <w:p w14:paraId="5656BA72" w14:textId="77777777" w:rsidR="00D26882" w:rsidRPr="00D26882" w:rsidRDefault="00D26882" w:rsidP="00D26882">
      <w:pPr>
        <w:pStyle w:val="ac"/>
      </w:pPr>
      <w:r w:rsidRPr="00D26882">
        <w:t>        conn.commit()</w:t>
      </w:r>
    </w:p>
    <w:p w14:paraId="583B8E5D" w14:textId="77777777" w:rsidR="00D26882" w:rsidRPr="00D26882" w:rsidRDefault="00D26882" w:rsidP="00D26882">
      <w:pPr>
        <w:pStyle w:val="ac"/>
      </w:pPr>
      <w:r w:rsidRPr="00D26882">
        <w:t xml:space="preserve">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  <w:lang w:val="ru-RU"/>
        </w:rPr>
        <w:t>🔍</w:t>
      </w:r>
      <w:r w:rsidRPr="00D26882">
        <w:t xml:space="preserve"> </w:t>
      </w:r>
      <w:r w:rsidRPr="00D26882">
        <w:rPr>
          <w:lang w:val="ru-RU"/>
        </w:rPr>
        <w:t>На</w:t>
      </w:r>
      <w:r w:rsidRPr="00D26882">
        <w:t xml:space="preserve"> </w:t>
      </w:r>
      <w:r w:rsidRPr="00D26882">
        <w:rPr>
          <w:lang w:val="ru-RU"/>
        </w:rPr>
        <w:t>изображении</w:t>
      </w:r>
      <w:r w:rsidRPr="00D26882">
        <w:t>: {prediction} (</w:t>
      </w:r>
      <w:r w:rsidRPr="00D26882">
        <w:rPr>
          <w:lang w:val="ru-RU"/>
        </w:rPr>
        <w:t>вероятность</w:t>
      </w:r>
      <w:r w:rsidRPr="00D26882">
        <w:t>: {confidence</w:t>
      </w:r>
      <w:r w:rsidRPr="00D26882">
        <w:rPr>
          <w:i/>
          <w:iCs/>
        </w:rPr>
        <w:t>:.2f</w:t>
      </w:r>
      <w:r w:rsidRPr="00D26882">
        <w:t>}%)")</w:t>
      </w:r>
    </w:p>
    <w:p w14:paraId="7FD175A6" w14:textId="77777777" w:rsidR="00D26882" w:rsidRPr="00D26882" w:rsidRDefault="00D26882" w:rsidP="00D26882">
      <w:pPr>
        <w:pStyle w:val="ac"/>
      </w:pPr>
      <w:r w:rsidRPr="00D26882">
        <w:t xml:space="preserve">    except </w:t>
      </w:r>
      <w:r w:rsidRPr="00D26882">
        <w:rPr>
          <w:i/>
          <w:iCs/>
        </w:rPr>
        <w:t>Exception</w:t>
      </w:r>
      <w:r w:rsidRPr="00D26882">
        <w:t xml:space="preserve"> as e:</w:t>
      </w:r>
    </w:p>
    <w:p w14:paraId="219B68C7" w14:textId="77777777" w:rsidR="00D26882" w:rsidRPr="00D26882" w:rsidRDefault="00D26882" w:rsidP="00D26882">
      <w:pPr>
        <w:pStyle w:val="ac"/>
      </w:pPr>
      <w:r w:rsidRPr="00D26882">
        <w:t xml:space="preserve">        bot.send_message(chat_id, </w:t>
      </w:r>
      <w:r w:rsidRPr="00D26882">
        <w:rPr>
          <w:i/>
          <w:iCs/>
        </w:rPr>
        <w:t>f</w:t>
      </w:r>
      <w:r w:rsidRPr="00D26882">
        <w:t>"</w:t>
      </w:r>
      <w:r w:rsidRPr="00D26882">
        <w:rPr>
          <w:rFonts w:ascii="Segoe UI Emoji" w:hAnsi="Segoe UI Emoji" w:cs="Segoe UI Emoji"/>
        </w:rPr>
        <w:t>❌</w:t>
      </w:r>
      <w:r w:rsidRPr="00D26882">
        <w:t xml:space="preserve"> </w:t>
      </w:r>
      <w:r w:rsidRPr="00D26882">
        <w:rPr>
          <w:rFonts w:cs="Courier New"/>
          <w:lang w:val="ru-RU"/>
        </w:rPr>
        <w:t>Ошибка</w:t>
      </w:r>
      <w:r w:rsidRPr="00D26882">
        <w:t xml:space="preserve"> </w:t>
      </w:r>
      <w:r w:rsidRPr="00D26882">
        <w:rPr>
          <w:rFonts w:cs="Courier New"/>
          <w:lang w:val="ru-RU"/>
        </w:rPr>
        <w:t>при</w:t>
      </w:r>
      <w:r w:rsidRPr="00D26882">
        <w:t xml:space="preserve"> </w:t>
      </w:r>
      <w:r w:rsidRPr="00D26882">
        <w:rPr>
          <w:rFonts w:cs="Courier New"/>
          <w:lang w:val="ru-RU"/>
        </w:rPr>
        <w:t>распознавании</w:t>
      </w:r>
      <w:r w:rsidRPr="00D26882">
        <w:t>: {</w:t>
      </w:r>
      <w:r w:rsidRPr="00D26882">
        <w:rPr>
          <w:i/>
          <w:iCs/>
        </w:rPr>
        <w:t>str</w:t>
      </w:r>
      <w:r w:rsidRPr="00D26882">
        <w:t>(e)}")</w:t>
      </w:r>
    </w:p>
    <w:p w14:paraId="620F5D5A" w14:textId="77777777" w:rsidR="00D26882" w:rsidRPr="00D26882" w:rsidRDefault="00D26882" w:rsidP="00D26882">
      <w:pPr>
        <w:pStyle w:val="ac"/>
      </w:pPr>
      <w:r w:rsidRPr="00D26882">
        <w:lastRenderedPageBreak/>
        <w:t>    finally:</w:t>
      </w:r>
    </w:p>
    <w:p w14:paraId="027D3558" w14:textId="77777777" w:rsidR="00D26882" w:rsidRPr="00D26882" w:rsidRDefault="00D26882" w:rsidP="00D26882">
      <w:pPr>
        <w:pStyle w:val="ac"/>
      </w:pPr>
      <w:r w:rsidRPr="00D26882">
        <w:t>        if os.path.exists(img_path):</w:t>
      </w:r>
    </w:p>
    <w:p w14:paraId="187416CF" w14:textId="77777777" w:rsidR="00D26882" w:rsidRPr="00D26882" w:rsidRDefault="00D26882" w:rsidP="00D26882">
      <w:pPr>
        <w:pStyle w:val="ac"/>
      </w:pPr>
      <w:r w:rsidRPr="00D26882">
        <w:t>            os.remove(img_path)</w:t>
      </w:r>
    </w:p>
    <w:p w14:paraId="389BD2A0" w14:textId="77777777" w:rsidR="00D26882" w:rsidRPr="00D26882" w:rsidRDefault="00D26882" w:rsidP="00D26882">
      <w:pPr>
        <w:pStyle w:val="ac"/>
      </w:pPr>
    </w:p>
    <w:p w14:paraId="4CEC2349" w14:textId="77777777" w:rsidR="00D26882" w:rsidRPr="00D26882" w:rsidRDefault="00D26882" w:rsidP="00D26882">
      <w:pPr>
        <w:pStyle w:val="ac"/>
      </w:pPr>
      <w:r w:rsidRPr="00D26882">
        <w:t>def predict_image(img_path):</w:t>
      </w:r>
    </w:p>
    <w:p w14:paraId="1A127539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img</w:t>
      </w:r>
      <w:r w:rsidRPr="00D26882">
        <w:t xml:space="preserve"> = image.load_img(img_path, </w:t>
      </w:r>
      <w:r w:rsidRPr="00D26882">
        <w:rPr>
          <w:i/>
          <w:iCs/>
        </w:rPr>
        <w:t>target_size</w:t>
      </w:r>
      <w:r w:rsidRPr="00D26882">
        <w:t>=(200, 200))</w:t>
      </w:r>
    </w:p>
    <w:p w14:paraId="5127CD0B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x</w:t>
      </w:r>
      <w:r w:rsidRPr="00D26882">
        <w:t xml:space="preserve"> = image.img_to_array(img)</w:t>
      </w:r>
    </w:p>
    <w:p w14:paraId="7EF207D1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x</w:t>
      </w:r>
      <w:r w:rsidRPr="00D26882">
        <w:t xml:space="preserve"> = np.expand_dims(x, </w:t>
      </w:r>
      <w:r w:rsidRPr="00D26882">
        <w:rPr>
          <w:i/>
          <w:iCs/>
        </w:rPr>
        <w:t>axis</w:t>
      </w:r>
      <w:r w:rsidRPr="00D26882">
        <w:t>=0) / 255.0</w:t>
      </w:r>
    </w:p>
    <w:p w14:paraId="2622E18D" w14:textId="77777777" w:rsidR="00D26882" w:rsidRPr="00D26882" w:rsidRDefault="00D26882" w:rsidP="00D26882">
      <w:pPr>
        <w:pStyle w:val="ac"/>
      </w:pPr>
      <w:r w:rsidRPr="00D26882">
        <w:t xml:space="preserve">    </w:t>
      </w:r>
      <w:r w:rsidRPr="00D26882">
        <w:rPr>
          <w:i/>
          <w:iCs/>
        </w:rPr>
        <w:t>prediction</w:t>
      </w:r>
      <w:r w:rsidRPr="00D26882">
        <w:t xml:space="preserve"> = model.predict(x)</w:t>
      </w:r>
    </w:p>
    <w:p w14:paraId="2333A52F" w14:textId="77777777" w:rsidR="00D26882" w:rsidRPr="00D26882" w:rsidRDefault="00D26882" w:rsidP="00D26882">
      <w:pPr>
        <w:pStyle w:val="ac"/>
      </w:pPr>
      <w:r w:rsidRPr="00D26882">
        <w:t>    return ("</w:t>
      </w:r>
      <w:r w:rsidRPr="00D26882">
        <w:rPr>
          <w:lang w:val="ru-RU"/>
        </w:rPr>
        <w:t>панда</w:t>
      </w:r>
      <w:r w:rsidRPr="00D26882">
        <w:t xml:space="preserve"> </w:t>
      </w:r>
      <w:r w:rsidRPr="00D26882">
        <w:rPr>
          <w:rFonts w:ascii="Segoe UI Emoji" w:hAnsi="Segoe UI Emoji" w:cs="Segoe UI Emoji"/>
          <w:lang w:val="ru-RU"/>
        </w:rPr>
        <w:t>🐼</w:t>
      </w:r>
      <w:r w:rsidRPr="00D26882">
        <w:t>", (1 - prediction[0][0]) * 100) if prediction[0] &lt; 0.5 else ("</w:t>
      </w:r>
      <w:r w:rsidRPr="00D26882">
        <w:rPr>
          <w:lang w:val="ru-RU"/>
        </w:rPr>
        <w:t>человек</w:t>
      </w:r>
      <w:r w:rsidRPr="00D26882">
        <w:t xml:space="preserve"> </w:t>
      </w:r>
      <w:r w:rsidRPr="00D26882">
        <w:rPr>
          <w:rFonts w:ascii="Segoe UI Emoji" w:hAnsi="Segoe UI Emoji" w:cs="Segoe UI Emoji"/>
          <w:lang w:val="ru-RU"/>
        </w:rPr>
        <w:t>👤</w:t>
      </w:r>
      <w:r w:rsidRPr="00D26882">
        <w:t>", prediction[0][0] * 100)</w:t>
      </w:r>
    </w:p>
    <w:p w14:paraId="0F54B014" w14:textId="77777777" w:rsidR="00D26882" w:rsidRPr="00D26882" w:rsidRDefault="00D26882" w:rsidP="00D26882">
      <w:pPr>
        <w:pStyle w:val="ac"/>
      </w:pPr>
    </w:p>
    <w:p w14:paraId="3EF3A4FD" w14:textId="77777777" w:rsidR="00D26882" w:rsidRPr="00D26882" w:rsidRDefault="00D26882" w:rsidP="00D26882">
      <w:pPr>
        <w:pStyle w:val="ac"/>
      </w:pPr>
      <w:r w:rsidRPr="00D26882">
        <w:t xml:space="preserve">@app.route('/webhook', </w:t>
      </w:r>
      <w:r w:rsidRPr="00D26882">
        <w:rPr>
          <w:i/>
          <w:iCs/>
        </w:rPr>
        <w:t>methods</w:t>
      </w:r>
      <w:r w:rsidRPr="00D26882">
        <w:t>=['POST'])</w:t>
      </w:r>
    </w:p>
    <w:p w14:paraId="240D60D1" w14:textId="77777777" w:rsidR="00D26882" w:rsidRPr="00D26882" w:rsidRDefault="00D26882" w:rsidP="00D26882">
      <w:pPr>
        <w:pStyle w:val="ac"/>
      </w:pPr>
      <w:r w:rsidRPr="00D26882">
        <w:t>def webhook():</w:t>
      </w:r>
    </w:p>
    <w:p w14:paraId="304802C6" w14:textId="77777777" w:rsidR="00D26882" w:rsidRPr="00D26882" w:rsidRDefault="00D26882" w:rsidP="00D26882">
      <w:pPr>
        <w:pStyle w:val="ac"/>
      </w:pPr>
      <w:r w:rsidRPr="00D26882">
        <w:t>    if request.headers.get('content-type') == 'application/json':</w:t>
      </w:r>
    </w:p>
    <w:p w14:paraId="559F3F65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json_string</w:t>
      </w:r>
      <w:r w:rsidRPr="00D26882">
        <w:t xml:space="preserve"> = request.get_data().decode('utf-8')</w:t>
      </w:r>
    </w:p>
    <w:p w14:paraId="594FDAE2" w14:textId="77777777" w:rsidR="00D26882" w:rsidRPr="00D26882" w:rsidRDefault="00D26882" w:rsidP="00D26882">
      <w:pPr>
        <w:pStyle w:val="ac"/>
      </w:pPr>
      <w:r w:rsidRPr="00D26882">
        <w:t xml:space="preserve">        </w:t>
      </w:r>
      <w:r w:rsidRPr="00D26882">
        <w:rPr>
          <w:i/>
          <w:iCs/>
        </w:rPr>
        <w:t>update</w:t>
      </w:r>
      <w:r w:rsidRPr="00D26882">
        <w:t xml:space="preserve"> = telebot.types.Update.de_json(json_string)</w:t>
      </w:r>
    </w:p>
    <w:p w14:paraId="678CFE18" w14:textId="77777777" w:rsidR="00D26882" w:rsidRPr="00D26882" w:rsidRDefault="00D26882" w:rsidP="00D26882">
      <w:pPr>
        <w:pStyle w:val="ac"/>
      </w:pPr>
      <w:r w:rsidRPr="00D26882">
        <w:t>        bot.process_new_updates([update])</w:t>
      </w:r>
    </w:p>
    <w:p w14:paraId="26FCD170" w14:textId="77777777" w:rsidR="00D26882" w:rsidRPr="00D26882" w:rsidRDefault="00D26882" w:rsidP="00D26882">
      <w:pPr>
        <w:pStyle w:val="ac"/>
      </w:pPr>
      <w:r w:rsidRPr="00D26882">
        <w:t>        return 'OK', 200</w:t>
      </w:r>
    </w:p>
    <w:p w14:paraId="4BFB6CAF" w14:textId="77777777" w:rsidR="00D26882" w:rsidRPr="00D26882" w:rsidRDefault="00D26882" w:rsidP="00D26882">
      <w:pPr>
        <w:pStyle w:val="ac"/>
      </w:pPr>
      <w:r w:rsidRPr="00D26882">
        <w:t>    return 'Invalid content type', 400</w:t>
      </w:r>
    </w:p>
    <w:p w14:paraId="07855BDB" w14:textId="77777777" w:rsidR="00D26882" w:rsidRPr="00D26882" w:rsidRDefault="00D26882" w:rsidP="00D26882">
      <w:pPr>
        <w:pStyle w:val="ac"/>
      </w:pPr>
    </w:p>
    <w:p w14:paraId="222191B7" w14:textId="77777777" w:rsidR="00D26882" w:rsidRPr="00D26882" w:rsidRDefault="00D26882" w:rsidP="00D26882">
      <w:pPr>
        <w:pStyle w:val="ac"/>
      </w:pPr>
      <w:r w:rsidRPr="00D26882">
        <w:t>bot.delete_webhook()  </w:t>
      </w:r>
    </w:p>
    <w:p w14:paraId="7CDFD2F2" w14:textId="77777777" w:rsidR="00D26882" w:rsidRPr="00D26882" w:rsidRDefault="00D26882" w:rsidP="00D26882">
      <w:pPr>
        <w:pStyle w:val="ac"/>
      </w:pPr>
      <w:r w:rsidRPr="00D26882">
        <w:t>bot.set_webhook(</w:t>
      </w:r>
      <w:r w:rsidRPr="00D26882">
        <w:rPr>
          <w:i/>
          <w:iCs/>
        </w:rPr>
        <w:t>url</w:t>
      </w:r>
      <w:r w:rsidRPr="00D26882">
        <w:t>=WEBHOOK_URL)</w:t>
      </w:r>
    </w:p>
    <w:p w14:paraId="31AC9A55" w14:textId="77777777" w:rsidR="00D26882" w:rsidRPr="00D26882" w:rsidRDefault="00D26882" w:rsidP="00D26882">
      <w:pPr>
        <w:pStyle w:val="ac"/>
      </w:pPr>
    </w:p>
    <w:p w14:paraId="45A971A4" w14:textId="77777777" w:rsidR="00D26882" w:rsidRPr="00D26882" w:rsidRDefault="00D26882" w:rsidP="00D26882">
      <w:pPr>
        <w:pStyle w:val="ac"/>
      </w:pPr>
      <w:r w:rsidRPr="00D26882">
        <w:t>if __name__ == '__main__':</w:t>
      </w:r>
    </w:p>
    <w:p w14:paraId="1079745A" w14:textId="77777777" w:rsidR="00D26882" w:rsidRPr="00D26882" w:rsidRDefault="00D26882" w:rsidP="00D26882">
      <w:pPr>
        <w:pStyle w:val="ac"/>
        <w:rPr>
          <w:lang w:val="ru-RU"/>
        </w:rPr>
      </w:pPr>
      <w:r w:rsidRPr="00D26882">
        <w:t xml:space="preserve">    </w:t>
      </w:r>
      <w:r w:rsidRPr="00D26882">
        <w:rPr>
          <w:lang w:val="ru-RU"/>
        </w:rPr>
        <w:t>app.run()</w:t>
      </w:r>
    </w:p>
    <w:p w14:paraId="7CAFD42E" w14:textId="77777777" w:rsidR="001E5461" w:rsidRPr="001E5461" w:rsidRDefault="001E5461" w:rsidP="00D26882">
      <w:pPr>
        <w:pStyle w:val="ac"/>
        <w:rPr>
          <w:lang w:val="ru-RU"/>
        </w:rPr>
      </w:pPr>
    </w:p>
    <w:sectPr w:rsidR="001E5461" w:rsidRPr="001E5461" w:rsidSect="002F14DB">
      <w:headerReference w:type="default" r:id="rId14"/>
      <w:pgSz w:w="11900" w:h="16840"/>
      <w:pgMar w:top="1134" w:right="567" w:bottom="1134" w:left="1701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0E516" w14:textId="77777777" w:rsidR="00DF6E0A" w:rsidRPr="00D60F71" w:rsidRDefault="00DF6E0A" w:rsidP="00D60F71">
      <w:pPr>
        <w:pStyle w:val="ab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3D6715F3" w14:textId="77777777" w:rsidR="00DF6E0A" w:rsidRPr="00D60F71" w:rsidRDefault="00DF6E0A" w:rsidP="00D60F71">
      <w:pPr>
        <w:pStyle w:val="ab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B75CD" w14:textId="77777777" w:rsidR="00DF6E0A" w:rsidRPr="00D60F71" w:rsidRDefault="00DF6E0A" w:rsidP="00D60F71">
      <w:pPr>
        <w:pStyle w:val="ab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0D97300C" w14:textId="77777777" w:rsidR="00DF6E0A" w:rsidRPr="00D60F71" w:rsidRDefault="00DF6E0A" w:rsidP="00D60F71">
      <w:pPr>
        <w:pStyle w:val="ab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C4B7C6" w14:textId="20F1E247" w:rsidR="005E0494" w:rsidRDefault="005E0494" w:rsidP="000F3B88">
    <w:pPr>
      <w:pStyle w:val="afa"/>
      <w:framePr w:wrap="none" w:vAnchor="text" w:hAnchor="margin" w:xAlign="right" w:y="1"/>
      <w:rPr>
        <w:rStyle w:val="afff0"/>
      </w:rPr>
    </w:pPr>
  </w:p>
  <w:p w14:paraId="3E4EEBE0" w14:textId="77777777" w:rsidR="005E0494" w:rsidRDefault="005E0494" w:rsidP="003E225F">
    <w:pPr>
      <w:pStyle w:val="afa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34708C"/>
    <w:multiLevelType w:val="hybridMultilevel"/>
    <w:tmpl w:val="DC4AA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7F4152"/>
    <w:multiLevelType w:val="multilevel"/>
    <w:tmpl w:val="4956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10861A66"/>
    <w:multiLevelType w:val="multilevel"/>
    <w:tmpl w:val="DC7C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563AA"/>
    <w:multiLevelType w:val="multilevel"/>
    <w:tmpl w:val="67385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A22856"/>
    <w:multiLevelType w:val="multilevel"/>
    <w:tmpl w:val="543AA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48074D"/>
    <w:multiLevelType w:val="hybridMultilevel"/>
    <w:tmpl w:val="788054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F71297"/>
    <w:multiLevelType w:val="multilevel"/>
    <w:tmpl w:val="AD144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DD062D6"/>
    <w:multiLevelType w:val="hybridMultilevel"/>
    <w:tmpl w:val="31620C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E084831"/>
    <w:multiLevelType w:val="multilevel"/>
    <w:tmpl w:val="A104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4B37AB"/>
    <w:multiLevelType w:val="multilevel"/>
    <w:tmpl w:val="C858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251E1C60"/>
    <w:multiLevelType w:val="hybridMultilevel"/>
    <w:tmpl w:val="57A0113E"/>
    <w:lvl w:ilvl="0" w:tplc="13A295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55A1A01"/>
    <w:multiLevelType w:val="hybridMultilevel"/>
    <w:tmpl w:val="BB786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682069"/>
    <w:multiLevelType w:val="hybridMultilevel"/>
    <w:tmpl w:val="247644F8"/>
    <w:lvl w:ilvl="0" w:tplc="041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26AD6264"/>
    <w:multiLevelType w:val="multilevel"/>
    <w:tmpl w:val="D94AA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F90F46"/>
    <w:multiLevelType w:val="hybridMultilevel"/>
    <w:tmpl w:val="31620C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3521944"/>
    <w:multiLevelType w:val="multilevel"/>
    <w:tmpl w:val="D6D0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B8579F"/>
    <w:multiLevelType w:val="multilevel"/>
    <w:tmpl w:val="50321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8A060C"/>
    <w:multiLevelType w:val="multilevel"/>
    <w:tmpl w:val="3FF2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C730DE"/>
    <w:multiLevelType w:val="hybridMultilevel"/>
    <w:tmpl w:val="8A28C246"/>
    <w:lvl w:ilvl="0" w:tplc="6A7EB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38F0090"/>
    <w:multiLevelType w:val="multilevel"/>
    <w:tmpl w:val="98E2B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785CAE"/>
    <w:multiLevelType w:val="hybridMultilevel"/>
    <w:tmpl w:val="FB5C8DE4"/>
    <w:lvl w:ilvl="0" w:tplc="53A44866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2839D2"/>
    <w:multiLevelType w:val="hybridMultilevel"/>
    <w:tmpl w:val="31620C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A8C20C3"/>
    <w:multiLevelType w:val="hybridMultilevel"/>
    <w:tmpl w:val="FECC5BC6"/>
    <w:lvl w:ilvl="0" w:tplc="BC5A5F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3643F0"/>
    <w:multiLevelType w:val="multilevel"/>
    <w:tmpl w:val="2128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E236A4"/>
    <w:multiLevelType w:val="multilevel"/>
    <w:tmpl w:val="CA86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3508BC"/>
    <w:multiLevelType w:val="multilevel"/>
    <w:tmpl w:val="A834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123824"/>
    <w:multiLevelType w:val="multilevel"/>
    <w:tmpl w:val="41BACC86"/>
    <w:lvl w:ilvl="0">
      <w:start w:val="1"/>
      <w:numFmt w:val="decimal"/>
      <w:pStyle w:val="a2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33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24" w:hanging="2160"/>
      </w:pPr>
      <w:rPr>
        <w:rFonts w:hint="default"/>
      </w:rPr>
    </w:lvl>
  </w:abstractNum>
  <w:abstractNum w:abstractNumId="33" w15:restartNumberingAfterBreak="0">
    <w:nsid w:val="5E3A1330"/>
    <w:multiLevelType w:val="multilevel"/>
    <w:tmpl w:val="BA5E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2B28EC"/>
    <w:multiLevelType w:val="multilevel"/>
    <w:tmpl w:val="50EC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76CFB"/>
    <w:multiLevelType w:val="multilevel"/>
    <w:tmpl w:val="60C6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FC70B2"/>
    <w:multiLevelType w:val="hybridMultilevel"/>
    <w:tmpl w:val="39249A36"/>
    <w:lvl w:ilvl="0" w:tplc="E7E8363E">
      <w:start w:val="1"/>
      <w:numFmt w:val="decimal"/>
      <w:pStyle w:val="a3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692E6709"/>
    <w:multiLevelType w:val="multilevel"/>
    <w:tmpl w:val="107A5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9" w15:restartNumberingAfterBreak="0">
    <w:nsid w:val="69C336FB"/>
    <w:multiLevelType w:val="multilevel"/>
    <w:tmpl w:val="15CA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776780"/>
    <w:multiLevelType w:val="multilevel"/>
    <w:tmpl w:val="E1F61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24921D4"/>
    <w:multiLevelType w:val="multilevel"/>
    <w:tmpl w:val="0B425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5F64C2"/>
    <w:multiLevelType w:val="multilevel"/>
    <w:tmpl w:val="5E905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0334A7"/>
    <w:multiLevelType w:val="hybridMultilevel"/>
    <w:tmpl w:val="754C3FA4"/>
    <w:lvl w:ilvl="0" w:tplc="DD1CFD2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9CA161A"/>
    <w:multiLevelType w:val="multilevel"/>
    <w:tmpl w:val="46F0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3E40C4"/>
    <w:multiLevelType w:val="multilevel"/>
    <w:tmpl w:val="D042F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4D0973"/>
    <w:multiLevelType w:val="multilevel"/>
    <w:tmpl w:val="70CA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3609675">
    <w:abstractNumId w:val="15"/>
  </w:num>
  <w:num w:numId="2" w16cid:durableId="1444761160">
    <w:abstractNumId w:val="0"/>
  </w:num>
  <w:num w:numId="3" w16cid:durableId="1214540942">
    <w:abstractNumId w:val="41"/>
  </w:num>
  <w:num w:numId="4" w16cid:durableId="1453524508">
    <w:abstractNumId w:val="4"/>
  </w:num>
  <w:num w:numId="5" w16cid:durableId="1072432122">
    <w:abstractNumId w:val="14"/>
  </w:num>
  <w:num w:numId="6" w16cid:durableId="332879120">
    <w:abstractNumId w:val="10"/>
  </w:num>
  <w:num w:numId="7" w16cid:durableId="936670622">
    <w:abstractNumId w:val="32"/>
  </w:num>
  <w:num w:numId="8" w16cid:durableId="1370909923">
    <w:abstractNumId w:val="2"/>
  </w:num>
  <w:num w:numId="9" w16cid:durableId="624506971">
    <w:abstractNumId w:val="36"/>
  </w:num>
  <w:num w:numId="10" w16cid:durableId="583883655">
    <w:abstractNumId w:val="38"/>
  </w:num>
  <w:num w:numId="11" w16cid:durableId="777411508">
    <w:abstractNumId w:val="20"/>
  </w:num>
  <w:num w:numId="12" w16cid:durableId="825436078">
    <w:abstractNumId w:val="44"/>
  </w:num>
  <w:num w:numId="13" w16cid:durableId="525871248">
    <w:abstractNumId w:val="27"/>
  </w:num>
  <w:num w:numId="14" w16cid:durableId="1643119414">
    <w:abstractNumId w:val="11"/>
  </w:num>
  <w:num w:numId="15" w16cid:durableId="1136796957">
    <w:abstractNumId w:val="24"/>
  </w:num>
  <w:num w:numId="16" w16cid:durableId="1701780592">
    <w:abstractNumId w:val="16"/>
  </w:num>
  <w:num w:numId="17" w16cid:durableId="649481963">
    <w:abstractNumId w:val="8"/>
  </w:num>
  <w:num w:numId="18" w16cid:durableId="1312827310">
    <w:abstractNumId w:val="1"/>
  </w:num>
  <w:num w:numId="19" w16cid:durableId="417875199">
    <w:abstractNumId w:val="18"/>
  </w:num>
  <w:num w:numId="20" w16cid:durableId="1118527600">
    <w:abstractNumId w:val="29"/>
  </w:num>
  <w:num w:numId="21" w16cid:durableId="2106262011">
    <w:abstractNumId w:val="43"/>
  </w:num>
  <w:num w:numId="22" w16cid:durableId="1285424950">
    <w:abstractNumId w:val="21"/>
  </w:num>
  <w:num w:numId="23" w16cid:durableId="1012731182">
    <w:abstractNumId w:val="46"/>
  </w:num>
  <w:num w:numId="24" w16cid:durableId="1649436782">
    <w:abstractNumId w:val="13"/>
  </w:num>
  <w:num w:numId="25" w16cid:durableId="816579888">
    <w:abstractNumId w:val="45"/>
  </w:num>
  <w:num w:numId="26" w16cid:durableId="1423835144">
    <w:abstractNumId w:val="26"/>
  </w:num>
  <w:num w:numId="27" w16cid:durableId="577060597">
    <w:abstractNumId w:val="3"/>
  </w:num>
  <w:num w:numId="28" w16cid:durableId="427313332">
    <w:abstractNumId w:val="37"/>
  </w:num>
  <w:num w:numId="29" w16cid:durableId="332731111">
    <w:abstractNumId w:val="42"/>
  </w:num>
  <w:num w:numId="30" w16cid:durableId="1041831273">
    <w:abstractNumId w:val="30"/>
  </w:num>
  <w:num w:numId="31" w16cid:durableId="430199746">
    <w:abstractNumId w:val="19"/>
  </w:num>
  <w:num w:numId="32" w16cid:durableId="506987293">
    <w:abstractNumId w:val="39"/>
  </w:num>
  <w:num w:numId="33" w16cid:durableId="886641601">
    <w:abstractNumId w:val="35"/>
  </w:num>
  <w:num w:numId="34" w16cid:durableId="178471983">
    <w:abstractNumId w:val="23"/>
  </w:num>
  <w:num w:numId="35" w16cid:durableId="1135025184">
    <w:abstractNumId w:val="33"/>
  </w:num>
  <w:num w:numId="36" w16cid:durableId="299381051">
    <w:abstractNumId w:val="34"/>
  </w:num>
  <w:num w:numId="37" w16cid:durableId="909775261">
    <w:abstractNumId w:val="7"/>
  </w:num>
  <w:num w:numId="38" w16cid:durableId="1351026351">
    <w:abstractNumId w:val="17"/>
  </w:num>
  <w:num w:numId="39" w16cid:durableId="1116829530">
    <w:abstractNumId w:val="28"/>
  </w:num>
  <w:num w:numId="40" w16cid:durableId="1808668032">
    <w:abstractNumId w:val="22"/>
  </w:num>
  <w:num w:numId="41" w16cid:durableId="569998152">
    <w:abstractNumId w:val="9"/>
  </w:num>
  <w:num w:numId="42" w16cid:durableId="854462379">
    <w:abstractNumId w:val="25"/>
  </w:num>
  <w:num w:numId="43" w16cid:durableId="74927849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438984466">
    <w:abstractNumId w:val="40"/>
  </w:num>
  <w:num w:numId="45" w16cid:durableId="17477247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31655234">
    <w:abstractNumId w:val="6"/>
  </w:num>
  <w:num w:numId="47" w16cid:durableId="123358766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473569216">
    <w:abstractNumId w:val="12"/>
  </w:num>
  <w:num w:numId="49" w16cid:durableId="2069498387">
    <w:abstractNumId w:val="5"/>
  </w:num>
  <w:num w:numId="50" w16cid:durableId="706761191">
    <w:abstractNumId w:val="47"/>
  </w:num>
  <w:num w:numId="51" w16cid:durableId="1709600856">
    <w:abstractNumId w:val="31"/>
  </w:num>
  <w:num w:numId="52" w16cid:durableId="2008553397">
    <w:abstractNumId w:val="2"/>
    <w:lvlOverride w:ilvl="0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8F7"/>
    <w:rsid w:val="00001785"/>
    <w:rsid w:val="00001CA8"/>
    <w:rsid w:val="000020C4"/>
    <w:rsid w:val="00002E23"/>
    <w:rsid w:val="00010515"/>
    <w:rsid w:val="0001462F"/>
    <w:rsid w:val="000151E9"/>
    <w:rsid w:val="000203A5"/>
    <w:rsid w:val="00020639"/>
    <w:rsid w:val="0002174C"/>
    <w:rsid w:val="00022825"/>
    <w:rsid w:val="000237C0"/>
    <w:rsid w:val="00025C40"/>
    <w:rsid w:val="00027389"/>
    <w:rsid w:val="00030957"/>
    <w:rsid w:val="00032F6E"/>
    <w:rsid w:val="000341E1"/>
    <w:rsid w:val="00035C4C"/>
    <w:rsid w:val="00043F98"/>
    <w:rsid w:val="00054411"/>
    <w:rsid w:val="00055049"/>
    <w:rsid w:val="00057016"/>
    <w:rsid w:val="000577D8"/>
    <w:rsid w:val="00057CE8"/>
    <w:rsid w:val="0006172D"/>
    <w:rsid w:val="000638FC"/>
    <w:rsid w:val="000644D9"/>
    <w:rsid w:val="0006657E"/>
    <w:rsid w:val="0007299A"/>
    <w:rsid w:val="00074C54"/>
    <w:rsid w:val="00076310"/>
    <w:rsid w:val="0007684B"/>
    <w:rsid w:val="00081A52"/>
    <w:rsid w:val="00082CB7"/>
    <w:rsid w:val="00090579"/>
    <w:rsid w:val="000910D4"/>
    <w:rsid w:val="0009343B"/>
    <w:rsid w:val="00095518"/>
    <w:rsid w:val="00096CFB"/>
    <w:rsid w:val="000B1F41"/>
    <w:rsid w:val="000B227E"/>
    <w:rsid w:val="000B3542"/>
    <w:rsid w:val="000B7C42"/>
    <w:rsid w:val="000C45A5"/>
    <w:rsid w:val="000C7C87"/>
    <w:rsid w:val="000D3DC7"/>
    <w:rsid w:val="000D67FA"/>
    <w:rsid w:val="000E2692"/>
    <w:rsid w:val="000E33F3"/>
    <w:rsid w:val="000E3FB7"/>
    <w:rsid w:val="000E58CD"/>
    <w:rsid w:val="000F0EC5"/>
    <w:rsid w:val="000F3B88"/>
    <w:rsid w:val="000F3D67"/>
    <w:rsid w:val="000F7ED4"/>
    <w:rsid w:val="0011100B"/>
    <w:rsid w:val="0011211C"/>
    <w:rsid w:val="001157B4"/>
    <w:rsid w:val="001172A1"/>
    <w:rsid w:val="00117FCA"/>
    <w:rsid w:val="0012018E"/>
    <w:rsid w:val="00134EF7"/>
    <w:rsid w:val="00151BEC"/>
    <w:rsid w:val="00155E5A"/>
    <w:rsid w:val="0016072B"/>
    <w:rsid w:val="00162375"/>
    <w:rsid w:val="00162E63"/>
    <w:rsid w:val="0016667A"/>
    <w:rsid w:val="00170C00"/>
    <w:rsid w:val="00172C25"/>
    <w:rsid w:val="0017591F"/>
    <w:rsid w:val="00183FB0"/>
    <w:rsid w:val="001844C1"/>
    <w:rsid w:val="001849D5"/>
    <w:rsid w:val="001868DA"/>
    <w:rsid w:val="00187A63"/>
    <w:rsid w:val="0019437A"/>
    <w:rsid w:val="00194478"/>
    <w:rsid w:val="00197A0A"/>
    <w:rsid w:val="001A0606"/>
    <w:rsid w:val="001A2ED7"/>
    <w:rsid w:val="001A6889"/>
    <w:rsid w:val="001A79A5"/>
    <w:rsid w:val="001B0A98"/>
    <w:rsid w:val="001B1B03"/>
    <w:rsid w:val="001B32F7"/>
    <w:rsid w:val="001C0F9E"/>
    <w:rsid w:val="001C2164"/>
    <w:rsid w:val="001C7C66"/>
    <w:rsid w:val="001D43F1"/>
    <w:rsid w:val="001D4F1B"/>
    <w:rsid w:val="001D60E1"/>
    <w:rsid w:val="001E5461"/>
    <w:rsid w:val="001E606F"/>
    <w:rsid w:val="001E63FC"/>
    <w:rsid w:val="001E6E38"/>
    <w:rsid w:val="001E7FF5"/>
    <w:rsid w:val="001F247C"/>
    <w:rsid w:val="001F5920"/>
    <w:rsid w:val="001F5E4E"/>
    <w:rsid w:val="001F5F65"/>
    <w:rsid w:val="0020070E"/>
    <w:rsid w:val="002007BA"/>
    <w:rsid w:val="00201C1A"/>
    <w:rsid w:val="002036D2"/>
    <w:rsid w:val="00207A09"/>
    <w:rsid w:val="00213E45"/>
    <w:rsid w:val="002149CB"/>
    <w:rsid w:val="0021543E"/>
    <w:rsid w:val="00217036"/>
    <w:rsid w:val="00220467"/>
    <w:rsid w:val="00225E5A"/>
    <w:rsid w:val="00240F93"/>
    <w:rsid w:val="002523D2"/>
    <w:rsid w:val="0025334A"/>
    <w:rsid w:val="00253D11"/>
    <w:rsid w:val="002561EF"/>
    <w:rsid w:val="00263992"/>
    <w:rsid w:val="00264118"/>
    <w:rsid w:val="0026555D"/>
    <w:rsid w:val="002714E0"/>
    <w:rsid w:val="002730F6"/>
    <w:rsid w:val="00284A14"/>
    <w:rsid w:val="0029417B"/>
    <w:rsid w:val="002A033C"/>
    <w:rsid w:val="002A23BC"/>
    <w:rsid w:val="002B0394"/>
    <w:rsid w:val="002B182F"/>
    <w:rsid w:val="002B6AA2"/>
    <w:rsid w:val="002B7349"/>
    <w:rsid w:val="002C21F5"/>
    <w:rsid w:val="002C2D8F"/>
    <w:rsid w:val="002D1672"/>
    <w:rsid w:val="002D1E04"/>
    <w:rsid w:val="002D5C58"/>
    <w:rsid w:val="002D64AB"/>
    <w:rsid w:val="002D6995"/>
    <w:rsid w:val="002E09A2"/>
    <w:rsid w:val="002E233F"/>
    <w:rsid w:val="002E373A"/>
    <w:rsid w:val="002E4F9B"/>
    <w:rsid w:val="002E55EC"/>
    <w:rsid w:val="002E7374"/>
    <w:rsid w:val="002F047D"/>
    <w:rsid w:val="002F14DB"/>
    <w:rsid w:val="00302333"/>
    <w:rsid w:val="00302AEB"/>
    <w:rsid w:val="0030422A"/>
    <w:rsid w:val="00305C98"/>
    <w:rsid w:val="00307D9A"/>
    <w:rsid w:val="00312B77"/>
    <w:rsid w:val="0031314B"/>
    <w:rsid w:val="0032415E"/>
    <w:rsid w:val="00324EC7"/>
    <w:rsid w:val="003270F1"/>
    <w:rsid w:val="00327A23"/>
    <w:rsid w:val="00342811"/>
    <w:rsid w:val="00342E6B"/>
    <w:rsid w:val="00346CC5"/>
    <w:rsid w:val="0035072F"/>
    <w:rsid w:val="00363065"/>
    <w:rsid w:val="00364BC7"/>
    <w:rsid w:val="00366F52"/>
    <w:rsid w:val="00367AEF"/>
    <w:rsid w:val="00370D5E"/>
    <w:rsid w:val="00371DC8"/>
    <w:rsid w:val="00374855"/>
    <w:rsid w:val="00375232"/>
    <w:rsid w:val="00376416"/>
    <w:rsid w:val="00376C9F"/>
    <w:rsid w:val="0037774C"/>
    <w:rsid w:val="00380F74"/>
    <w:rsid w:val="00384B65"/>
    <w:rsid w:val="00384CAB"/>
    <w:rsid w:val="00384E11"/>
    <w:rsid w:val="00384ECC"/>
    <w:rsid w:val="00390220"/>
    <w:rsid w:val="00392C9A"/>
    <w:rsid w:val="00395E78"/>
    <w:rsid w:val="003A0B01"/>
    <w:rsid w:val="003A687C"/>
    <w:rsid w:val="003A7090"/>
    <w:rsid w:val="003B179B"/>
    <w:rsid w:val="003B2153"/>
    <w:rsid w:val="003B46EF"/>
    <w:rsid w:val="003B58A3"/>
    <w:rsid w:val="003B7418"/>
    <w:rsid w:val="003C0C94"/>
    <w:rsid w:val="003D3998"/>
    <w:rsid w:val="003E0352"/>
    <w:rsid w:val="003E225F"/>
    <w:rsid w:val="003E3FE9"/>
    <w:rsid w:val="003E4132"/>
    <w:rsid w:val="003F7172"/>
    <w:rsid w:val="00401F55"/>
    <w:rsid w:val="00402F91"/>
    <w:rsid w:val="0040671E"/>
    <w:rsid w:val="004077B9"/>
    <w:rsid w:val="004107BE"/>
    <w:rsid w:val="00411A9A"/>
    <w:rsid w:val="004126E6"/>
    <w:rsid w:val="004156CB"/>
    <w:rsid w:val="00421CCB"/>
    <w:rsid w:val="00421CEA"/>
    <w:rsid w:val="00425324"/>
    <w:rsid w:val="00430F2B"/>
    <w:rsid w:val="00433435"/>
    <w:rsid w:val="004335CD"/>
    <w:rsid w:val="004342CE"/>
    <w:rsid w:val="00434F3C"/>
    <w:rsid w:val="00435FF5"/>
    <w:rsid w:val="00441D2C"/>
    <w:rsid w:val="0044489D"/>
    <w:rsid w:val="0044519E"/>
    <w:rsid w:val="004472A4"/>
    <w:rsid w:val="0045647C"/>
    <w:rsid w:val="00460CAE"/>
    <w:rsid w:val="00463107"/>
    <w:rsid w:val="00464865"/>
    <w:rsid w:val="004740EC"/>
    <w:rsid w:val="00475C3D"/>
    <w:rsid w:val="004834AE"/>
    <w:rsid w:val="00491926"/>
    <w:rsid w:val="00497F6F"/>
    <w:rsid w:val="004A0CB9"/>
    <w:rsid w:val="004A1ED9"/>
    <w:rsid w:val="004A2EA0"/>
    <w:rsid w:val="004A4563"/>
    <w:rsid w:val="004A5CE7"/>
    <w:rsid w:val="004B03B2"/>
    <w:rsid w:val="004B37E8"/>
    <w:rsid w:val="004B5CD2"/>
    <w:rsid w:val="004B6C68"/>
    <w:rsid w:val="004C0C59"/>
    <w:rsid w:val="004D13C4"/>
    <w:rsid w:val="004E5C03"/>
    <w:rsid w:val="004F2A89"/>
    <w:rsid w:val="004F5989"/>
    <w:rsid w:val="004F7F88"/>
    <w:rsid w:val="00503918"/>
    <w:rsid w:val="00507D0A"/>
    <w:rsid w:val="005133A2"/>
    <w:rsid w:val="00516DFF"/>
    <w:rsid w:val="0052012C"/>
    <w:rsid w:val="00523174"/>
    <w:rsid w:val="005238F0"/>
    <w:rsid w:val="00524236"/>
    <w:rsid w:val="00532FFA"/>
    <w:rsid w:val="005337C5"/>
    <w:rsid w:val="00533DF9"/>
    <w:rsid w:val="00534467"/>
    <w:rsid w:val="00534690"/>
    <w:rsid w:val="00535B7C"/>
    <w:rsid w:val="00543F39"/>
    <w:rsid w:val="00544F2D"/>
    <w:rsid w:val="00546DE0"/>
    <w:rsid w:val="005472E8"/>
    <w:rsid w:val="00556B34"/>
    <w:rsid w:val="00557681"/>
    <w:rsid w:val="005642CF"/>
    <w:rsid w:val="0056562A"/>
    <w:rsid w:val="005668D6"/>
    <w:rsid w:val="0058029F"/>
    <w:rsid w:val="0058134C"/>
    <w:rsid w:val="005814B6"/>
    <w:rsid w:val="0058689D"/>
    <w:rsid w:val="0059343D"/>
    <w:rsid w:val="005969A8"/>
    <w:rsid w:val="005971E8"/>
    <w:rsid w:val="005A00E2"/>
    <w:rsid w:val="005A06D4"/>
    <w:rsid w:val="005A427A"/>
    <w:rsid w:val="005B22CC"/>
    <w:rsid w:val="005B380D"/>
    <w:rsid w:val="005C08DA"/>
    <w:rsid w:val="005C5021"/>
    <w:rsid w:val="005D2800"/>
    <w:rsid w:val="005D78FA"/>
    <w:rsid w:val="005E0418"/>
    <w:rsid w:val="005E0494"/>
    <w:rsid w:val="005E27E4"/>
    <w:rsid w:val="005E4F2A"/>
    <w:rsid w:val="005F192A"/>
    <w:rsid w:val="005F4468"/>
    <w:rsid w:val="005F700F"/>
    <w:rsid w:val="00600CE7"/>
    <w:rsid w:val="00605EE1"/>
    <w:rsid w:val="00610212"/>
    <w:rsid w:val="00610C8C"/>
    <w:rsid w:val="006121F2"/>
    <w:rsid w:val="00623795"/>
    <w:rsid w:val="006255C0"/>
    <w:rsid w:val="00626302"/>
    <w:rsid w:val="00626ABF"/>
    <w:rsid w:val="00643020"/>
    <w:rsid w:val="0064333A"/>
    <w:rsid w:val="00643625"/>
    <w:rsid w:val="00645649"/>
    <w:rsid w:val="00655C38"/>
    <w:rsid w:val="00656059"/>
    <w:rsid w:val="00656079"/>
    <w:rsid w:val="00667644"/>
    <w:rsid w:val="006701DB"/>
    <w:rsid w:val="0067042C"/>
    <w:rsid w:val="006715CB"/>
    <w:rsid w:val="00674524"/>
    <w:rsid w:val="00680E6C"/>
    <w:rsid w:val="00684D83"/>
    <w:rsid w:val="006861D5"/>
    <w:rsid w:val="00686960"/>
    <w:rsid w:val="00691E7E"/>
    <w:rsid w:val="00691F5B"/>
    <w:rsid w:val="00692BDD"/>
    <w:rsid w:val="00693A8C"/>
    <w:rsid w:val="00697282"/>
    <w:rsid w:val="006A7124"/>
    <w:rsid w:val="006A7EC0"/>
    <w:rsid w:val="006B2CE4"/>
    <w:rsid w:val="006B3381"/>
    <w:rsid w:val="006B3CE9"/>
    <w:rsid w:val="006B3E75"/>
    <w:rsid w:val="006C37DE"/>
    <w:rsid w:val="006C54B1"/>
    <w:rsid w:val="006C67A2"/>
    <w:rsid w:val="006C7214"/>
    <w:rsid w:val="006C7A54"/>
    <w:rsid w:val="006D0C3D"/>
    <w:rsid w:val="006E0495"/>
    <w:rsid w:val="006E52A8"/>
    <w:rsid w:val="006E5C1B"/>
    <w:rsid w:val="006E7B40"/>
    <w:rsid w:val="006F44AB"/>
    <w:rsid w:val="006F5F48"/>
    <w:rsid w:val="007029B2"/>
    <w:rsid w:val="00703BE6"/>
    <w:rsid w:val="007042FF"/>
    <w:rsid w:val="0071183B"/>
    <w:rsid w:val="00714157"/>
    <w:rsid w:val="00714A4A"/>
    <w:rsid w:val="00717014"/>
    <w:rsid w:val="00717524"/>
    <w:rsid w:val="007200CA"/>
    <w:rsid w:val="007246FB"/>
    <w:rsid w:val="00726977"/>
    <w:rsid w:val="007312DF"/>
    <w:rsid w:val="00736DAF"/>
    <w:rsid w:val="007379D1"/>
    <w:rsid w:val="00737E21"/>
    <w:rsid w:val="00740677"/>
    <w:rsid w:val="00743E9E"/>
    <w:rsid w:val="00745240"/>
    <w:rsid w:val="0075409B"/>
    <w:rsid w:val="007617FD"/>
    <w:rsid w:val="00761E7E"/>
    <w:rsid w:val="007627EE"/>
    <w:rsid w:val="00765310"/>
    <w:rsid w:val="007711E6"/>
    <w:rsid w:val="00774B97"/>
    <w:rsid w:val="00776480"/>
    <w:rsid w:val="0078397C"/>
    <w:rsid w:val="0078465D"/>
    <w:rsid w:val="00785C7D"/>
    <w:rsid w:val="0079217C"/>
    <w:rsid w:val="007A0402"/>
    <w:rsid w:val="007A5C8C"/>
    <w:rsid w:val="007A7AF1"/>
    <w:rsid w:val="007B5681"/>
    <w:rsid w:val="007B5865"/>
    <w:rsid w:val="007C0CD3"/>
    <w:rsid w:val="007C378E"/>
    <w:rsid w:val="007C37CD"/>
    <w:rsid w:val="007D0609"/>
    <w:rsid w:val="007D5935"/>
    <w:rsid w:val="007D607D"/>
    <w:rsid w:val="007D7450"/>
    <w:rsid w:val="007D74CD"/>
    <w:rsid w:val="007D74EB"/>
    <w:rsid w:val="007D7EBF"/>
    <w:rsid w:val="007E15C8"/>
    <w:rsid w:val="007E19E9"/>
    <w:rsid w:val="007E4C5E"/>
    <w:rsid w:val="007E73CF"/>
    <w:rsid w:val="007F0027"/>
    <w:rsid w:val="007F0E6F"/>
    <w:rsid w:val="007F3A07"/>
    <w:rsid w:val="007F3A0F"/>
    <w:rsid w:val="007F69D2"/>
    <w:rsid w:val="008045D8"/>
    <w:rsid w:val="0080518E"/>
    <w:rsid w:val="008068FA"/>
    <w:rsid w:val="00807928"/>
    <w:rsid w:val="00807DC1"/>
    <w:rsid w:val="00813AE2"/>
    <w:rsid w:val="00817BBF"/>
    <w:rsid w:val="00820F6E"/>
    <w:rsid w:val="00822A27"/>
    <w:rsid w:val="008240D0"/>
    <w:rsid w:val="008244CC"/>
    <w:rsid w:val="008302C7"/>
    <w:rsid w:val="008336F0"/>
    <w:rsid w:val="00834306"/>
    <w:rsid w:val="008358FF"/>
    <w:rsid w:val="00841343"/>
    <w:rsid w:val="00841F37"/>
    <w:rsid w:val="00842C2B"/>
    <w:rsid w:val="008442B5"/>
    <w:rsid w:val="00845DFF"/>
    <w:rsid w:val="00846F79"/>
    <w:rsid w:val="00850144"/>
    <w:rsid w:val="00851878"/>
    <w:rsid w:val="00853432"/>
    <w:rsid w:val="0085437F"/>
    <w:rsid w:val="00854B78"/>
    <w:rsid w:val="00855E6A"/>
    <w:rsid w:val="00856000"/>
    <w:rsid w:val="00856144"/>
    <w:rsid w:val="00866D60"/>
    <w:rsid w:val="008705F8"/>
    <w:rsid w:val="00870DB7"/>
    <w:rsid w:val="00877103"/>
    <w:rsid w:val="00886918"/>
    <w:rsid w:val="00886D27"/>
    <w:rsid w:val="008933A2"/>
    <w:rsid w:val="00895E0A"/>
    <w:rsid w:val="008A0A44"/>
    <w:rsid w:val="008A0F1B"/>
    <w:rsid w:val="008A1CC8"/>
    <w:rsid w:val="008A3B72"/>
    <w:rsid w:val="008A4D54"/>
    <w:rsid w:val="008B3E43"/>
    <w:rsid w:val="008B4197"/>
    <w:rsid w:val="008B5E65"/>
    <w:rsid w:val="008C361A"/>
    <w:rsid w:val="008D1DA4"/>
    <w:rsid w:val="008D1E8B"/>
    <w:rsid w:val="008D5C80"/>
    <w:rsid w:val="008D6FE6"/>
    <w:rsid w:val="008D77FD"/>
    <w:rsid w:val="008F016A"/>
    <w:rsid w:val="008F2F95"/>
    <w:rsid w:val="008F3784"/>
    <w:rsid w:val="008F3F8A"/>
    <w:rsid w:val="008F44AA"/>
    <w:rsid w:val="00906D84"/>
    <w:rsid w:val="00910653"/>
    <w:rsid w:val="00917645"/>
    <w:rsid w:val="00917D90"/>
    <w:rsid w:val="00921933"/>
    <w:rsid w:val="00925602"/>
    <w:rsid w:val="0092763D"/>
    <w:rsid w:val="00930D5A"/>
    <w:rsid w:val="00931086"/>
    <w:rsid w:val="00932E4C"/>
    <w:rsid w:val="00933C87"/>
    <w:rsid w:val="0093477C"/>
    <w:rsid w:val="0093549C"/>
    <w:rsid w:val="00936777"/>
    <w:rsid w:val="00937D66"/>
    <w:rsid w:val="00945714"/>
    <w:rsid w:val="00952C8E"/>
    <w:rsid w:val="009530E2"/>
    <w:rsid w:val="009542B2"/>
    <w:rsid w:val="00954C16"/>
    <w:rsid w:val="00960E22"/>
    <w:rsid w:val="00966CC1"/>
    <w:rsid w:val="00971177"/>
    <w:rsid w:val="00975459"/>
    <w:rsid w:val="0098324B"/>
    <w:rsid w:val="00983307"/>
    <w:rsid w:val="00985035"/>
    <w:rsid w:val="0099179B"/>
    <w:rsid w:val="00994A65"/>
    <w:rsid w:val="00997F42"/>
    <w:rsid w:val="009A0A6E"/>
    <w:rsid w:val="009A1F86"/>
    <w:rsid w:val="009A3F8C"/>
    <w:rsid w:val="009A4010"/>
    <w:rsid w:val="009A4816"/>
    <w:rsid w:val="009A643D"/>
    <w:rsid w:val="009A77CB"/>
    <w:rsid w:val="009B0491"/>
    <w:rsid w:val="009B1702"/>
    <w:rsid w:val="009B2226"/>
    <w:rsid w:val="009B68D1"/>
    <w:rsid w:val="009B743E"/>
    <w:rsid w:val="009B77E3"/>
    <w:rsid w:val="009C0CF1"/>
    <w:rsid w:val="009C1C43"/>
    <w:rsid w:val="009C3E1E"/>
    <w:rsid w:val="009D03C7"/>
    <w:rsid w:val="009E0807"/>
    <w:rsid w:val="009E2DA2"/>
    <w:rsid w:val="009E568E"/>
    <w:rsid w:val="009E5E43"/>
    <w:rsid w:val="009E79EF"/>
    <w:rsid w:val="009E7E70"/>
    <w:rsid w:val="009F24B3"/>
    <w:rsid w:val="009F270C"/>
    <w:rsid w:val="009F4EB9"/>
    <w:rsid w:val="009F5065"/>
    <w:rsid w:val="00A03899"/>
    <w:rsid w:val="00A064D7"/>
    <w:rsid w:val="00A06E36"/>
    <w:rsid w:val="00A10064"/>
    <w:rsid w:val="00A13933"/>
    <w:rsid w:val="00A1432E"/>
    <w:rsid w:val="00A2101F"/>
    <w:rsid w:val="00A2111C"/>
    <w:rsid w:val="00A233A8"/>
    <w:rsid w:val="00A279F2"/>
    <w:rsid w:val="00A30A46"/>
    <w:rsid w:val="00A33FF9"/>
    <w:rsid w:val="00A36DB2"/>
    <w:rsid w:val="00A439DE"/>
    <w:rsid w:val="00A510E9"/>
    <w:rsid w:val="00A51F02"/>
    <w:rsid w:val="00A5645C"/>
    <w:rsid w:val="00A57A72"/>
    <w:rsid w:val="00A615DB"/>
    <w:rsid w:val="00A62B24"/>
    <w:rsid w:val="00A638FD"/>
    <w:rsid w:val="00A64183"/>
    <w:rsid w:val="00A64EA5"/>
    <w:rsid w:val="00A83C71"/>
    <w:rsid w:val="00A84E18"/>
    <w:rsid w:val="00A85096"/>
    <w:rsid w:val="00A9031E"/>
    <w:rsid w:val="00A93F49"/>
    <w:rsid w:val="00AA01A4"/>
    <w:rsid w:val="00AA127D"/>
    <w:rsid w:val="00AA51D8"/>
    <w:rsid w:val="00AB6E90"/>
    <w:rsid w:val="00AC66D3"/>
    <w:rsid w:val="00AD03E2"/>
    <w:rsid w:val="00AD246C"/>
    <w:rsid w:val="00AD5957"/>
    <w:rsid w:val="00AD7532"/>
    <w:rsid w:val="00AE0EA9"/>
    <w:rsid w:val="00AE1361"/>
    <w:rsid w:val="00AE243B"/>
    <w:rsid w:val="00AE53D9"/>
    <w:rsid w:val="00AE78CB"/>
    <w:rsid w:val="00AF4ACC"/>
    <w:rsid w:val="00B01D83"/>
    <w:rsid w:val="00B0262D"/>
    <w:rsid w:val="00B030B5"/>
    <w:rsid w:val="00B07423"/>
    <w:rsid w:val="00B110E9"/>
    <w:rsid w:val="00B11DEB"/>
    <w:rsid w:val="00B13B4B"/>
    <w:rsid w:val="00B15FDB"/>
    <w:rsid w:val="00B21F02"/>
    <w:rsid w:val="00B23824"/>
    <w:rsid w:val="00B24965"/>
    <w:rsid w:val="00B301DF"/>
    <w:rsid w:val="00B32F6C"/>
    <w:rsid w:val="00B35E6C"/>
    <w:rsid w:val="00B36D15"/>
    <w:rsid w:val="00B45E8F"/>
    <w:rsid w:val="00B46E89"/>
    <w:rsid w:val="00B518BA"/>
    <w:rsid w:val="00B542FB"/>
    <w:rsid w:val="00B61784"/>
    <w:rsid w:val="00B6709D"/>
    <w:rsid w:val="00B724DE"/>
    <w:rsid w:val="00B80224"/>
    <w:rsid w:val="00B80F9E"/>
    <w:rsid w:val="00B814C6"/>
    <w:rsid w:val="00B819D1"/>
    <w:rsid w:val="00B81C50"/>
    <w:rsid w:val="00B8476C"/>
    <w:rsid w:val="00B85A3A"/>
    <w:rsid w:val="00B869BE"/>
    <w:rsid w:val="00B911F2"/>
    <w:rsid w:val="00B91459"/>
    <w:rsid w:val="00B95169"/>
    <w:rsid w:val="00B96B93"/>
    <w:rsid w:val="00BA0E8A"/>
    <w:rsid w:val="00BB183B"/>
    <w:rsid w:val="00BB2297"/>
    <w:rsid w:val="00BB274C"/>
    <w:rsid w:val="00BC0511"/>
    <w:rsid w:val="00BC40B0"/>
    <w:rsid w:val="00BC694A"/>
    <w:rsid w:val="00BD1862"/>
    <w:rsid w:val="00BD1DF7"/>
    <w:rsid w:val="00BE09E3"/>
    <w:rsid w:val="00BE19C9"/>
    <w:rsid w:val="00BE1C48"/>
    <w:rsid w:val="00BE2B06"/>
    <w:rsid w:val="00BF3FE5"/>
    <w:rsid w:val="00BF49C1"/>
    <w:rsid w:val="00BF50C0"/>
    <w:rsid w:val="00BF5686"/>
    <w:rsid w:val="00BF5B76"/>
    <w:rsid w:val="00BF5F07"/>
    <w:rsid w:val="00C01B64"/>
    <w:rsid w:val="00C1078B"/>
    <w:rsid w:val="00C1183F"/>
    <w:rsid w:val="00C12700"/>
    <w:rsid w:val="00C1738C"/>
    <w:rsid w:val="00C174D6"/>
    <w:rsid w:val="00C20DF9"/>
    <w:rsid w:val="00C20F41"/>
    <w:rsid w:val="00C36F05"/>
    <w:rsid w:val="00C4008F"/>
    <w:rsid w:val="00C405CA"/>
    <w:rsid w:val="00C41F35"/>
    <w:rsid w:val="00C438E9"/>
    <w:rsid w:val="00C469D8"/>
    <w:rsid w:val="00C5031D"/>
    <w:rsid w:val="00C55743"/>
    <w:rsid w:val="00C56DC5"/>
    <w:rsid w:val="00C61D89"/>
    <w:rsid w:val="00C65E06"/>
    <w:rsid w:val="00C66CA5"/>
    <w:rsid w:val="00C66DBC"/>
    <w:rsid w:val="00C67724"/>
    <w:rsid w:val="00C705AD"/>
    <w:rsid w:val="00C739B5"/>
    <w:rsid w:val="00C7486B"/>
    <w:rsid w:val="00C77E41"/>
    <w:rsid w:val="00C82ACD"/>
    <w:rsid w:val="00C82B43"/>
    <w:rsid w:val="00C85375"/>
    <w:rsid w:val="00C86CA4"/>
    <w:rsid w:val="00C87FD0"/>
    <w:rsid w:val="00C911FF"/>
    <w:rsid w:val="00C95102"/>
    <w:rsid w:val="00CB11FD"/>
    <w:rsid w:val="00CB1C66"/>
    <w:rsid w:val="00CB542F"/>
    <w:rsid w:val="00CB6399"/>
    <w:rsid w:val="00CC2834"/>
    <w:rsid w:val="00CC32AA"/>
    <w:rsid w:val="00CC4E8D"/>
    <w:rsid w:val="00CC7612"/>
    <w:rsid w:val="00CC7FB2"/>
    <w:rsid w:val="00CD2414"/>
    <w:rsid w:val="00CD2918"/>
    <w:rsid w:val="00CD4E6F"/>
    <w:rsid w:val="00CD6227"/>
    <w:rsid w:val="00CD759D"/>
    <w:rsid w:val="00CE1E0B"/>
    <w:rsid w:val="00CE4009"/>
    <w:rsid w:val="00D048DE"/>
    <w:rsid w:val="00D05E41"/>
    <w:rsid w:val="00D0711F"/>
    <w:rsid w:val="00D07638"/>
    <w:rsid w:val="00D12188"/>
    <w:rsid w:val="00D139C3"/>
    <w:rsid w:val="00D155AC"/>
    <w:rsid w:val="00D15C5C"/>
    <w:rsid w:val="00D21F7E"/>
    <w:rsid w:val="00D26882"/>
    <w:rsid w:val="00D272BE"/>
    <w:rsid w:val="00D32446"/>
    <w:rsid w:val="00D33AC0"/>
    <w:rsid w:val="00D404AC"/>
    <w:rsid w:val="00D46D3B"/>
    <w:rsid w:val="00D50CE5"/>
    <w:rsid w:val="00D5217D"/>
    <w:rsid w:val="00D54FF0"/>
    <w:rsid w:val="00D55E47"/>
    <w:rsid w:val="00D56AC8"/>
    <w:rsid w:val="00D579AE"/>
    <w:rsid w:val="00D60F71"/>
    <w:rsid w:val="00D622AD"/>
    <w:rsid w:val="00D626C5"/>
    <w:rsid w:val="00D630A9"/>
    <w:rsid w:val="00D642EC"/>
    <w:rsid w:val="00D71F09"/>
    <w:rsid w:val="00D76406"/>
    <w:rsid w:val="00D845D2"/>
    <w:rsid w:val="00D86313"/>
    <w:rsid w:val="00D86CFB"/>
    <w:rsid w:val="00DA3253"/>
    <w:rsid w:val="00DA3FD8"/>
    <w:rsid w:val="00DA41A6"/>
    <w:rsid w:val="00DA4755"/>
    <w:rsid w:val="00DB05C3"/>
    <w:rsid w:val="00DB1F28"/>
    <w:rsid w:val="00DB4C6C"/>
    <w:rsid w:val="00DB66C1"/>
    <w:rsid w:val="00DB7765"/>
    <w:rsid w:val="00DC75FE"/>
    <w:rsid w:val="00DD4491"/>
    <w:rsid w:val="00DD4919"/>
    <w:rsid w:val="00DE23FA"/>
    <w:rsid w:val="00DE33CD"/>
    <w:rsid w:val="00DE68A2"/>
    <w:rsid w:val="00DE68F7"/>
    <w:rsid w:val="00DF22A3"/>
    <w:rsid w:val="00DF3B56"/>
    <w:rsid w:val="00DF3C40"/>
    <w:rsid w:val="00DF6E0A"/>
    <w:rsid w:val="00E03E1B"/>
    <w:rsid w:val="00E0518C"/>
    <w:rsid w:val="00E12500"/>
    <w:rsid w:val="00E164F2"/>
    <w:rsid w:val="00E25C74"/>
    <w:rsid w:val="00E27D50"/>
    <w:rsid w:val="00E3086F"/>
    <w:rsid w:val="00E32943"/>
    <w:rsid w:val="00E34347"/>
    <w:rsid w:val="00E34B29"/>
    <w:rsid w:val="00E40FEE"/>
    <w:rsid w:val="00E419F5"/>
    <w:rsid w:val="00E41FDD"/>
    <w:rsid w:val="00E44792"/>
    <w:rsid w:val="00E558EF"/>
    <w:rsid w:val="00E64414"/>
    <w:rsid w:val="00E65827"/>
    <w:rsid w:val="00E675B9"/>
    <w:rsid w:val="00E802CE"/>
    <w:rsid w:val="00E80FFE"/>
    <w:rsid w:val="00E82ED6"/>
    <w:rsid w:val="00E83A61"/>
    <w:rsid w:val="00E85282"/>
    <w:rsid w:val="00EA283B"/>
    <w:rsid w:val="00EC03D0"/>
    <w:rsid w:val="00EC1DAB"/>
    <w:rsid w:val="00EC36DF"/>
    <w:rsid w:val="00ED1F8D"/>
    <w:rsid w:val="00ED27E5"/>
    <w:rsid w:val="00ED310B"/>
    <w:rsid w:val="00ED3A48"/>
    <w:rsid w:val="00EE008C"/>
    <w:rsid w:val="00EE255C"/>
    <w:rsid w:val="00EE61FA"/>
    <w:rsid w:val="00EE6435"/>
    <w:rsid w:val="00EF2754"/>
    <w:rsid w:val="00EF4ADA"/>
    <w:rsid w:val="00EF55C7"/>
    <w:rsid w:val="00EF636D"/>
    <w:rsid w:val="00F01F41"/>
    <w:rsid w:val="00F020A5"/>
    <w:rsid w:val="00F03722"/>
    <w:rsid w:val="00F03929"/>
    <w:rsid w:val="00F07AF9"/>
    <w:rsid w:val="00F108B4"/>
    <w:rsid w:val="00F12A6A"/>
    <w:rsid w:val="00F14F75"/>
    <w:rsid w:val="00F2105D"/>
    <w:rsid w:val="00F226EA"/>
    <w:rsid w:val="00F260DE"/>
    <w:rsid w:val="00F3086F"/>
    <w:rsid w:val="00F32B08"/>
    <w:rsid w:val="00F35610"/>
    <w:rsid w:val="00F367A2"/>
    <w:rsid w:val="00F3709A"/>
    <w:rsid w:val="00F42C8C"/>
    <w:rsid w:val="00F4406F"/>
    <w:rsid w:val="00F458F0"/>
    <w:rsid w:val="00F51842"/>
    <w:rsid w:val="00F51C7B"/>
    <w:rsid w:val="00F524C8"/>
    <w:rsid w:val="00F52F00"/>
    <w:rsid w:val="00F5588E"/>
    <w:rsid w:val="00F570B7"/>
    <w:rsid w:val="00F61D55"/>
    <w:rsid w:val="00F6367B"/>
    <w:rsid w:val="00F65C3C"/>
    <w:rsid w:val="00F67AC2"/>
    <w:rsid w:val="00F71F13"/>
    <w:rsid w:val="00F72418"/>
    <w:rsid w:val="00F72D85"/>
    <w:rsid w:val="00F7377D"/>
    <w:rsid w:val="00F73FE4"/>
    <w:rsid w:val="00F74364"/>
    <w:rsid w:val="00F76408"/>
    <w:rsid w:val="00F9028B"/>
    <w:rsid w:val="00F91730"/>
    <w:rsid w:val="00F91A1E"/>
    <w:rsid w:val="00FA0F62"/>
    <w:rsid w:val="00FA2D00"/>
    <w:rsid w:val="00FB020D"/>
    <w:rsid w:val="00FB2BCF"/>
    <w:rsid w:val="00FB5D42"/>
    <w:rsid w:val="00FD08A1"/>
    <w:rsid w:val="00FD118E"/>
    <w:rsid w:val="00FD29EB"/>
    <w:rsid w:val="00FD498F"/>
    <w:rsid w:val="00FE1005"/>
    <w:rsid w:val="00FE1B77"/>
    <w:rsid w:val="00FE528A"/>
    <w:rsid w:val="00FF4BEA"/>
    <w:rsid w:val="00FF6A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E503A"/>
  <w15:docId w15:val="{0FD39F8E-1B54-465C-80A9-ADD07166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BB2297"/>
    <w:pPr>
      <w:spacing w:line="360" w:lineRule="auto"/>
      <w:ind w:firstLine="709"/>
    </w:pPr>
    <w:rPr>
      <w:rFonts w:ascii="Times New Roman" w:hAnsi="Times New Roman"/>
      <w:sz w:val="28"/>
      <w:lang w:val="en-US" w:eastAsia="en-US"/>
    </w:rPr>
  </w:style>
  <w:style w:type="paragraph" w:styleId="1">
    <w:name w:val="heading 1"/>
    <w:basedOn w:val="a4"/>
    <w:next w:val="a4"/>
    <w:link w:val="10"/>
    <w:uiPriority w:val="1"/>
    <w:qFormat/>
    <w:rsid w:val="00054411"/>
    <w:pPr>
      <w:pageBreakBefore/>
      <w:numPr>
        <w:numId w:val="4"/>
      </w:numPr>
      <w:tabs>
        <w:tab w:val="left" w:pos="567"/>
      </w:tabs>
      <w:suppressAutoHyphens/>
      <w:ind w:left="0" w:firstLine="0"/>
      <w:jc w:val="center"/>
      <w:outlineLvl w:val="0"/>
    </w:pPr>
    <w:rPr>
      <w:rFonts w:eastAsia="Times New Roman" w:cs="Times New Roman"/>
      <w:b/>
      <w:bCs/>
      <w:caps/>
      <w:kern w:val="32"/>
      <w:szCs w:val="32"/>
      <w:lang w:val="ru-RU" w:eastAsia="ru-RU"/>
    </w:rPr>
  </w:style>
  <w:style w:type="paragraph" w:styleId="21">
    <w:name w:val="heading 2"/>
    <w:basedOn w:val="a4"/>
    <w:next w:val="a4"/>
    <w:link w:val="23"/>
    <w:uiPriority w:val="1"/>
    <w:qFormat/>
    <w:rsid w:val="00E25C74"/>
    <w:pPr>
      <w:keepNext/>
      <w:numPr>
        <w:ilvl w:val="1"/>
        <w:numId w:val="4"/>
      </w:numPr>
      <w:tabs>
        <w:tab w:val="left" w:pos="810"/>
      </w:tabs>
      <w:ind w:left="0" w:firstLine="0"/>
      <w:jc w:val="center"/>
      <w:outlineLvl w:val="1"/>
    </w:pPr>
    <w:rPr>
      <w:rFonts w:eastAsia="Times New Roman" w:cs="Times New Roman"/>
      <w:b/>
      <w:bCs/>
      <w:szCs w:val="36"/>
      <w:lang w:val="ru-RU" w:eastAsia="ru-RU"/>
    </w:rPr>
  </w:style>
  <w:style w:type="paragraph" w:styleId="3">
    <w:name w:val="heading 3"/>
    <w:basedOn w:val="a4"/>
    <w:next w:val="a4"/>
    <w:link w:val="30"/>
    <w:uiPriority w:val="1"/>
    <w:qFormat/>
    <w:rsid w:val="00E25C74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0"/>
      <w:jc w:val="center"/>
      <w:outlineLvl w:val="2"/>
    </w:pPr>
    <w:rPr>
      <w:rFonts w:eastAsia="Times New Roman" w:cs="Times New Roman"/>
      <w:b/>
      <w:bCs/>
      <w:i/>
      <w:szCs w:val="26"/>
      <w:lang w:val="ru-RU" w:eastAsia="ru-RU"/>
    </w:rPr>
  </w:style>
  <w:style w:type="paragraph" w:styleId="4">
    <w:name w:val="heading 4"/>
    <w:basedOn w:val="a4"/>
    <w:next w:val="a4"/>
    <w:link w:val="40"/>
    <w:uiPriority w:val="1"/>
    <w:qFormat/>
    <w:rsid w:val="00E25C74"/>
    <w:pPr>
      <w:keepNext/>
      <w:numPr>
        <w:ilvl w:val="3"/>
        <w:numId w:val="4"/>
      </w:numPr>
      <w:ind w:left="0" w:firstLine="0"/>
      <w:jc w:val="center"/>
      <w:outlineLvl w:val="3"/>
    </w:pPr>
    <w:rPr>
      <w:rFonts w:eastAsia="Times New Roman" w:cs="Times New Roman"/>
      <w:b/>
      <w:bCs/>
      <w:i/>
      <w:szCs w:val="28"/>
      <w:lang w:val="ru-RU" w:eastAsia="ru-RU"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spacing w:line="240" w:lineRule="auto"/>
      <w:ind w:left="0" w:firstLine="851"/>
      <w:outlineLvl w:val="4"/>
    </w:pPr>
    <w:rPr>
      <w:rFonts w:eastAsia="Times New Roman" w:cs="Times New Roman"/>
      <w:b/>
      <w:bCs/>
      <w:iCs/>
      <w:szCs w:val="26"/>
      <w:lang w:val="ru-RU" w:eastAsia="ru-RU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 w:line="240" w:lineRule="auto"/>
      <w:outlineLvl w:val="5"/>
    </w:pPr>
    <w:rPr>
      <w:rFonts w:eastAsia="Times New Roman" w:cs="Times New Roman"/>
      <w:b/>
      <w:bCs/>
      <w:sz w:val="20"/>
      <w:szCs w:val="20"/>
      <w:lang w:val="ru-RU" w:eastAsia="ru-RU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 w:line="240" w:lineRule="auto"/>
      <w:outlineLvl w:val="6"/>
    </w:pPr>
    <w:rPr>
      <w:rFonts w:ascii="Calibri" w:eastAsia="Times New Roman" w:hAnsi="Calibri" w:cs="Times New Roman"/>
      <w:sz w:val="24"/>
      <w:szCs w:val="24"/>
      <w:lang w:val="ru-RU" w:eastAsia="ru-RU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 w:line="240" w:lineRule="auto"/>
      <w:outlineLvl w:val="8"/>
    </w:pPr>
    <w:rPr>
      <w:rFonts w:ascii="Cambria" w:eastAsia="Times New Roman" w:hAnsi="Cambria" w:cs="Times New Roman"/>
      <w:sz w:val="20"/>
      <w:szCs w:val="20"/>
      <w:lang w:val="ru-RU" w:eastAsia="ru-RU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ru-RU" w:eastAsia="ru-RU"/>
    </w:rPr>
  </w:style>
  <w:style w:type="paragraph" w:customStyle="1" w:styleId="aa">
    <w:name w:val="Название рисунка"/>
    <w:basedOn w:val="a4"/>
    <w:next w:val="a4"/>
    <w:uiPriority w:val="2"/>
    <w:qFormat/>
    <w:rsid w:val="00845DFF"/>
    <w:pPr>
      <w:keepLines/>
      <w:spacing w:line="240" w:lineRule="auto"/>
      <w:ind w:firstLine="0"/>
      <w:jc w:val="center"/>
    </w:pPr>
    <w:rPr>
      <w:rFonts w:eastAsia="Times New Roman" w:cs="Times New Roman"/>
      <w:bCs/>
      <w:szCs w:val="20"/>
      <w:lang w:val="ru-RU" w:eastAsia="ru-RU"/>
    </w:rPr>
  </w:style>
  <w:style w:type="paragraph" w:customStyle="1" w:styleId="ab">
    <w:name w:val="Название таблицы"/>
    <w:basedOn w:val="a4"/>
    <w:next w:val="a4"/>
    <w:uiPriority w:val="2"/>
    <w:qFormat/>
    <w:rsid w:val="005C08DA"/>
    <w:pPr>
      <w:keepNext/>
      <w:keepLines/>
      <w:spacing w:line="240" w:lineRule="auto"/>
      <w:ind w:firstLine="0"/>
    </w:pPr>
    <w:rPr>
      <w:rFonts w:eastAsia="Times New Roman" w:cs="Times New Roman"/>
      <w:bCs/>
      <w:szCs w:val="20"/>
      <w:lang w:val="ru-RU" w:eastAsia="ru-RU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954C16"/>
    <w:pPr>
      <w:spacing w:line="276" w:lineRule="auto"/>
      <w:ind w:firstLine="0"/>
      <w:contextualSpacing/>
    </w:pPr>
    <w:rPr>
      <w:rFonts w:ascii="Courier New" w:eastAsia="Times New Roman" w:hAnsi="Courier New" w:cs="Times New Roman"/>
      <w:sz w:val="24"/>
      <w:szCs w:val="28"/>
      <w:lang w:eastAsia="ru-RU"/>
    </w:rPr>
  </w:style>
  <w:style w:type="paragraph" w:customStyle="1" w:styleId="ad">
    <w:name w:val="Текст внутри таблицы"/>
    <w:basedOn w:val="a4"/>
    <w:uiPriority w:val="2"/>
    <w:rsid w:val="005C08DA"/>
    <w:pPr>
      <w:spacing w:line="23" w:lineRule="atLeast"/>
      <w:ind w:firstLine="0"/>
      <w:jc w:val="left"/>
    </w:pPr>
    <w:rPr>
      <w:rFonts w:eastAsia="Times New Roman" w:cs="Times New Roman"/>
      <w:szCs w:val="28"/>
      <w:lang w:val="ru-RU" w:eastAsia="ru-RU"/>
    </w:rPr>
  </w:style>
  <w:style w:type="character" w:customStyle="1" w:styleId="10">
    <w:name w:val="Заголовок 1 Знак"/>
    <w:basedOn w:val="a5"/>
    <w:link w:val="1"/>
    <w:uiPriority w:val="1"/>
    <w:rsid w:val="00054411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E25C74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E25C74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E25C74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  <w:spacing w:line="240" w:lineRule="auto"/>
    </w:pPr>
    <w:rPr>
      <w:rFonts w:eastAsia="Times New Roman" w:cs="Times New Roman"/>
      <w:sz w:val="24"/>
      <w:szCs w:val="20"/>
      <w:lang w:val="ru-RU" w:eastAsia="ru-RU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  <w:szCs w:val="28"/>
      <w:lang w:val="ru-RU" w:eastAsia="ru-RU"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  <w:rPr>
      <w:szCs w:val="28"/>
      <w:lang w:val="ru-RU" w:eastAsia="ru-RU"/>
    </w:r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  <w:rPr>
      <w:szCs w:val="28"/>
      <w:lang w:val="ru-RU" w:eastAsia="ru-RU"/>
    </w:r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spacing w:line="240" w:lineRule="auto"/>
      <w:contextualSpacing/>
    </w:pPr>
    <w:rPr>
      <w:szCs w:val="28"/>
      <w:lang w:val="ru-RU" w:eastAsia="ru-RU"/>
    </w:rPr>
  </w:style>
  <w:style w:type="paragraph" w:styleId="af3">
    <w:name w:val="List Paragraph"/>
    <w:basedOn w:val="a4"/>
    <w:link w:val="af4"/>
    <w:uiPriority w:val="34"/>
    <w:qFormat/>
    <w:locked/>
    <w:rsid w:val="00F52F00"/>
    <w:pPr>
      <w:spacing w:line="240" w:lineRule="auto"/>
      <w:ind w:left="720"/>
      <w:contextualSpacing/>
    </w:pPr>
    <w:rPr>
      <w:szCs w:val="28"/>
      <w:lang w:val="ru-RU" w:eastAsia="ru-RU"/>
    </w:rPr>
  </w:style>
  <w:style w:type="table" w:styleId="af5">
    <w:name w:val="Table Grid"/>
    <w:basedOn w:val="a6"/>
    <w:uiPriority w:val="3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524236"/>
    <w:pPr>
      <w:keepNext/>
      <w:spacing w:line="240" w:lineRule="auto"/>
      <w:jc w:val="center"/>
    </w:pPr>
    <w:rPr>
      <w:szCs w:val="28"/>
      <w:lang w:val="ru-RU" w:eastAsia="ru-RU"/>
    </w:r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524236"/>
    <w:pPr>
      <w:numPr>
        <w:numId w:val="0"/>
      </w:numPr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8D1E8B"/>
    <w:pPr>
      <w:numPr>
        <w:numId w:val="5"/>
      </w:numPr>
      <w:tabs>
        <w:tab w:val="left" w:pos="1134"/>
      </w:tabs>
      <w:ind w:left="0" w:firstLine="709"/>
    </w:pPr>
    <w:rPr>
      <w:szCs w:val="28"/>
      <w:lang w:val="ru-RU" w:eastAsia="ru-RU"/>
    </w:rPr>
  </w:style>
  <w:style w:type="paragraph" w:customStyle="1" w:styleId="a">
    <w:name w:val="Список_БУКВЫ"/>
    <w:basedOn w:val="a0"/>
    <w:qFormat/>
    <w:rsid w:val="008D1E8B"/>
    <w:pPr>
      <w:numPr>
        <w:numId w:val="6"/>
      </w:numPr>
      <w:ind w:left="0" w:firstLine="709"/>
    </w:pPr>
  </w:style>
  <w:style w:type="paragraph" w:customStyle="1" w:styleId="a2">
    <w:name w:val="Список_ЦИФРЫ"/>
    <w:basedOn w:val="a"/>
    <w:qFormat/>
    <w:rsid w:val="008D1E8B"/>
    <w:pPr>
      <w:numPr>
        <w:numId w:val="7"/>
      </w:numPr>
      <w:ind w:left="0" w:firstLine="709"/>
    </w:pPr>
  </w:style>
  <w:style w:type="paragraph" w:customStyle="1" w:styleId="20">
    <w:name w:val="Список_2_уровня"/>
    <w:basedOn w:val="a"/>
    <w:qFormat/>
    <w:rsid w:val="008D1E8B"/>
    <w:pPr>
      <w:numPr>
        <w:numId w:val="8"/>
      </w:numPr>
      <w:ind w:left="0" w:firstLine="709"/>
    </w:pPr>
  </w:style>
  <w:style w:type="paragraph" w:customStyle="1" w:styleId="a3">
    <w:name w:val="Источники"/>
    <w:basedOn w:val="a4"/>
    <w:qFormat/>
    <w:rsid w:val="001F5920"/>
    <w:pPr>
      <w:numPr>
        <w:numId w:val="9"/>
      </w:numPr>
      <w:tabs>
        <w:tab w:val="left" w:pos="1276"/>
      </w:tabs>
      <w:suppressAutoHyphens/>
      <w:ind w:left="0" w:firstLine="709"/>
    </w:pPr>
    <w:rPr>
      <w:szCs w:val="28"/>
      <w:lang w:val="ru-RU" w:eastAsia="ru-RU"/>
    </w:r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  <w:rPr>
      <w:szCs w:val="28"/>
      <w:lang w:val="ru-RU" w:eastAsia="ru-RU"/>
    </w:r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semiHidden/>
    <w:locked/>
    <w:rsid w:val="00D60F71"/>
    <w:pPr>
      <w:tabs>
        <w:tab w:val="center" w:pos="4677"/>
        <w:tab w:val="right" w:pos="9355"/>
      </w:tabs>
      <w:spacing w:line="240" w:lineRule="auto"/>
    </w:pPr>
    <w:rPr>
      <w:szCs w:val="28"/>
      <w:lang w:val="ru-RU" w:eastAsia="ru-RU"/>
    </w:rPr>
  </w:style>
  <w:style w:type="character" w:customStyle="1" w:styleId="afd">
    <w:name w:val="Нижний колонтитул Знак"/>
    <w:basedOn w:val="a5"/>
    <w:link w:val="afc"/>
    <w:uiPriority w:val="99"/>
    <w:semiHidden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 w:line="240" w:lineRule="auto"/>
      <w:ind w:firstLine="720"/>
    </w:pPr>
    <w:rPr>
      <w:rFonts w:eastAsia="Times New Roman" w:cs="Times New Roman"/>
      <w:szCs w:val="28"/>
      <w:lang w:val="ru-RU" w:eastAsia="ru-RU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rsid w:val="00917645"/>
    <w:pPr>
      <w:keepNext/>
      <w:keepLines/>
      <w:spacing w:line="240" w:lineRule="auto"/>
      <w:jc w:val="center"/>
    </w:pPr>
    <w:rPr>
      <w:rFonts w:eastAsia="Times New Roman" w:cs="Times New Roman"/>
      <w:szCs w:val="28"/>
      <w:lang w:val="ru-RU" w:eastAsia="ru-RU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  <w:lang w:val="ru-RU" w:eastAsia="ru-RU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  <w:lang w:val="ru-RU" w:eastAsia="ru-RU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</w:pPr>
    <w:rPr>
      <w:rFonts w:cs="Times New Roman"/>
      <w:sz w:val="21"/>
      <w:szCs w:val="21"/>
      <w:lang w:val="ru-RU" w:eastAsia="ru-RU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</w:pPr>
    <w:rPr>
      <w:rFonts w:ascii="MS Mincho" w:eastAsia="MS Mincho" w:cs="MS Mincho"/>
      <w:spacing w:val="10"/>
      <w:sz w:val="21"/>
      <w:szCs w:val="21"/>
      <w:lang w:eastAsia="ru-RU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a">
    <w:name w:val="annotation reference"/>
    <w:basedOn w:val="a5"/>
    <w:uiPriority w:val="99"/>
    <w:semiHidden/>
    <w:unhideWhenUsed/>
    <w:locked/>
    <w:rsid w:val="006701DB"/>
    <w:rPr>
      <w:sz w:val="16"/>
      <w:szCs w:val="16"/>
    </w:rPr>
  </w:style>
  <w:style w:type="paragraph" w:styleId="affb">
    <w:name w:val="annotation text"/>
    <w:basedOn w:val="a4"/>
    <w:link w:val="affc"/>
    <w:uiPriority w:val="99"/>
    <w:unhideWhenUsed/>
    <w:locked/>
    <w:rsid w:val="006701DB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5"/>
    <w:link w:val="affb"/>
    <w:uiPriority w:val="99"/>
    <w:rsid w:val="006701DB"/>
    <w:rPr>
      <w:sz w:val="20"/>
      <w:szCs w:val="20"/>
      <w:lang w:val="en-US" w:eastAsia="en-US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locked/>
    <w:rsid w:val="006701DB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6701DB"/>
    <w:rPr>
      <w:b/>
      <w:bCs/>
      <w:sz w:val="20"/>
      <w:szCs w:val="20"/>
      <w:lang w:val="en-US" w:eastAsia="en-US"/>
    </w:rPr>
  </w:style>
  <w:style w:type="character" w:styleId="afff">
    <w:name w:val="Placeholder Text"/>
    <w:basedOn w:val="a5"/>
    <w:uiPriority w:val="99"/>
    <w:semiHidden/>
    <w:locked/>
    <w:rsid w:val="00B869BE"/>
    <w:rPr>
      <w:color w:val="808080"/>
    </w:rPr>
  </w:style>
  <w:style w:type="character" w:styleId="afff0">
    <w:name w:val="page number"/>
    <w:basedOn w:val="a5"/>
    <w:uiPriority w:val="99"/>
    <w:semiHidden/>
    <w:unhideWhenUsed/>
    <w:locked/>
    <w:rsid w:val="00684D83"/>
  </w:style>
  <w:style w:type="character" w:customStyle="1" w:styleId="14">
    <w:name w:val="Неразрешенное упоминание1"/>
    <w:basedOn w:val="a5"/>
    <w:uiPriority w:val="99"/>
    <w:semiHidden/>
    <w:unhideWhenUsed/>
    <w:rsid w:val="00684D83"/>
    <w:rPr>
      <w:color w:val="605E5C"/>
      <w:shd w:val="clear" w:color="auto" w:fill="E1DFDD"/>
    </w:rPr>
  </w:style>
  <w:style w:type="character" w:styleId="afff1">
    <w:name w:val="FollowedHyperlink"/>
    <w:basedOn w:val="a5"/>
    <w:uiPriority w:val="99"/>
    <w:semiHidden/>
    <w:unhideWhenUsed/>
    <w:locked/>
    <w:rsid w:val="00684D83"/>
    <w:rPr>
      <w:color w:val="800080" w:themeColor="followedHyperlink"/>
      <w:u w:val="single"/>
    </w:rPr>
  </w:style>
  <w:style w:type="character" w:customStyle="1" w:styleId="sentencesextension">
    <w:name w:val="sentences___extension"/>
    <w:basedOn w:val="a5"/>
    <w:rsid w:val="00CD4E6F"/>
  </w:style>
  <w:style w:type="character" w:customStyle="1" w:styleId="apple-converted-space">
    <w:name w:val="apple-converted-space"/>
    <w:basedOn w:val="a5"/>
    <w:rsid w:val="00E44792"/>
  </w:style>
  <w:style w:type="paragraph" w:customStyle="1" w:styleId="110">
    <w:name w:val="1.1"/>
    <w:basedOn w:val="a4"/>
    <w:rsid w:val="00B46E89"/>
    <w:pPr>
      <w:ind w:firstLine="0"/>
      <w:jc w:val="center"/>
    </w:pPr>
    <w:rPr>
      <w:rFonts w:eastAsia="Times New Roman" w:cs="Times New Roman"/>
      <w:b/>
      <w:sz w:val="32"/>
      <w:szCs w:val="20"/>
      <w:lang w:val="ru-RU" w:eastAsia="ru-RU"/>
    </w:rPr>
  </w:style>
  <w:style w:type="character" w:styleId="HTML">
    <w:name w:val="HTML Cite"/>
    <w:basedOn w:val="a5"/>
    <w:uiPriority w:val="99"/>
    <w:semiHidden/>
    <w:unhideWhenUsed/>
    <w:locked/>
    <w:rsid w:val="00855E6A"/>
    <w:rPr>
      <w:i/>
      <w:iCs/>
    </w:rPr>
  </w:style>
  <w:style w:type="character" w:styleId="afff2">
    <w:name w:val="Emphasis"/>
    <w:basedOn w:val="a5"/>
    <w:uiPriority w:val="20"/>
    <w:qFormat/>
    <w:locked/>
    <w:rsid w:val="00960E22"/>
    <w:rPr>
      <w:i/>
      <w:iCs/>
    </w:rPr>
  </w:style>
  <w:style w:type="paragraph" w:customStyle="1" w:styleId="Default">
    <w:name w:val="Default"/>
    <w:rsid w:val="0064333A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fff3">
    <w:name w:val="Revision"/>
    <w:hidden/>
    <w:uiPriority w:val="99"/>
    <w:semiHidden/>
    <w:rsid w:val="00F51C7B"/>
    <w:pPr>
      <w:jc w:val="left"/>
    </w:pPr>
    <w:rPr>
      <w:rFonts w:ascii="Times New Roman" w:hAnsi="Times New Roman"/>
      <w:sz w:val="28"/>
      <w:lang w:val="en-US" w:eastAsia="en-US"/>
    </w:rPr>
  </w:style>
  <w:style w:type="character" w:customStyle="1" w:styleId="af4">
    <w:name w:val="Абзац списка Знак"/>
    <w:basedOn w:val="a5"/>
    <w:link w:val="af3"/>
    <w:uiPriority w:val="34"/>
    <w:rsid w:val="00994A65"/>
    <w:rPr>
      <w:rFonts w:ascii="Times New Roman" w:hAnsi="Times New Roman"/>
      <w:sz w:val="28"/>
      <w:szCs w:val="28"/>
    </w:rPr>
  </w:style>
  <w:style w:type="table" w:customStyle="1" w:styleId="15">
    <w:name w:val="Сетка таблицы1"/>
    <w:basedOn w:val="a6"/>
    <w:next w:val="af5"/>
    <w:uiPriority w:val="39"/>
    <w:rsid w:val="003C0C9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ff4">
    <w:name w:val="TOC Heading"/>
    <w:basedOn w:val="1"/>
    <w:next w:val="a4"/>
    <w:uiPriority w:val="39"/>
    <w:unhideWhenUsed/>
    <w:qFormat/>
    <w:locked/>
    <w:rsid w:val="00C41F35"/>
    <w:pPr>
      <w:keepNext/>
      <w:keepLines/>
      <w:pageBreakBefore w:val="0"/>
      <w:numPr>
        <w:numId w:val="0"/>
      </w:numPr>
      <w:tabs>
        <w:tab w:val="clear" w:pos="567"/>
      </w:tabs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character" w:customStyle="1" w:styleId="25">
    <w:name w:val="Неразрешенное упоминание2"/>
    <w:basedOn w:val="a5"/>
    <w:uiPriority w:val="99"/>
    <w:semiHidden/>
    <w:unhideWhenUsed/>
    <w:rsid w:val="00F108B4"/>
    <w:rPr>
      <w:color w:val="605E5C"/>
      <w:shd w:val="clear" w:color="auto" w:fill="E1DFDD"/>
    </w:rPr>
  </w:style>
  <w:style w:type="paragraph" w:customStyle="1" w:styleId="msonormal0">
    <w:name w:val="msonormal"/>
    <w:basedOn w:val="a4"/>
    <w:rsid w:val="001E546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HTML0">
    <w:name w:val="HTML Preformatted"/>
    <w:basedOn w:val="a4"/>
    <w:link w:val="HTML1"/>
    <w:uiPriority w:val="99"/>
    <w:semiHidden/>
    <w:unhideWhenUsed/>
    <w:locked/>
    <w:rsid w:val="001E5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5"/>
    <w:link w:val="HTML0"/>
    <w:uiPriority w:val="99"/>
    <w:semiHidden/>
    <w:rsid w:val="001E546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5"/>
    <w:rsid w:val="001E5461"/>
  </w:style>
  <w:style w:type="paragraph" w:customStyle="1" w:styleId="ds-markdown-paragraph">
    <w:name w:val="ds-markdown-paragraph"/>
    <w:basedOn w:val="a4"/>
    <w:rsid w:val="00703BE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fff5">
    <w:name w:val="Strong"/>
    <w:basedOn w:val="a5"/>
    <w:uiPriority w:val="22"/>
    <w:qFormat/>
    <w:locked/>
    <w:rsid w:val="006A71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1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5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9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28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65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/api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re.telegram.org/bots/api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flask.palletsprojects.com/en/2.3.x/quickstar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re.telegram.org/bots/webhooks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popova\Documents\&#1064;&#1072;&#1073;&#1083;&#1086;&#1085;_&#1044;&#1072;&#1096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FB8D8C-78BE-47CF-8292-CAF11DAF4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Шаблон_Даша</Template>
  <TotalTime>621</TotalTime>
  <Pages>46</Pages>
  <Words>8888</Words>
  <Characters>50665</Characters>
  <Application>Microsoft Office Word</Application>
  <DocSecurity>0</DocSecurity>
  <Lines>422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Ника Шевчук</dc:creator>
  <cp:lastModifiedBy>Алика Турченко</cp:lastModifiedBy>
  <cp:revision>9</cp:revision>
  <cp:lastPrinted>2024-10-22T18:09:00Z</cp:lastPrinted>
  <dcterms:created xsi:type="dcterms:W3CDTF">2025-05-11T14:25:00Z</dcterms:created>
  <dcterms:modified xsi:type="dcterms:W3CDTF">2025-05-28T14:58:00Z</dcterms:modified>
</cp:coreProperties>
</file>